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A704DBB3-9B97-489C-9BCB-C4E4762749E3}"/>
            <w:text/>
          </w:sdtPr>
          <w:sdtContent>
            <w:p w:rsidR="00926822" w:rsidRDefault="00496B02">
              <w:pPr>
                <w:pStyle w:val="Publishwithline"/>
              </w:pPr>
              <w:r>
                <w:rPr>
                  <w:lang w:val="en-IN"/>
                </w:rPr>
                <w:t>Express Creating Environment</w:t>
              </w:r>
            </w:p>
          </w:sdtContent>
        </w:sdt>
        <w:p w:rsidR="00926822" w:rsidRDefault="00926822">
          <w:pPr>
            <w:pStyle w:val="underline"/>
          </w:pPr>
        </w:p>
        <w:p w:rsidR="00926822" w:rsidRDefault="0053136D">
          <w:pPr>
            <w:pStyle w:val="PadderBetweenControlandBody"/>
          </w:pPr>
        </w:p>
      </w:sdtContent>
    </w:sdt>
    <w:p w:rsidR="00DC6F33" w:rsidRDefault="001B6C79" w:rsidP="00DC6F33">
      <w:r>
        <w:t xml:space="preserve">First we need to install NVM into an environment </w:t>
      </w:r>
    </w:p>
    <w:p w:rsidR="001B6C79" w:rsidRDefault="001B6C79" w:rsidP="00DC6F33"/>
    <w:p w:rsidR="001B6C79" w:rsidRPr="001B6C79" w:rsidRDefault="001B6C79" w:rsidP="001B6C79">
      <w:pPr>
        <w:shd w:val="clear" w:color="auto" w:fill="FFFFFF"/>
        <w:spacing w:after="0"/>
        <w:rPr>
          <w:rFonts w:ascii="Arial" w:eastAsia="Times New Roman" w:hAnsi="Arial" w:cs="Arial"/>
          <w:color w:val="444444"/>
          <w:sz w:val="24"/>
          <w:szCs w:val="24"/>
        </w:rPr>
      </w:pP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#1: Install NVM (Node Version Manager)</w:t>
      </w:r>
    </w:p>
    <w:p w:rsidR="001B6C79" w:rsidRPr="001B6C79" w:rsidRDefault="001B6C79" w:rsidP="001B6C79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1B6C79">
        <w:rPr>
          <w:rFonts w:ascii="Arial" w:eastAsia="Times New Roman" w:hAnsi="Arial" w:cs="Arial"/>
          <w:color w:val="444444"/>
          <w:sz w:val="24"/>
          <w:szCs w:val="24"/>
        </w:rPr>
        <w:t>Use the following curl command to kick-off the install script:</w:t>
      </w:r>
    </w:p>
    <w:p w:rsidR="001B6C79" w:rsidRPr="001B6C79" w:rsidRDefault="001B6C79" w:rsidP="001B6C79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proofErr w:type="gramStart"/>
      <w:r w:rsidRPr="001B6C79">
        <w:rPr>
          <w:rFonts w:ascii="Courier New" w:eastAsia="Times New Roman" w:hAnsi="Courier New" w:cs="Courier New"/>
          <w:color w:val="FFFFFF"/>
          <w:szCs w:val="22"/>
          <w:shd w:val="clear" w:color="auto" w:fill="000000"/>
        </w:rPr>
        <w:t>curl</w:t>
      </w:r>
      <w:proofErr w:type="gramEnd"/>
      <w:r w:rsidRPr="001B6C79">
        <w:rPr>
          <w:rFonts w:ascii="Courier New" w:eastAsia="Times New Roman" w:hAnsi="Courier New" w:cs="Courier New"/>
          <w:color w:val="FFFFFF"/>
          <w:szCs w:val="22"/>
          <w:shd w:val="clear" w:color="auto" w:fill="000000"/>
        </w:rPr>
        <w:t xml:space="preserve"> https://raw.githubusercontent.com/creationix/nvm/v0.25.0/install.sh | bash</w:t>
      </w:r>
    </w:p>
    <w:p w:rsidR="001B6C79" w:rsidRPr="001B6C79" w:rsidRDefault="001B6C79" w:rsidP="001B6C79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1B6C79">
        <w:rPr>
          <w:rFonts w:ascii="Arial" w:eastAsia="Times New Roman" w:hAnsi="Arial" w:cs="Arial"/>
          <w:color w:val="444444"/>
          <w:sz w:val="24"/>
          <w:szCs w:val="24"/>
        </w:rPr>
        <w:t>At the time of publication, 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>NVM v0.25.0</w:t>
      </w:r>
      <w:r w:rsidRPr="001B6C79">
        <w:rPr>
          <w:rFonts w:ascii="Arial" w:eastAsia="Times New Roman" w:hAnsi="Arial" w:cs="Arial"/>
          <w:color w:val="444444"/>
          <w:sz w:val="24"/>
          <w:szCs w:val="24"/>
        </w:rPr>
        <w:t> was the most recent version available. You should check the </w:t>
      </w:r>
      <w:proofErr w:type="spellStart"/>
      <w:r w:rsidR="0053136D">
        <w:fldChar w:fldCharType="begin"/>
      </w:r>
      <w:r w:rsidR="0053136D">
        <w:instrText xml:space="preserve"> HYPERLINK "https://github.com/creationix/nvm/releases" \t "_blank" </w:instrText>
      </w:r>
      <w:r w:rsidR="0053136D">
        <w:fldChar w:fldCharType="separate"/>
      </w:r>
      <w:r w:rsidRPr="001B6C79">
        <w:rPr>
          <w:rFonts w:ascii="Arial" w:eastAsia="Times New Roman" w:hAnsi="Arial" w:cs="Arial"/>
          <w:color w:val="04B2E1"/>
          <w:sz w:val="24"/>
          <w:szCs w:val="24"/>
        </w:rPr>
        <w:t>GitHub</w:t>
      </w:r>
      <w:proofErr w:type="spellEnd"/>
      <w:r w:rsidRPr="001B6C79">
        <w:rPr>
          <w:rFonts w:ascii="Arial" w:eastAsia="Times New Roman" w:hAnsi="Arial" w:cs="Arial"/>
          <w:color w:val="04B2E1"/>
          <w:sz w:val="24"/>
          <w:szCs w:val="24"/>
        </w:rPr>
        <w:t xml:space="preserve"> project page for the latest release of NVM</w:t>
      </w:r>
      <w:r w:rsidR="0053136D">
        <w:rPr>
          <w:rFonts w:ascii="Arial" w:eastAsia="Times New Roman" w:hAnsi="Arial" w:cs="Arial"/>
          <w:color w:val="04B2E1"/>
          <w:sz w:val="24"/>
          <w:szCs w:val="24"/>
        </w:rPr>
        <w:fldChar w:fldCharType="end"/>
      </w:r>
      <w:r w:rsidRPr="001B6C79">
        <w:rPr>
          <w:rFonts w:ascii="Arial" w:eastAsia="Times New Roman" w:hAnsi="Arial" w:cs="Arial"/>
          <w:color w:val="444444"/>
          <w:sz w:val="24"/>
          <w:szCs w:val="24"/>
        </w:rPr>
        <w:t>, and adjust the above command to include the newest version. For example, if the most recent version was 0.30.2, then your command would be similar to:</w:t>
      </w:r>
    </w:p>
    <w:p w:rsidR="005B2C2F" w:rsidRDefault="005B2C2F" w:rsidP="005B2C2F">
      <w:proofErr w:type="gramStart"/>
      <w:r>
        <w:t>Shell :</w:t>
      </w:r>
      <w:proofErr w:type="gramEnd"/>
      <w:r>
        <w:t xml:space="preserve">- </w:t>
      </w:r>
    </w:p>
    <w:p w:rsidR="005B2C2F" w:rsidRDefault="005B2C2F" w:rsidP="005B2C2F">
      <w:proofErr w:type="gramStart"/>
      <w:r>
        <w:t>Using username "</w:t>
      </w:r>
      <w:proofErr w:type="spellStart"/>
      <w:r>
        <w:t>opc</w:t>
      </w:r>
      <w:proofErr w:type="spellEnd"/>
      <w:r>
        <w:t>".</w:t>
      </w:r>
      <w:proofErr w:type="gramEnd"/>
    </w:p>
    <w:p w:rsidR="005B2C2F" w:rsidRDefault="005B2C2F" w:rsidP="005B2C2F">
      <w:r>
        <w:t>Authenticating with public key "rsa-key-20180718"</w:t>
      </w:r>
    </w:p>
    <w:p w:rsidR="005B2C2F" w:rsidRDefault="005B2C2F" w:rsidP="005B2C2F">
      <w:r>
        <w:t xml:space="preserve">[opc@mhealthvm1 ~]$ </w:t>
      </w:r>
      <w:proofErr w:type="spellStart"/>
      <w:proofErr w:type="gramStart"/>
      <w:r>
        <w:t>sudo</w:t>
      </w:r>
      <w:proofErr w:type="spellEnd"/>
      <w:proofErr w:type="gramEnd"/>
      <w:r>
        <w:t xml:space="preserve"> -i</w:t>
      </w:r>
    </w:p>
    <w:p w:rsidR="005B2C2F" w:rsidRDefault="005B2C2F" w:rsidP="005B2C2F">
      <w:r>
        <w:t xml:space="preserve">[root@mhealthvm1 ~]# </w:t>
      </w:r>
      <w:proofErr w:type="spellStart"/>
      <w:proofErr w:type="gramStart"/>
      <w:r>
        <w:t>nvm</w:t>
      </w:r>
      <w:proofErr w:type="spellEnd"/>
      <w:proofErr w:type="gramEnd"/>
      <w:r>
        <w:t xml:space="preserve"> --version</w:t>
      </w:r>
    </w:p>
    <w:p w:rsidR="005B2C2F" w:rsidRDefault="005B2C2F" w:rsidP="005B2C2F">
      <w:r>
        <w:t>0.25.0</w:t>
      </w:r>
    </w:p>
    <w:p w:rsidR="005B2C2F" w:rsidRPr="001B6C79" w:rsidRDefault="005B2C2F" w:rsidP="005B2C2F">
      <w:pPr>
        <w:shd w:val="clear" w:color="auto" w:fill="FFFFFF"/>
        <w:spacing w:after="0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#2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Install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Latest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Nodejs</w:t>
      </w:r>
      <w:proofErr w:type="spellEnd"/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(Node Version Manager)</w:t>
      </w:r>
    </w:p>
    <w:p w:rsidR="005B2C2F" w:rsidRDefault="005B2C2F" w:rsidP="005B2C2F"/>
    <w:p w:rsidR="005B2C2F" w:rsidRDefault="005B2C2F" w:rsidP="005B2C2F"/>
    <w:p w:rsidR="005B2C2F" w:rsidRDefault="005B2C2F" w:rsidP="005B2C2F">
      <w:r>
        <w:t xml:space="preserve">[root@mhealthvm1 ~]# </w:t>
      </w:r>
      <w:proofErr w:type="spellStart"/>
      <w:proofErr w:type="gramStart"/>
      <w:r>
        <w:t>nvm</w:t>
      </w:r>
      <w:proofErr w:type="spellEnd"/>
      <w:proofErr w:type="gramEnd"/>
      <w:r>
        <w:t xml:space="preserve"> install 12.16.1</w:t>
      </w:r>
    </w:p>
    <w:p w:rsidR="005B2C2F" w:rsidRDefault="005B2C2F" w:rsidP="005B2C2F">
      <w:r>
        <w:t>######################################################################## 100.0%</w:t>
      </w:r>
    </w:p>
    <w:p w:rsidR="005B2C2F" w:rsidRDefault="005B2C2F" w:rsidP="005B2C2F">
      <w:r>
        <w:t>Checksums empty</w:t>
      </w:r>
    </w:p>
    <w:p w:rsidR="005B2C2F" w:rsidRDefault="005B2C2F" w:rsidP="005B2C2F">
      <w:r>
        <w:t>Now using node v12.16.1 (</w:t>
      </w:r>
      <w:proofErr w:type="spellStart"/>
      <w:r>
        <w:t>npm</w:t>
      </w:r>
      <w:proofErr w:type="spellEnd"/>
      <w:r>
        <w:t xml:space="preserve"> v6.13.4)</w:t>
      </w:r>
    </w:p>
    <w:p w:rsidR="001B6C79" w:rsidRDefault="006722DF" w:rsidP="00DC6F33">
      <w:r>
        <w:t>[root@mhealthvm1 ~]#</w:t>
      </w:r>
    </w:p>
    <w:p w:rsidR="006722DF" w:rsidRPr="001B6C79" w:rsidRDefault="006722DF" w:rsidP="006722DF">
      <w:pPr>
        <w:shd w:val="clear" w:color="auto" w:fill="FFFFFF"/>
        <w:spacing w:after="0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#3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Install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Express Framework for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Nodejs</w:t>
      </w:r>
      <w:proofErr w:type="spellEnd"/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</w:t>
      </w:r>
    </w:p>
    <w:p w:rsidR="005B2C2F" w:rsidRDefault="005B2C2F" w:rsidP="00DC6F33"/>
    <w:p w:rsidR="006722DF" w:rsidRDefault="006722DF" w:rsidP="00DC6F33">
      <w:r>
        <w:t>In this we will go to expressJS.com and then scroll down to the Express generator</w:t>
      </w:r>
    </w:p>
    <w:p w:rsidR="006722DF" w:rsidRDefault="006722DF" w:rsidP="00DC6F33">
      <w:r>
        <w:rPr>
          <w:noProof/>
        </w:rPr>
        <w:drawing>
          <wp:inline distT="0" distB="0" distL="0" distR="0" wp14:anchorId="716AFFF3" wp14:editId="076CD601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DF" w:rsidRDefault="006722DF" w:rsidP="00DC6F33"/>
    <w:p w:rsidR="00593220" w:rsidRDefault="00593220" w:rsidP="00593220">
      <w:r>
        <w:t xml:space="preserve">[root@mhealthvm1 ~]# </w:t>
      </w:r>
      <w:proofErr w:type="gramStart"/>
      <w:r>
        <w:t>cd</w:t>
      </w:r>
      <w:proofErr w:type="gramEnd"/>
      <w:r>
        <w:t xml:space="preserve"> /home/</w:t>
      </w:r>
    </w:p>
    <w:p w:rsidR="00593220" w:rsidRDefault="00593220" w:rsidP="00593220">
      <w:r>
        <w:t xml:space="preserve">[root@mhealthvm1 home]# </w:t>
      </w:r>
      <w:proofErr w:type="spellStart"/>
      <w:proofErr w:type="gramStart"/>
      <w:r>
        <w:t>mkdir</w:t>
      </w:r>
      <w:proofErr w:type="spellEnd"/>
      <w:proofErr w:type="gramEnd"/>
      <w:r>
        <w:t xml:space="preserve"> project</w:t>
      </w:r>
    </w:p>
    <w:p w:rsidR="00593220" w:rsidRDefault="00593220" w:rsidP="00593220">
      <w:r>
        <w:t xml:space="preserve">[root@mhealthvm1 home]# </w:t>
      </w:r>
      <w:proofErr w:type="gramStart"/>
      <w:r>
        <w:t>cd</w:t>
      </w:r>
      <w:proofErr w:type="gramEnd"/>
      <w:r>
        <w:t xml:space="preserve"> project</w:t>
      </w:r>
    </w:p>
    <w:p w:rsidR="00593220" w:rsidRDefault="00593220" w:rsidP="00593220">
      <w:r>
        <w:t xml:space="preserve">[root@mhealthvm1 project]# </w:t>
      </w:r>
      <w:proofErr w:type="spellStart"/>
      <w:proofErr w:type="gramStart"/>
      <w:r>
        <w:t>mkdir</w:t>
      </w:r>
      <w:proofErr w:type="spellEnd"/>
      <w:proofErr w:type="gramEnd"/>
      <w:r>
        <w:t xml:space="preserve"> express</w:t>
      </w:r>
    </w:p>
    <w:p w:rsidR="00593220" w:rsidRDefault="00593220" w:rsidP="00593220">
      <w:r>
        <w:t xml:space="preserve">[root@mhealthvm1 project]# </w:t>
      </w:r>
      <w:proofErr w:type="gramStart"/>
      <w:r>
        <w:t>cd</w:t>
      </w:r>
      <w:proofErr w:type="gramEnd"/>
      <w:r>
        <w:t xml:space="preserve"> express/</w:t>
      </w:r>
    </w:p>
    <w:p w:rsidR="00593220" w:rsidRDefault="00593220" w:rsidP="00593220">
      <w:r>
        <w:t xml:space="preserve">[root@mhealthvm1 express]# </w:t>
      </w:r>
      <w:proofErr w:type="spellStart"/>
      <w:proofErr w:type="gramStart"/>
      <w:r>
        <w:t>npm</w:t>
      </w:r>
      <w:proofErr w:type="spellEnd"/>
      <w:proofErr w:type="gramEnd"/>
      <w:r>
        <w:t xml:space="preserve"> install express-generator -g</w:t>
      </w:r>
    </w:p>
    <w:p w:rsidR="00593220" w:rsidRDefault="00593220" w:rsidP="00593220">
      <w:proofErr w:type="spellStart"/>
      <w:proofErr w:type="gramStart"/>
      <w:r>
        <w:t>npm</w:t>
      </w:r>
      <w:proofErr w:type="spellEnd"/>
      <w:proofErr w:type="gramEnd"/>
      <w:r>
        <w:t xml:space="preserve"> WARN deprecated mkdirp@0.5.1: Legacy versions of </w:t>
      </w:r>
      <w:proofErr w:type="spellStart"/>
      <w:r>
        <w:t>mkdirp</w:t>
      </w:r>
      <w:proofErr w:type="spellEnd"/>
      <w:r>
        <w:t xml:space="preserve"> are no longer </w:t>
      </w:r>
      <w:proofErr w:type="spellStart"/>
      <w:r>
        <w:t>suppor</w:t>
      </w:r>
      <w:proofErr w:type="spellEnd"/>
      <w:r>
        <w:t xml:space="preserve">                                                ted. Please update to </w:t>
      </w:r>
      <w:proofErr w:type="spellStart"/>
      <w:r>
        <w:t>mkdirp</w:t>
      </w:r>
      <w:proofErr w:type="spellEnd"/>
      <w:r>
        <w:t xml:space="preserve"> 1.x. (Note that the API surface has changed to use                                                 Promises in 1.x.)</w:t>
      </w:r>
    </w:p>
    <w:p w:rsidR="00593220" w:rsidRDefault="00593220" w:rsidP="00593220">
      <w:r>
        <w:t>/root/.</w:t>
      </w:r>
      <w:proofErr w:type="spellStart"/>
      <w:r>
        <w:t>nvm</w:t>
      </w:r>
      <w:proofErr w:type="spellEnd"/>
      <w:r>
        <w:t>/versions/node/v12.16.1/bin/express -&gt; /root/.</w:t>
      </w:r>
      <w:proofErr w:type="spellStart"/>
      <w:r>
        <w:t>nvm</w:t>
      </w:r>
      <w:proofErr w:type="spellEnd"/>
      <w:r>
        <w:t>/versions/node/v12.16                                                .1/lib/</w:t>
      </w:r>
      <w:proofErr w:type="spellStart"/>
      <w:r>
        <w:t>node_modules</w:t>
      </w:r>
      <w:proofErr w:type="spellEnd"/>
      <w:r>
        <w:t>/express-generator/bin/express-cli.js</w:t>
      </w:r>
    </w:p>
    <w:p w:rsidR="00593220" w:rsidRDefault="00593220" w:rsidP="00593220">
      <w:r>
        <w:t>+ express-generator@4.16.1</w:t>
      </w:r>
    </w:p>
    <w:p w:rsidR="00593220" w:rsidRDefault="00593220" w:rsidP="00593220">
      <w:proofErr w:type="gramStart"/>
      <w:r>
        <w:t>added</w:t>
      </w:r>
      <w:proofErr w:type="gramEnd"/>
      <w:r>
        <w:t xml:space="preserve"> 10 packages from 13 contributors in 1.173s</w:t>
      </w:r>
    </w:p>
    <w:p w:rsidR="00593220" w:rsidRDefault="00593220" w:rsidP="00593220">
      <w:r>
        <w:t xml:space="preserve">[root@mhealthvm1 express]# </w:t>
      </w:r>
      <w:proofErr w:type="spellStart"/>
      <w:proofErr w:type="gramStart"/>
      <w:r>
        <w:t>ls</w:t>
      </w:r>
      <w:proofErr w:type="spellEnd"/>
      <w:proofErr w:type="gramEnd"/>
    </w:p>
    <w:p w:rsidR="00593220" w:rsidRDefault="00593220" w:rsidP="00593220">
      <w:r>
        <w:t xml:space="preserve">[root@mhealthvm1 express]# </w:t>
      </w:r>
      <w:proofErr w:type="gramStart"/>
      <w:r>
        <w:t>express</w:t>
      </w:r>
      <w:proofErr w:type="gramEnd"/>
      <w:r>
        <w:t xml:space="preserve"> –h</w:t>
      </w:r>
    </w:p>
    <w:p w:rsidR="00593220" w:rsidRDefault="00593220" w:rsidP="00593220"/>
    <w:p w:rsidR="00593220" w:rsidRDefault="00593220" w:rsidP="00593220">
      <w:r>
        <w:t xml:space="preserve">The above commands installs the express </w:t>
      </w:r>
      <w:proofErr w:type="gramStart"/>
      <w:r>
        <w:t>framework .</w:t>
      </w:r>
      <w:proofErr w:type="gramEnd"/>
      <w:r>
        <w:t xml:space="preserve"> </w:t>
      </w:r>
    </w:p>
    <w:p w:rsidR="00593220" w:rsidRPr="001B6C79" w:rsidRDefault="00593220" w:rsidP="00593220">
      <w:pPr>
        <w:shd w:val="clear" w:color="auto" w:fill="FFFFFF"/>
        <w:spacing w:after="0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#4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Install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Express Directory and basic files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</w:t>
      </w:r>
    </w:p>
    <w:p w:rsidR="00593220" w:rsidRDefault="00593220" w:rsidP="00593220"/>
    <w:p w:rsidR="00593220" w:rsidRDefault="00593220" w:rsidP="00593220">
      <w:r>
        <w:t xml:space="preserve">[root@mhealthvm1 express]# </w:t>
      </w:r>
      <w:proofErr w:type="gramStart"/>
      <w:r>
        <w:t>express</w:t>
      </w:r>
      <w:proofErr w:type="gramEnd"/>
      <w:r>
        <w:t xml:space="preserve"> --view=pug </w:t>
      </w:r>
      <w:proofErr w:type="spellStart"/>
      <w:r>
        <w:t>myapp</w:t>
      </w:r>
      <w:proofErr w:type="spellEnd"/>
    </w:p>
    <w:p w:rsidR="00593220" w:rsidRDefault="00593220" w:rsidP="00593220"/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/public/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/public/</w:t>
      </w:r>
      <w:proofErr w:type="spellStart"/>
      <w:r>
        <w:t>javascripts</w:t>
      </w:r>
      <w:proofErr w:type="spellEnd"/>
      <w:r>
        <w:t>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/public/images/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/public/</w:t>
      </w:r>
      <w:proofErr w:type="spellStart"/>
      <w:r>
        <w:t>stylesheets</w:t>
      </w:r>
      <w:proofErr w:type="spellEnd"/>
      <w:r>
        <w:t>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/public/</w:t>
      </w:r>
      <w:proofErr w:type="spellStart"/>
      <w:r>
        <w:t>stylesheets</w:t>
      </w:r>
      <w:proofErr w:type="spellEnd"/>
      <w:r>
        <w:t>/style.css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/routes/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/routes/index.js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/routes/users.js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/views/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/views/</w:t>
      </w:r>
      <w:proofErr w:type="spellStart"/>
      <w:r>
        <w:t>error.pug</w:t>
      </w:r>
      <w:proofErr w:type="spellEnd"/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/views/</w:t>
      </w:r>
      <w:proofErr w:type="spellStart"/>
      <w:r>
        <w:t>index.pug</w:t>
      </w:r>
      <w:proofErr w:type="spellEnd"/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/views/</w:t>
      </w:r>
      <w:proofErr w:type="spellStart"/>
      <w:r>
        <w:t>layout.pug</w:t>
      </w:r>
      <w:proofErr w:type="spellEnd"/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/app.js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</w:t>
      </w:r>
      <w:proofErr w:type="spellStart"/>
      <w:r>
        <w:t>package.json</w:t>
      </w:r>
      <w:proofErr w:type="spellEnd"/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/bin/</w:t>
      </w:r>
    </w:p>
    <w:p w:rsidR="00593220" w:rsidRDefault="00593220" w:rsidP="00593220">
      <w:r>
        <w:t xml:space="preserve">   </w:t>
      </w:r>
      <w:proofErr w:type="gramStart"/>
      <w:r>
        <w:t>create :</w:t>
      </w:r>
      <w:proofErr w:type="gramEnd"/>
      <w:r>
        <w:t xml:space="preserve"> </w:t>
      </w:r>
      <w:proofErr w:type="spellStart"/>
      <w:r>
        <w:t>myapp</w:t>
      </w:r>
      <w:proofErr w:type="spellEnd"/>
      <w:r>
        <w:t>/bin/www</w:t>
      </w:r>
    </w:p>
    <w:p w:rsidR="00593220" w:rsidRDefault="00593220" w:rsidP="00593220"/>
    <w:p w:rsidR="00593220" w:rsidRDefault="00593220" w:rsidP="00593220">
      <w:r>
        <w:t xml:space="preserve">   </w:t>
      </w:r>
      <w:proofErr w:type="gramStart"/>
      <w:r>
        <w:t>change</w:t>
      </w:r>
      <w:proofErr w:type="gramEnd"/>
      <w:r>
        <w:t xml:space="preserve"> directory:</w:t>
      </w:r>
    </w:p>
    <w:p w:rsidR="00593220" w:rsidRDefault="00593220" w:rsidP="00593220">
      <w:r>
        <w:t xml:space="preserve">     $ </w:t>
      </w:r>
      <w:proofErr w:type="gramStart"/>
      <w:r>
        <w:t>cd</w:t>
      </w:r>
      <w:proofErr w:type="gramEnd"/>
      <w:r>
        <w:t xml:space="preserve"> </w:t>
      </w:r>
      <w:proofErr w:type="spellStart"/>
      <w:r>
        <w:t>myapp</w:t>
      </w:r>
      <w:proofErr w:type="spellEnd"/>
    </w:p>
    <w:p w:rsidR="00593220" w:rsidRDefault="00593220" w:rsidP="00593220"/>
    <w:p w:rsidR="00593220" w:rsidRDefault="00593220" w:rsidP="00593220">
      <w:r>
        <w:t xml:space="preserve">   </w:t>
      </w:r>
      <w:proofErr w:type="gramStart"/>
      <w:r>
        <w:t>install</w:t>
      </w:r>
      <w:proofErr w:type="gramEnd"/>
      <w:r>
        <w:t xml:space="preserve"> dependencies:</w:t>
      </w:r>
    </w:p>
    <w:p w:rsidR="00593220" w:rsidRDefault="00593220" w:rsidP="00593220">
      <w:r>
        <w:t xml:space="preserve">     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593220" w:rsidRDefault="00593220" w:rsidP="00593220"/>
    <w:p w:rsidR="00593220" w:rsidRDefault="00593220" w:rsidP="00593220">
      <w:r>
        <w:t xml:space="preserve">   </w:t>
      </w:r>
      <w:proofErr w:type="gramStart"/>
      <w:r>
        <w:t>run</w:t>
      </w:r>
      <w:proofErr w:type="gramEnd"/>
      <w:r>
        <w:t xml:space="preserve"> the app:</w:t>
      </w:r>
    </w:p>
    <w:p w:rsidR="00593220" w:rsidRDefault="00593220" w:rsidP="00593220">
      <w:r>
        <w:t xml:space="preserve">     $ DEBUG=</w:t>
      </w:r>
      <w:proofErr w:type="spellStart"/>
      <w:r>
        <w:t>myapp</w:t>
      </w:r>
      <w:proofErr w:type="spellEnd"/>
      <w:r>
        <w:t xml:space="preserve">:* </w:t>
      </w:r>
      <w:proofErr w:type="spellStart"/>
      <w:r>
        <w:t>npm</w:t>
      </w:r>
      <w:proofErr w:type="spellEnd"/>
      <w:r>
        <w:t xml:space="preserve"> start</w:t>
      </w:r>
    </w:p>
    <w:p w:rsidR="00593220" w:rsidRDefault="00527B85" w:rsidP="00593220"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#5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Install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Web based Editor</w:t>
      </w:r>
    </w:p>
    <w:p w:rsidR="00EB21EB" w:rsidRDefault="00EB21EB" w:rsidP="00EB21EB">
      <w:pPr>
        <w:pStyle w:val="Heading1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Node</w:t>
      </w:r>
    </w:p>
    <w:p w:rsidR="00EB21EB" w:rsidRDefault="00EB21EB" w:rsidP="00EB21EB"/>
    <w:p w:rsidR="00EB21EB" w:rsidRDefault="00EB21EB" w:rsidP="00EB21EB">
      <w:r>
        <w:t>[root@mhealthvm1 .</w:t>
      </w:r>
      <w:proofErr w:type="spellStart"/>
      <w:r>
        <w:t>nvm</w:t>
      </w:r>
      <w:proofErr w:type="spellEnd"/>
      <w:r>
        <w:t xml:space="preserve">]# </w:t>
      </w:r>
      <w:proofErr w:type="spellStart"/>
      <w:proofErr w:type="gramStart"/>
      <w:r>
        <w:t>nvm</w:t>
      </w:r>
      <w:proofErr w:type="spellEnd"/>
      <w:proofErr w:type="gramEnd"/>
      <w:r>
        <w:t xml:space="preserve"> </w:t>
      </w:r>
      <w:proofErr w:type="spellStart"/>
      <w:r>
        <w:t>ls</w:t>
      </w:r>
      <w:proofErr w:type="spellEnd"/>
    </w:p>
    <w:p w:rsidR="00EB21EB" w:rsidRDefault="00EB21EB" w:rsidP="00EB21EB">
      <w:r>
        <w:t xml:space="preserve">       v12.16.1</w:t>
      </w:r>
    </w:p>
    <w:p w:rsidR="00EB21EB" w:rsidRDefault="00EB21EB" w:rsidP="00EB21EB">
      <w:proofErr w:type="gramStart"/>
      <w:r>
        <w:t>node</w:t>
      </w:r>
      <w:proofErr w:type="gramEnd"/>
      <w:r>
        <w:t xml:space="preserve"> -&gt; stable (-&gt; v12.16.1) (default)</w:t>
      </w:r>
    </w:p>
    <w:p w:rsidR="00EB21EB" w:rsidRDefault="00EB21EB" w:rsidP="00EB21EB">
      <w:proofErr w:type="gramStart"/>
      <w:r>
        <w:t>stable</w:t>
      </w:r>
      <w:proofErr w:type="gramEnd"/>
      <w:r>
        <w:t xml:space="preserve"> -&gt; 12.16 (-&gt; v12.16.1) (default)</w:t>
      </w:r>
    </w:p>
    <w:p w:rsidR="00EB21EB" w:rsidRDefault="00EB21EB" w:rsidP="00EB21EB">
      <w:proofErr w:type="spellStart"/>
      <w:proofErr w:type="gramStart"/>
      <w:r>
        <w:t>iojs</w:t>
      </w:r>
      <w:proofErr w:type="spellEnd"/>
      <w:proofErr w:type="gramEnd"/>
      <w:r>
        <w:t xml:space="preserve"> -&gt; </w:t>
      </w:r>
      <w:proofErr w:type="spellStart"/>
      <w:r>
        <w:t>iojs</w:t>
      </w:r>
      <w:proofErr w:type="spellEnd"/>
      <w:r>
        <w:t>- (-&gt; N/A) (default)</w:t>
      </w:r>
    </w:p>
    <w:p w:rsidR="00EB21EB" w:rsidRDefault="00EB21EB" w:rsidP="00EB21EB">
      <w:r>
        <w:t>[root@mhealthvm1 .</w:t>
      </w:r>
      <w:proofErr w:type="spellStart"/>
      <w:r>
        <w:t>nvm</w:t>
      </w:r>
      <w:proofErr w:type="spellEnd"/>
      <w:r>
        <w:t xml:space="preserve">]# </w:t>
      </w:r>
      <w:proofErr w:type="spellStart"/>
      <w:proofErr w:type="gramStart"/>
      <w:r>
        <w:t>nvm</w:t>
      </w:r>
      <w:proofErr w:type="spellEnd"/>
      <w:proofErr w:type="gramEnd"/>
      <w:r>
        <w:t xml:space="preserve"> use 12.16</w:t>
      </w:r>
    </w:p>
    <w:p w:rsidR="00EB21EB" w:rsidRDefault="00EB21EB" w:rsidP="00EB21EB">
      <w:r>
        <w:t>Now using node v12.16.1 (</w:t>
      </w:r>
      <w:proofErr w:type="spellStart"/>
      <w:r>
        <w:t>npm</w:t>
      </w:r>
      <w:proofErr w:type="spellEnd"/>
      <w:r>
        <w:t xml:space="preserve"> v6.13.4)</w:t>
      </w:r>
    </w:p>
    <w:p w:rsidR="00EB21EB" w:rsidRDefault="00EB21EB" w:rsidP="00EB21EB">
      <w:r>
        <w:t>[root@mhealthvm1 .</w:t>
      </w:r>
      <w:proofErr w:type="spellStart"/>
      <w:r>
        <w:t>nvm</w:t>
      </w:r>
      <w:proofErr w:type="spellEnd"/>
      <w:r>
        <w:t xml:space="preserve">]# </w:t>
      </w:r>
      <w:proofErr w:type="spellStart"/>
      <w:proofErr w:type="gramStart"/>
      <w:r>
        <w:t>npm</w:t>
      </w:r>
      <w:proofErr w:type="spellEnd"/>
      <w:proofErr w:type="gramEnd"/>
      <w:r>
        <w:t xml:space="preserve"> --version</w:t>
      </w:r>
    </w:p>
    <w:p w:rsidR="00EB21EB" w:rsidRDefault="00EB21EB" w:rsidP="00EB21EB">
      <w:r>
        <w:t>6.13.4</w:t>
      </w:r>
    </w:p>
    <w:p w:rsidR="00EB21EB" w:rsidRPr="00EB21EB" w:rsidRDefault="00EB21EB" w:rsidP="00EB21EB">
      <w:r>
        <w:t>[root@mhealthvm1 .</w:t>
      </w:r>
      <w:proofErr w:type="spellStart"/>
      <w:r>
        <w:t>nvm</w:t>
      </w:r>
      <w:proofErr w:type="spellEnd"/>
      <w:r>
        <w:t>]#</w:t>
      </w:r>
    </w:p>
    <w:p w:rsidR="00551338" w:rsidRDefault="00551338" w:rsidP="00593220"/>
    <w:p w:rsidR="00551338" w:rsidRPr="00551338" w:rsidRDefault="00551338" w:rsidP="00593220">
      <w:pPr>
        <w:rPr>
          <w:b/>
          <w:sz w:val="32"/>
          <w:u w:val="single"/>
        </w:rPr>
      </w:pPr>
      <w:r w:rsidRPr="00551338">
        <w:rPr>
          <w:b/>
          <w:sz w:val="32"/>
          <w:u w:val="single"/>
        </w:rPr>
        <w:t>Moving to cloud9</w:t>
      </w:r>
    </w:p>
    <w:p w:rsidR="006722DF" w:rsidRDefault="006722DF" w:rsidP="00DC6F33"/>
    <w:p w:rsidR="005B2C2F" w:rsidRDefault="00551338" w:rsidP="00DC6F33">
      <w:r>
        <w:t xml:space="preserve">Check if </w:t>
      </w:r>
      <w:proofErr w:type="spellStart"/>
      <w:r>
        <w:t>nodejs</w:t>
      </w:r>
      <w:proofErr w:type="spellEnd"/>
      <w:r>
        <w:t xml:space="preserve"> is </w:t>
      </w:r>
      <w:proofErr w:type="gramStart"/>
      <w:r>
        <w:t>installed ?</w:t>
      </w:r>
      <w:proofErr w:type="gramEnd"/>
    </w:p>
    <w:p w:rsidR="00F15F50" w:rsidRDefault="00F15F50" w:rsidP="00DC6F33">
      <w:r>
        <w:t>#</w:t>
      </w:r>
      <w:proofErr w:type="spellStart"/>
      <w:r>
        <w:t>adduser</w:t>
      </w:r>
      <w:proofErr w:type="spellEnd"/>
      <w:r>
        <w:t xml:space="preserve"> userc9</w:t>
      </w:r>
    </w:p>
    <w:p w:rsidR="00F15F50" w:rsidRDefault="00F15F50" w:rsidP="00DC6F33">
      <w:r>
        <w:t>#</w:t>
      </w:r>
      <w:proofErr w:type="spellStart"/>
      <w:r>
        <w:t>usermod</w:t>
      </w:r>
      <w:proofErr w:type="spellEnd"/>
      <w:r>
        <w:t xml:space="preserve"> –</w:t>
      </w:r>
      <w:proofErr w:type="spellStart"/>
      <w:proofErr w:type="gramStart"/>
      <w:r>
        <w:t>aG</w:t>
      </w:r>
      <w:proofErr w:type="spellEnd"/>
      <w:proofErr w:type="gramEnd"/>
      <w:r>
        <w:t xml:space="preserve"> userc9 </w:t>
      </w:r>
      <w:proofErr w:type="spellStart"/>
      <w:r>
        <w:t>userc9</w:t>
      </w:r>
      <w:proofErr w:type="spellEnd"/>
    </w:p>
    <w:p w:rsidR="00F15F50" w:rsidRDefault="00F15F50" w:rsidP="00DC6F33">
      <w:r>
        <w:t>#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F15F50" w:rsidRDefault="00F15F50" w:rsidP="00DC6F33"/>
    <w:p w:rsidR="00F15F50" w:rsidRDefault="00F15F50" w:rsidP="00DC6F33">
      <w:r>
        <w:t xml:space="preserve">Change the line to </w:t>
      </w:r>
    </w:p>
    <w:p w:rsidR="00F15F50" w:rsidRDefault="00F15F50" w:rsidP="00DC6F33">
      <w:r>
        <w:t>%userc9 ALL</w:t>
      </w:r>
      <w:proofErr w:type="gramStart"/>
      <w:r>
        <w:t>=(</w:t>
      </w:r>
      <w:proofErr w:type="gramEnd"/>
      <w:r>
        <w:t>ALL)</w:t>
      </w:r>
      <w:r>
        <w:tab/>
        <w:t>ALL</w:t>
      </w:r>
    </w:p>
    <w:p w:rsidR="00F15F50" w:rsidRDefault="00F15F50" w:rsidP="00DC6F33"/>
    <w:p w:rsidR="00F15F50" w:rsidRDefault="00F15F50" w:rsidP="00DC6F33">
      <w:r>
        <w:t>Now login to the userc9 account</w:t>
      </w:r>
    </w:p>
    <w:p w:rsidR="00F15F50" w:rsidRDefault="00F15F50" w:rsidP="00DC6F33"/>
    <w:p w:rsidR="00F15F50" w:rsidRDefault="00F15F50" w:rsidP="00DC6F33">
      <w:r>
        <w:t>#</w:t>
      </w:r>
      <w:proofErr w:type="spellStart"/>
      <w:r>
        <w:t>sudo</w:t>
      </w:r>
      <w:proofErr w:type="spellEnd"/>
      <w:r>
        <w:t xml:space="preserve"> userc9</w:t>
      </w:r>
    </w:p>
    <w:p w:rsidR="00F15F50" w:rsidRDefault="00F15F50" w:rsidP="00DC6F33">
      <w:r>
        <w:t>$</w:t>
      </w:r>
      <w:proofErr w:type="spellStart"/>
      <w:r>
        <w:t>sudo</w:t>
      </w:r>
      <w:proofErr w:type="spellEnd"/>
      <w:r>
        <w:t xml:space="preserve"> yum install </w:t>
      </w:r>
      <w:proofErr w:type="spellStart"/>
      <w:r>
        <w:t>git</w:t>
      </w:r>
      <w:proofErr w:type="spellEnd"/>
    </w:p>
    <w:p w:rsidR="00F15F50" w:rsidRDefault="00F15F50" w:rsidP="00F15F50">
      <w:r>
        <w:t xml:space="preserve">[userc9@mhealthvm1 root]$ </w:t>
      </w:r>
      <w:proofErr w:type="spellStart"/>
      <w:proofErr w:type="gramStart"/>
      <w:r>
        <w:t>pwd</w:t>
      </w:r>
      <w:proofErr w:type="spellEnd"/>
      <w:proofErr w:type="gramEnd"/>
    </w:p>
    <w:p w:rsidR="00F15F50" w:rsidRDefault="00F15F50" w:rsidP="00F15F50">
      <w:r>
        <w:t>/root</w:t>
      </w:r>
    </w:p>
    <w:p w:rsidR="00F15F50" w:rsidRDefault="00F15F50" w:rsidP="00F15F50">
      <w:r>
        <w:t xml:space="preserve">[userc9@mhealthvm1 root]$ </w:t>
      </w:r>
      <w:proofErr w:type="gramStart"/>
      <w:r>
        <w:t>cd</w:t>
      </w:r>
      <w:proofErr w:type="gramEnd"/>
      <w:r>
        <w:t xml:space="preserve"> /home/userc9/</w:t>
      </w:r>
    </w:p>
    <w:p w:rsidR="00F15F50" w:rsidRDefault="00F15F50" w:rsidP="00F15F50">
      <w:r>
        <w:t xml:space="preserve">[userc9@mhealthvm1 ~]$ </w:t>
      </w:r>
      <w:proofErr w:type="spellStart"/>
      <w:proofErr w:type="gramStart"/>
      <w:r>
        <w:t>git</w:t>
      </w:r>
      <w:proofErr w:type="spellEnd"/>
      <w:proofErr w:type="gramEnd"/>
      <w:r>
        <w:t xml:space="preserve"> clone http://github.com/c9/core.git c9</w:t>
      </w:r>
    </w:p>
    <w:p w:rsidR="00F15F50" w:rsidRDefault="00F15F50" w:rsidP="00F15F50">
      <w:r>
        <w:t>Cloning into 'c9'...</w:t>
      </w:r>
    </w:p>
    <w:p w:rsidR="00F15F50" w:rsidRDefault="00F15F50" w:rsidP="00F15F50">
      <w:proofErr w:type="gramStart"/>
      <w:r>
        <w:t>remote</w:t>
      </w:r>
      <w:proofErr w:type="gramEnd"/>
      <w:r>
        <w:t>: Enumerating objects: 2, done.</w:t>
      </w:r>
    </w:p>
    <w:p w:rsidR="00F15F50" w:rsidRDefault="00F15F50" w:rsidP="00F15F50">
      <w:proofErr w:type="gramStart"/>
      <w:r>
        <w:t>remote</w:t>
      </w:r>
      <w:proofErr w:type="gramEnd"/>
      <w:r>
        <w:t>: Counting objects: 100% (2/2), done.</w:t>
      </w:r>
    </w:p>
    <w:p w:rsidR="00F15F50" w:rsidRDefault="00F15F50" w:rsidP="00F15F50">
      <w:proofErr w:type="gramStart"/>
      <w:r>
        <w:t>remote</w:t>
      </w:r>
      <w:proofErr w:type="gramEnd"/>
      <w:r>
        <w:t>: Compressing objects: 100% (2/2), done.</w:t>
      </w:r>
    </w:p>
    <w:p w:rsidR="00F15F50" w:rsidRDefault="00F15F50" w:rsidP="00F15F50">
      <w:proofErr w:type="gramStart"/>
      <w:r>
        <w:t>remote</w:t>
      </w:r>
      <w:proofErr w:type="gramEnd"/>
      <w:r>
        <w:t>: Total 52830 (delta 0), reused 0 (delta 0), pack-reused 52828</w:t>
      </w:r>
    </w:p>
    <w:p w:rsidR="00F15F50" w:rsidRDefault="00F15F50" w:rsidP="00F15F50">
      <w:r>
        <w:t xml:space="preserve">Receiving objects: 100% (52830/52830), 35.34 </w:t>
      </w:r>
      <w:proofErr w:type="spellStart"/>
      <w:r>
        <w:t>MiB</w:t>
      </w:r>
      <w:proofErr w:type="spellEnd"/>
      <w:r>
        <w:t xml:space="preserve"> | 7.74 </w:t>
      </w:r>
      <w:proofErr w:type="spellStart"/>
      <w:r>
        <w:t>MiB</w:t>
      </w:r>
      <w:proofErr w:type="spellEnd"/>
      <w:r>
        <w:t>/s, done.</w:t>
      </w:r>
    </w:p>
    <w:p w:rsidR="00F15F50" w:rsidRDefault="00F15F50" w:rsidP="00F15F50">
      <w:r>
        <w:t>Resolving deltas: 100% (32447/32447), done.</w:t>
      </w:r>
    </w:p>
    <w:p w:rsidR="00F15F50" w:rsidRDefault="00F15F50" w:rsidP="00F15F50">
      <w:r>
        <w:t xml:space="preserve">[userc9@mhealthvm1 ~]$ </w:t>
      </w:r>
      <w:proofErr w:type="gramStart"/>
      <w:r>
        <w:t>cd</w:t>
      </w:r>
      <w:proofErr w:type="gramEnd"/>
      <w:r>
        <w:t xml:space="preserve"> c9</w:t>
      </w:r>
    </w:p>
    <w:p w:rsidR="00F15F50" w:rsidRDefault="00F15F50" w:rsidP="00F15F50">
      <w:r>
        <w:t xml:space="preserve">[userc9@mhealthvm1 ~]$ </w:t>
      </w:r>
      <w:proofErr w:type="gramStart"/>
      <w:r>
        <w:t>scripts/install-sdk.sh</w:t>
      </w:r>
      <w:proofErr w:type="gramEnd"/>
    </w:p>
    <w:p w:rsidR="003B5E78" w:rsidRDefault="003B5E78" w:rsidP="003B5E78">
      <w:r>
        <w:t>--------------------------------------------------------------------</w:t>
      </w:r>
    </w:p>
    <w:p w:rsidR="003B5E78" w:rsidRDefault="003B5E78" w:rsidP="003B5E78">
      <w:r>
        <w:t>Success!</w:t>
      </w:r>
    </w:p>
    <w:p w:rsidR="003B5E78" w:rsidRDefault="003B5E78" w:rsidP="003B5E78">
      <w:proofErr w:type="gramStart"/>
      <w:r>
        <w:t>run</w:t>
      </w:r>
      <w:proofErr w:type="gramEnd"/>
      <w:r>
        <w:t xml:space="preserve"> 'node server.js -p 8080 </w:t>
      </w:r>
      <w:r w:rsidR="00C6685D">
        <w:t>–l 0.0.0.0 –</w:t>
      </w:r>
      <w:r>
        <w:t>a</w:t>
      </w:r>
      <w:r w:rsidR="00C6685D">
        <w:t xml:space="preserve"> userc9:password</w:t>
      </w:r>
      <w:r>
        <w:t xml:space="preserve"> :' to launch Cloud9</w:t>
      </w:r>
    </w:p>
    <w:p w:rsidR="00F15F50" w:rsidRDefault="003B5E78" w:rsidP="00F15F50">
      <w:r>
        <w:t>[userc9@mhealthvm1 c9]$</w:t>
      </w:r>
      <w:r w:rsidR="00015071" w:rsidRPr="00015071">
        <w:t xml:space="preserve"> </w:t>
      </w:r>
      <w:proofErr w:type="spellStart"/>
      <w:proofErr w:type="gramStart"/>
      <w:r w:rsidR="00015071" w:rsidRPr="00015071">
        <w:t>sudo</w:t>
      </w:r>
      <w:proofErr w:type="spellEnd"/>
      <w:proofErr w:type="gramEnd"/>
      <w:r w:rsidR="00015071" w:rsidRPr="00015071">
        <w:t xml:space="preserve"> node server.js -p 8080 -l 0.0.0.0 -a userc9:userc9 -w /home/project/express/</w:t>
      </w:r>
      <w:proofErr w:type="spellStart"/>
      <w:r w:rsidR="00015071" w:rsidRPr="00015071">
        <w:t>myapp</w:t>
      </w:r>
      <w:proofErr w:type="spellEnd"/>
      <w:r w:rsidR="00C6685D">
        <w:rPr>
          <w:noProof/>
        </w:rPr>
        <w:drawing>
          <wp:inline distT="0" distB="0" distL="0" distR="0" wp14:anchorId="1A31EC99" wp14:editId="56D9857E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50" w:rsidRDefault="00F15F50" w:rsidP="00F15F50"/>
    <w:p w:rsidR="00551338" w:rsidRDefault="00551338" w:rsidP="00DC6F33"/>
    <w:p w:rsidR="00551338" w:rsidRDefault="00551338" w:rsidP="00DC6F33"/>
    <w:p w:rsidR="00DE3EED" w:rsidRDefault="00DE3EED" w:rsidP="00DC6F33"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#6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Running the basic App</w:t>
      </w:r>
    </w:p>
    <w:p w:rsidR="00DE3EED" w:rsidRDefault="00DE3EED" w:rsidP="00DE3EED">
      <w:r>
        <w:t xml:space="preserve">[opc@mhealthvm1 ~]$ </w:t>
      </w:r>
      <w:proofErr w:type="spellStart"/>
      <w:proofErr w:type="gramStart"/>
      <w:r>
        <w:t>sudo</w:t>
      </w:r>
      <w:proofErr w:type="spellEnd"/>
      <w:proofErr w:type="gramEnd"/>
      <w:r>
        <w:t xml:space="preserve"> -i</w:t>
      </w:r>
    </w:p>
    <w:p w:rsidR="00DE3EED" w:rsidRDefault="00DE3EED" w:rsidP="00DE3EED">
      <w:r>
        <w:t xml:space="preserve">[root@mhealthvm1 ~]# </w:t>
      </w:r>
      <w:proofErr w:type="gramStart"/>
      <w:r>
        <w:t>cd</w:t>
      </w:r>
      <w:proofErr w:type="gramEnd"/>
      <w:r>
        <w:t xml:space="preserve"> /home/project/express/</w:t>
      </w:r>
    </w:p>
    <w:p w:rsidR="00DE3EED" w:rsidRDefault="00DE3EED" w:rsidP="00DE3EED">
      <w:r>
        <w:t xml:space="preserve">[root@mhealthvm1 express]# </w:t>
      </w:r>
      <w:proofErr w:type="gramStart"/>
      <w:r>
        <w:t>cd</w:t>
      </w:r>
      <w:proofErr w:type="gramEnd"/>
      <w:r>
        <w:t xml:space="preserve"> </w:t>
      </w:r>
      <w:proofErr w:type="spellStart"/>
      <w:r>
        <w:t>myapp</w:t>
      </w:r>
      <w:proofErr w:type="spellEnd"/>
    </w:p>
    <w:p w:rsidR="00DE3EED" w:rsidRDefault="00DE3EED" w:rsidP="00DE3EED">
      <w:r>
        <w:t xml:space="preserve">[root@mhealthvm1 </w:t>
      </w:r>
      <w:proofErr w:type="spellStart"/>
      <w:r>
        <w:t>myapp</w:t>
      </w:r>
      <w:proofErr w:type="spellEnd"/>
      <w:r>
        <w:t>]# DEBUG=</w:t>
      </w:r>
      <w:proofErr w:type="spellStart"/>
      <w:r>
        <w:t>myapp</w:t>
      </w:r>
      <w:proofErr w:type="spellEnd"/>
      <w:r>
        <w:t xml:space="preserve">/* </w:t>
      </w:r>
      <w:proofErr w:type="spellStart"/>
      <w:r>
        <w:t>npm</w:t>
      </w:r>
      <w:proofErr w:type="spellEnd"/>
      <w:r>
        <w:t xml:space="preserve"> start</w:t>
      </w:r>
    </w:p>
    <w:p w:rsidR="00DE3EED" w:rsidRDefault="00DE3EED" w:rsidP="00DE3EED"/>
    <w:p w:rsidR="00DE3EED" w:rsidRDefault="00DE3EED" w:rsidP="00DE3EED"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#7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Looking at Basic App Files</w:t>
      </w:r>
    </w:p>
    <w:p w:rsidR="00DE3EED" w:rsidRDefault="00DE3EED" w:rsidP="00DE3EED">
      <w:r>
        <w:t xml:space="preserve">The Basic Module in the File components is the following </w:t>
      </w:r>
    </w:p>
    <w:p w:rsidR="00DE3EED" w:rsidRDefault="00DE3EED" w:rsidP="00DE3EED">
      <w:r>
        <w:rPr>
          <w:noProof/>
        </w:rPr>
        <w:drawing>
          <wp:inline distT="0" distB="0" distL="0" distR="0" wp14:anchorId="70D0FD45" wp14:editId="49030BCB">
            <wp:extent cx="5943600" cy="47999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ED" w:rsidRDefault="00DE3EED" w:rsidP="00DE3EED"/>
    <w:p w:rsidR="00DE3EED" w:rsidRDefault="00DE3EED" w:rsidP="00DE3EED">
      <w:r>
        <w:t xml:space="preserve">So </w:t>
      </w:r>
      <w:proofErr w:type="gramStart"/>
      <w:r>
        <w:t>It</w:t>
      </w:r>
      <w:proofErr w:type="gramEnd"/>
      <w:r>
        <w:t xml:space="preserve"> has got </w:t>
      </w:r>
    </w:p>
    <w:p w:rsidR="00E82CF4" w:rsidRDefault="00E82CF4" w:rsidP="00E82CF4">
      <w:pPr>
        <w:pStyle w:val="ListParagraph"/>
        <w:numPr>
          <w:ilvl w:val="0"/>
          <w:numId w:val="11"/>
        </w:numPr>
      </w:pPr>
      <w:r>
        <w:t xml:space="preserve">Public Folders </w:t>
      </w:r>
      <w:r>
        <w:sym w:font="Wingdings" w:char="F0E0"/>
      </w:r>
      <w:r>
        <w:t xml:space="preserve"> Just contains the public files as Images ,JS and CSS files </w:t>
      </w:r>
    </w:p>
    <w:p w:rsidR="00E82CF4" w:rsidRDefault="00E82CF4" w:rsidP="00E82CF4">
      <w:pPr>
        <w:pStyle w:val="ListParagraph"/>
        <w:numPr>
          <w:ilvl w:val="0"/>
          <w:numId w:val="11"/>
        </w:numPr>
      </w:pPr>
      <w:r>
        <w:t xml:space="preserve">Routes </w:t>
      </w:r>
      <w:r>
        <w:sym w:font="Wingdings" w:char="F0E0"/>
      </w:r>
      <w:r>
        <w:t xml:space="preserve"> They are basically contains the routing structure for the files </w:t>
      </w:r>
    </w:p>
    <w:p w:rsidR="00E82CF4" w:rsidRDefault="00E82CF4" w:rsidP="00E82CF4">
      <w:pPr>
        <w:pStyle w:val="ListParagraph"/>
        <w:numPr>
          <w:ilvl w:val="0"/>
          <w:numId w:val="11"/>
        </w:numPr>
      </w:pPr>
      <w:r>
        <w:t xml:space="preserve">Views </w:t>
      </w:r>
      <w:r>
        <w:sym w:font="Wingdings" w:char="F0E0"/>
      </w:r>
      <w:r>
        <w:t xml:space="preserve"> They contain the template files </w:t>
      </w:r>
    </w:p>
    <w:p w:rsidR="00E82CF4" w:rsidRDefault="00E82CF4" w:rsidP="00E82CF4">
      <w:pPr>
        <w:pStyle w:val="ListParagraph"/>
        <w:numPr>
          <w:ilvl w:val="0"/>
          <w:numId w:val="11"/>
        </w:numPr>
      </w:pPr>
      <w:r>
        <w:t xml:space="preserve">App.js </w:t>
      </w:r>
      <w:r>
        <w:sym w:font="Wingdings" w:char="F0E0"/>
      </w:r>
      <w:r>
        <w:t xml:space="preserve"> This is the base file which invokes the basics of the App </w:t>
      </w:r>
    </w:p>
    <w:p w:rsidR="00E82CF4" w:rsidRDefault="00E82CF4" w:rsidP="00E82CF4">
      <w:pPr>
        <w:pStyle w:val="ListParagraph"/>
      </w:pPr>
    </w:p>
    <w:p w:rsidR="00E82CF4" w:rsidRDefault="00E82CF4" w:rsidP="00E82CF4">
      <w:pPr>
        <w:pStyle w:val="ListParagraph"/>
      </w:pPr>
    </w:p>
    <w:p w:rsidR="00E82CF4" w:rsidRDefault="00E82CF4" w:rsidP="00DE3EED">
      <w:r>
        <w:t xml:space="preserve">Last but not the </w:t>
      </w:r>
      <w:proofErr w:type="gramStart"/>
      <w:r>
        <w:t>least ,</w:t>
      </w:r>
      <w:proofErr w:type="gramEnd"/>
      <w:r>
        <w:t xml:space="preserve"> In the end we need to export the files .</w:t>
      </w:r>
    </w:p>
    <w:p w:rsidR="00E82CF4" w:rsidRDefault="00B47E7F" w:rsidP="00DE3EE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44450</wp:posOffset>
                </wp:positionV>
                <wp:extent cx="3524250" cy="6565900"/>
                <wp:effectExtent l="0" t="0" r="19050" b="254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56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Import the library by using the 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Var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 xml:space="preserve"> express = </w:t>
                            </w:r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require(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>‘express’);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Then we initialize the basic constructor 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Var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 xml:space="preserve"> app=</w:t>
                            </w:r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express(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>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Then the properties for the app are changed 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View Engine setup 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>// view engine setup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app.set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 xml:space="preserve">'views',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path.join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(__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dirname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, 'views'));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app.set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>'view engine', 'pug');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>//Basic libraries are being set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>logger('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dev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'));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47E7F">
                              <w:rPr>
                                <w:sz w:val="10"/>
                              </w:rPr>
                              <w:t>express.json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47E7F">
                              <w:rPr>
                                <w:sz w:val="10"/>
                              </w:rPr>
                              <w:t>express.urlencoded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({ extended: false }));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47E7F">
                              <w:rPr>
                                <w:sz w:val="10"/>
                              </w:rPr>
                              <w:t>cookieParser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47E7F">
                              <w:rPr>
                                <w:sz w:val="10"/>
                              </w:rPr>
                              <w:t>express.static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path.join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(__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dirname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, 'public')));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//Router files are being set 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 xml:space="preserve">'/',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indexRouter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 xml:space="preserve">'/users',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usersRouter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>// catch 404 and forward to error handler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>function(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req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, res, next) {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  </w:t>
                            </w:r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next(</w:t>
                            </w:r>
                            <w:proofErr w:type="spellStart"/>
                            <w:proofErr w:type="gramEnd"/>
                            <w:r w:rsidRPr="00B47E7F">
                              <w:rPr>
                                <w:sz w:val="10"/>
                              </w:rPr>
                              <w:t>createError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(404));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>});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>// error handler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 w:rsidRPr="00B47E7F">
                              <w:rPr>
                                <w:sz w:val="10"/>
                              </w:rPr>
                              <w:t>app.use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(</w:t>
                            </w:r>
                            <w:proofErr w:type="gramEnd"/>
                            <w:r w:rsidRPr="00B47E7F">
                              <w:rPr>
                                <w:sz w:val="10"/>
                              </w:rPr>
                              <w:t xml:space="preserve">function(err,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req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, res, next) {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  // set locals, only providing error in development</w:t>
                            </w:r>
                          </w:p>
                          <w:p w:rsidR="0053136D" w:rsidRPr="00B47E7F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  <w:rPr>
                                <w:sz w:val="10"/>
                              </w:rPr>
                            </w:pPr>
                            <w:r w:rsidRPr="00B47E7F">
                              <w:rPr>
                                <w:sz w:val="10"/>
                              </w:rPr>
                              <w:t xml:space="preserve"> 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res.locals.message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 xml:space="preserve"> = </w:t>
                            </w:r>
                            <w:proofErr w:type="spellStart"/>
                            <w:r w:rsidRPr="00B47E7F">
                              <w:rPr>
                                <w:sz w:val="10"/>
                              </w:rPr>
                              <w:t>err.message</w:t>
                            </w:r>
                            <w:proofErr w:type="spellEnd"/>
                            <w:r w:rsidRPr="00B47E7F">
                              <w:rPr>
                                <w:sz w:val="10"/>
                              </w:rPr>
                              <w:t>;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res.locals.error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req.app.get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env</w:t>
                            </w:r>
                            <w:proofErr w:type="spellEnd"/>
                            <w:r>
                              <w:t xml:space="preserve">') === 'development' ? </w:t>
                            </w:r>
                            <w:proofErr w:type="gramStart"/>
                            <w:r>
                              <w:t>err :</w:t>
                            </w:r>
                            <w:proofErr w:type="gramEnd"/>
                            <w:r>
                              <w:t xml:space="preserve"> {};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r>
                              <w:t xml:space="preserve">  // render the error page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res.status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err.status</w:t>
                            </w:r>
                            <w:proofErr w:type="spellEnd"/>
                            <w:r>
                              <w:t xml:space="preserve"> || 500);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res.render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'error');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r>
                              <w:t>});</w:t>
                            </w:r>
                          </w:p>
                          <w:p w:rsidR="0053136D" w:rsidRDefault="0053136D" w:rsidP="00B47E7F">
                            <w:pPr>
                              <w:pStyle w:val="ListParagraph"/>
                              <w:shd w:val="clear" w:color="auto" w:fill="000000" w:themeFill="text1"/>
                            </w:pPr>
                            <w:proofErr w:type="spellStart"/>
                            <w:r w:rsidRPr="00B47E7F">
                              <w:t>module.exports</w:t>
                            </w:r>
                            <w:proofErr w:type="spellEnd"/>
                            <w:r w:rsidRPr="00B47E7F">
                              <w:t xml:space="preserve"> = app;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4pt;margin-top:3.5pt;width:277.5pt;height:51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" fillcolor="white [3201]" strokeweight=".5pt">
                <v:textbox>
                  <w:txbxContent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Import the library by using the 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Var express = require(‘express’);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Then we initialize the basic constructor 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Var app=express();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Then the properties for the app are changed 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View Engine setup 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// view engine setup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app.set('views', path.join(__dirname, 'views'));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app.set('view engine', 'pug');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//Basic libraries are being set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app.use(logger('dev'));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app.use(express.json());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app.use(express.urlencoded({ extended: false }));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app.use(cookieParser());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app.use(express.static(path.join(__dirname, 'public')));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//Router files are being set 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app.use('/', indexRouter);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app.use('/users', usersRouter);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// catch 404 and forward to error handler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app.use(function(req, res, next) {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  next(createError(404));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});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// error handler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>app.use(function(err, req, res, next) {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  // set locals, only providing error in development</w:t>
                      </w:r>
                    </w:p>
                    <w:p w:rsidR="00B47E7F" w:rsidRPr="00B47E7F" w:rsidRDefault="00B47E7F" w:rsidP="00B47E7F">
                      <w:pPr>
                        <w:pStyle w:val="ListParagraph"/>
                        <w:shd w:val="clear" w:color="auto" w:fill="000000" w:themeFill="text1"/>
                        <w:rPr>
                          <w:sz w:val="10"/>
                        </w:rPr>
                      </w:pPr>
                      <w:r w:rsidRPr="00B47E7F">
                        <w:rPr>
                          <w:sz w:val="10"/>
                        </w:rPr>
                        <w:t xml:space="preserve">  res.locals.message = err.message;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>
                        <w:t xml:space="preserve">  res.locals.error = req.app.get('env') === 'development' ? err : {};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>
                        <w:t xml:space="preserve">  // render the error page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>
                        <w:t xml:space="preserve">  res.status(err.status || 500);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>
                        <w:t xml:space="preserve">  res.render('error');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>
                        <w:t>});</w:t>
                      </w:r>
                    </w:p>
                    <w:p w:rsidR="00B47E7F" w:rsidRDefault="00B47E7F" w:rsidP="00B47E7F">
                      <w:pPr>
                        <w:pStyle w:val="ListParagraph"/>
                        <w:shd w:val="clear" w:color="auto" w:fill="000000" w:themeFill="text1"/>
                      </w:pPr>
                      <w:r w:rsidRPr="00B47E7F">
                        <w:t>module.exports = app;</w:t>
                      </w:r>
                    </w:p>
                  </w:txbxContent>
                </v:textbox>
              </v:shape>
            </w:pict>
          </mc:Fallback>
        </mc:AlternateContent>
      </w:r>
    </w:p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B47E7F" w:rsidRDefault="00B47E7F" w:rsidP="00DE3EED"/>
    <w:p w:rsidR="00E82CF4" w:rsidRDefault="00E82CF4" w:rsidP="00DE3EED"/>
    <w:p w:rsidR="00A0721D" w:rsidRDefault="00A0721D" w:rsidP="00A0721D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#8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Looking at Routing Files</w:t>
      </w:r>
    </w:p>
    <w:p w:rsidR="00A0721D" w:rsidRDefault="00A0721D" w:rsidP="00A0721D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</w:p>
    <w:p w:rsidR="00A0721D" w:rsidRDefault="00A0721D" w:rsidP="00A0721D">
      <w:r>
        <w:t xml:space="preserve">Routing file works for the function to be invoked when some route is called </w:t>
      </w:r>
    </w:p>
    <w:p w:rsidR="00A0721D" w:rsidRDefault="00A0721D" w:rsidP="00A0721D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33BB47" wp14:editId="39A4946B">
                <wp:simplePos x="0" y="0"/>
                <wp:positionH relativeFrom="column">
                  <wp:posOffset>50800</wp:posOffset>
                </wp:positionH>
                <wp:positionV relativeFrom="paragraph">
                  <wp:posOffset>215900</wp:posOffset>
                </wp:positionV>
                <wp:extent cx="4108450" cy="2762250"/>
                <wp:effectExtent l="0" t="0" r="2540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0" cy="276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express = require('express');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proofErr w:type="spellStart"/>
                            <w:proofErr w:type="gramStart"/>
                            <w:r>
                              <w:t>var</w:t>
                            </w:r>
                            <w:proofErr w:type="spellEnd"/>
                            <w:proofErr w:type="gramEnd"/>
                            <w:r>
                              <w:t xml:space="preserve"> router = </w:t>
                            </w:r>
                            <w:proofErr w:type="spellStart"/>
                            <w:r>
                              <w:t>express.Router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r>
                              <w:t>/* GET home page. */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proofErr w:type="spellStart"/>
                            <w:proofErr w:type="gramStart"/>
                            <w:r>
                              <w:t>router.get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'/', function(</w:t>
                            </w:r>
                            <w:proofErr w:type="spellStart"/>
                            <w:r>
                              <w:t>req</w:t>
                            </w:r>
                            <w:proofErr w:type="spellEnd"/>
                            <w:r>
                              <w:t>, res, next) {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res.render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'index', { title: 'Express' });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r>
                              <w:t>});</w:t>
                            </w: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</w:p>
                          <w:p w:rsidR="0053136D" w:rsidRDefault="0053136D" w:rsidP="00A0721D">
                            <w:pPr>
                              <w:shd w:val="clear" w:color="auto" w:fill="000000" w:themeFill="text1"/>
                            </w:pPr>
                            <w:proofErr w:type="spellStart"/>
                            <w:r>
                              <w:t>module.exports</w:t>
                            </w:r>
                            <w:proofErr w:type="spellEnd"/>
                            <w:r>
                              <w:t xml:space="preserve"> = router;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27" type="#_x0000_t202" style="position:absolute;margin-left:4pt;margin-top:17pt;width:323.5pt;height:217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" fillcolor="white [3201]" strokeweight=".5pt">
                <v:textbox>
                  <w:txbxContent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var express = require('express');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var router = express.Router();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/* GET home page. */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router.get('/', function(req, res, next) {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 xml:space="preserve">  res.render('index', { title: 'Express' });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});</w:t>
                      </w: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</w:p>
                    <w:p w:rsidR="00A0721D" w:rsidRDefault="00A0721D" w:rsidP="00A0721D">
                      <w:pPr>
                        <w:shd w:val="clear" w:color="auto" w:fill="000000" w:themeFill="text1"/>
                      </w:pPr>
                      <w:r>
                        <w:t>module.exports = router;</w:t>
                      </w:r>
                    </w:p>
                  </w:txbxContent>
                </v:textbox>
              </v:shape>
            </w:pict>
          </mc:Fallback>
        </mc:AlternateContent>
      </w:r>
      <w:r>
        <w:t>Routes/index.js</w:t>
      </w:r>
    </w:p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/>
    <w:p w:rsidR="00A0721D" w:rsidRDefault="00A0721D" w:rsidP="00A0721D">
      <w:r>
        <w:rPr>
          <w:noProof/>
        </w:rPr>
        <w:drawing>
          <wp:inline distT="0" distB="0" distL="0" distR="0" wp14:anchorId="4860C0A7" wp14:editId="65EF518F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2A" w:rsidRDefault="00FA792A" w:rsidP="00A0721D"/>
    <w:p w:rsidR="00FA792A" w:rsidRDefault="00FA792A" w:rsidP="00FA792A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#9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Understanding how does Client server</w:t>
      </w:r>
    </w:p>
    <w:p w:rsidR="00FA792A" w:rsidRDefault="00FA792A" w:rsidP="00A0721D"/>
    <w:p w:rsidR="00A0721D" w:rsidRDefault="00A0721D" w:rsidP="00DE3EED"/>
    <w:p w:rsidR="00E82CF4" w:rsidRDefault="00D30DEB" w:rsidP="00DE3EED">
      <w:r>
        <w:rPr>
          <w:noProof/>
        </w:rPr>
        <w:drawing>
          <wp:inline distT="0" distB="0" distL="0" distR="0" wp14:anchorId="23D0651F" wp14:editId="4048B957">
            <wp:extent cx="5943600" cy="3343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F4" w:rsidRDefault="00E82CF4" w:rsidP="00DE3EED"/>
    <w:p w:rsidR="00B44640" w:rsidRDefault="00B44640" w:rsidP="00DE3EED">
      <w:r>
        <w:t xml:space="preserve">When the bowser hits the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hyperlink r:id="rId12" w:history="1">
        <w:r>
          <w:rPr>
            <w:rStyle w:val="Hyperlink"/>
          </w:rPr>
          <w:t>http://10.189.10.116:3000/</w:t>
        </w:r>
      </w:hyperlink>
    </w:p>
    <w:p w:rsidR="00325608" w:rsidRDefault="00B44640" w:rsidP="00DE3EED">
      <w:r>
        <w:t xml:space="preserve">It hits the file APP.js </w:t>
      </w:r>
    </w:p>
    <w:p w:rsidR="00B44640" w:rsidRDefault="00B44640" w:rsidP="00DE3EED">
      <w:r>
        <w:t>It then goes to the routes directory index.js</w:t>
      </w:r>
    </w:p>
    <w:p w:rsidR="00B44640" w:rsidRDefault="00B44640" w:rsidP="00DE3EED">
      <w:r>
        <w:rPr>
          <w:noProof/>
        </w:rPr>
        <w:drawing>
          <wp:inline distT="0" distB="0" distL="0" distR="0" wp14:anchorId="311EAA53" wp14:editId="3AA930AB">
            <wp:extent cx="4206240" cy="1653540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0" w:rsidRDefault="00B44640" w:rsidP="00DE3EED">
      <w:r>
        <w:t xml:space="preserve">It contains the line </w:t>
      </w:r>
    </w:p>
    <w:p w:rsidR="00B44640" w:rsidRDefault="00B44640" w:rsidP="00DE3EED">
      <w:r>
        <w:tab/>
      </w:r>
      <w:proofErr w:type="spellStart"/>
      <w:proofErr w:type="gramStart"/>
      <w:r>
        <w:t>Router.get</w:t>
      </w:r>
      <w:proofErr w:type="spellEnd"/>
      <w:r>
        <w:t>(</w:t>
      </w:r>
      <w:proofErr w:type="gramEnd"/>
      <w:r>
        <w:t>‘/’,</w:t>
      </w:r>
      <w:proofErr w:type="spellStart"/>
      <w:r>
        <w:t>index.index</w:t>
      </w:r>
      <w:proofErr w:type="spellEnd"/>
      <w:r>
        <w:t>);</w:t>
      </w:r>
    </w:p>
    <w:p w:rsidR="00B44640" w:rsidRDefault="00B44640" w:rsidP="00DE3EED">
      <w:r>
        <w:t xml:space="preserve">It means that it will call </w:t>
      </w:r>
      <w:proofErr w:type="gramStart"/>
      <w:r>
        <w:t>the ..</w:t>
      </w:r>
      <w:proofErr w:type="gramEnd"/>
      <w:r>
        <w:t>/controllers/index file and there</w:t>
      </w:r>
    </w:p>
    <w:p w:rsidR="00B44640" w:rsidRDefault="00B44640" w:rsidP="00DE3EED">
      <w:proofErr w:type="spellStart"/>
      <w:r>
        <w:t>Exports.index</w:t>
      </w:r>
      <w:proofErr w:type="spellEnd"/>
      <w:r>
        <w:t xml:space="preserve"> method is </w:t>
      </w:r>
      <w:proofErr w:type="gramStart"/>
      <w:r>
        <w:t>called .</w:t>
      </w:r>
      <w:proofErr w:type="gramEnd"/>
    </w:p>
    <w:p w:rsidR="00B44640" w:rsidRDefault="00B44640" w:rsidP="00DE3EED">
      <w:r>
        <w:rPr>
          <w:noProof/>
        </w:rPr>
        <w:drawing>
          <wp:inline distT="0" distB="0" distL="0" distR="0" wp14:anchorId="4244437A" wp14:editId="1475FC61">
            <wp:extent cx="5943600" cy="8693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0" w:rsidRDefault="00B44640" w:rsidP="00DE3EED">
      <w:r>
        <w:t xml:space="preserve">Here the </w:t>
      </w:r>
      <w:proofErr w:type="spellStart"/>
      <w:r>
        <w:t>res.render</w:t>
      </w:r>
      <w:proofErr w:type="spellEnd"/>
      <w:r>
        <w:t xml:space="preserve"> contains two parameters </w:t>
      </w:r>
    </w:p>
    <w:p w:rsidR="00B44640" w:rsidRDefault="00B44640" w:rsidP="00B44640">
      <w:pPr>
        <w:pStyle w:val="ListParagraph"/>
        <w:numPr>
          <w:ilvl w:val="0"/>
          <w:numId w:val="1"/>
        </w:numPr>
      </w:pPr>
      <w:r>
        <w:t xml:space="preserve">Index-&gt;name of the </w:t>
      </w:r>
      <w:r w:rsidRPr="00B44640">
        <w:rPr>
          <w:b/>
        </w:rPr>
        <w:t>views</w:t>
      </w:r>
      <w:r>
        <w:t xml:space="preserve"> to be find in the views folder </w:t>
      </w:r>
    </w:p>
    <w:p w:rsidR="00B44640" w:rsidRDefault="00B44640" w:rsidP="00B44640">
      <w:pPr>
        <w:pStyle w:val="ListParagraph"/>
        <w:numPr>
          <w:ilvl w:val="0"/>
          <w:numId w:val="1"/>
        </w:numPr>
      </w:pPr>
      <w:r>
        <w:t xml:space="preserve">{title :’Express’} Parameter to be passed as variable </w:t>
      </w:r>
    </w:p>
    <w:p w:rsidR="00B44640" w:rsidRDefault="00B44640" w:rsidP="00B44640">
      <w:r>
        <w:t xml:space="preserve">Now take the Views </w:t>
      </w:r>
      <w:proofErr w:type="spellStart"/>
      <w:r>
        <w:t>index.pug</w:t>
      </w:r>
      <w:proofErr w:type="spellEnd"/>
      <w:r>
        <w:t xml:space="preserve"> file </w:t>
      </w:r>
    </w:p>
    <w:p w:rsidR="00B44640" w:rsidRDefault="00B44640" w:rsidP="00B44640"/>
    <w:p w:rsidR="00B44640" w:rsidRDefault="00B44640" w:rsidP="00B44640">
      <w:r>
        <w:rPr>
          <w:noProof/>
        </w:rPr>
        <w:drawing>
          <wp:inline distT="0" distB="0" distL="0" distR="0" wp14:anchorId="26A78473" wp14:editId="69CC9660">
            <wp:extent cx="5943600" cy="11455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0" w:rsidRDefault="00B44640" w:rsidP="00B44640">
      <w:r>
        <w:t xml:space="preserve">Here the </w:t>
      </w:r>
      <w:proofErr w:type="gramStart"/>
      <w:r>
        <w:t>#{</w:t>
      </w:r>
      <w:proofErr w:type="gramEnd"/>
      <w:r>
        <w:t xml:space="preserve">title} is passed via the </w:t>
      </w:r>
      <w:proofErr w:type="spellStart"/>
      <w:r>
        <w:t>res.render</w:t>
      </w:r>
      <w:proofErr w:type="spellEnd"/>
      <w:r>
        <w:t xml:space="preserve"> method . </w:t>
      </w:r>
    </w:p>
    <w:p w:rsidR="007F54E3" w:rsidRDefault="007F54E3" w:rsidP="007F54E3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#10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Adding changed files to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github</w:t>
      </w:r>
      <w:proofErr w:type="spellEnd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and commit</w:t>
      </w:r>
    </w:p>
    <w:p w:rsidR="00B44640" w:rsidRDefault="00B44640" w:rsidP="00B44640"/>
    <w:p w:rsidR="007F54E3" w:rsidRDefault="007F54E3" w:rsidP="007F54E3">
      <w:r>
        <w:t xml:space="preserve">[root@mhealthvm1 ~]# </w:t>
      </w:r>
      <w:proofErr w:type="gramStart"/>
      <w:r>
        <w:t>cd</w:t>
      </w:r>
      <w:proofErr w:type="gramEnd"/>
      <w:r>
        <w:t xml:space="preserve"> /home/project/express/</w:t>
      </w:r>
      <w:proofErr w:type="spellStart"/>
      <w:r>
        <w:t>myapp</w:t>
      </w:r>
      <w:proofErr w:type="spellEnd"/>
    </w:p>
    <w:p w:rsidR="007F54E3" w:rsidRDefault="007F54E3" w:rsidP="007F54E3"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init-db</w:t>
      </w:r>
      <w:proofErr w:type="spellEnd"/>
    </w:p>
    <w:p w:rsidR="007F54E3" w:rsidRDefault="007F54E3" w:rsidP="007F54E3">
      <w:r>
        <w:t xml:space="preserve">Initialized empty </w:t>
      </w:r>
      <w:proofErr w:type="spellStart"/>
      <w:r>
        <w:t>Git</w:t>
      </w:r>
      <w:proofErr w:type="spellEnd"/>
      <w:r>
        <w:t xml:space="preserve"> repository in /home/project/express/</w:t>
      </w:r>
      <w:proofErr w:type="spellStart"/>
      <w:r>
        <w:t>myapp</w:t>
      </w:r>
      <w:proofErr w:type="spellEnd"/>
      <w:r>
        <w:t>/.</w:t>
      </w:r>
      <w:proofErr w:type="spellStart"/>
      <w:r>
        <w:t>git</w:t>
      </w:r>
      <w:proofErr w:type="spellEnd"/>
      <w:r>
        <w:t>/</w:t>
      </w:r>
    </w:p>
    <w:p w:rsidR="00B44640" w:rsidRDefault="007F54E3" w:rsidP="007F54E3">
      <w:r>
        <w:t xml:space="preserve">[root@mhealthvm1 </w:t>
      </w:r>
      <w:proofErr w:type="spellStart"/>
      <w:r>
        <w:t>myapp</w:t>
      </w:r>
      <w:proofErr w:type="spellEnd"/>
      <w:r>
        <w:t>]#</w:t>
      </w:r>
    </w:p>
    <w:p w:rsidR="00B44640" w:rsidRDefault="00B44640" w:rsidP="00B44640"/>
    <w:p w:rsidR="00B44640" w:rsidRDefault="007F54E3" w:rsidP="00DE3EED">
      <w:r>
        <w:t xml:space="preserve">Add </w:t>
      </w:r>
      <w:proofErr w:type="spellStart"/>
      <w:r>
        <w:t>Gitignore</w:t>
      </w:r>
      <w:proofErr w:type="spellEnd"/>
      <w:r>
        <w:t xml:space="preserve"> </w:t>
      </w:r>
      <w:proofErr w:type="gramStart"/>
      <w:r>
        <w:t>file ..</w:t>
      </w:r>
      <w:proofErr w:type="gramEnd"/>
    </w:p>
    <w:p w:rsidR="007F54E3" w:rsidRDefault="007F54E3" w:rsidP="00DE3EED">
      <w:r>
        <w:rPr>
          <w:noProof/>
        </w:rPr>
        <w:drawing>
          <wp:inline distT="0" distB="0" distL="0" distR="0" wp14:anchorId="6F2EC58F" wp14:editId="479BA4BF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B6" w:rsidRPr="00933617" w:rsidRDefault="00933617" w:rsidP="00DE3EED">
      <w:pPr>
        <w:rPr>
          <w:b/>
          <w:u w:val="single"/>
        </w:rPr>
      </w:pPr>
      <w:r w:rsidRPr="00933617">
        <w:rPr>
          <w:b/>
          <w:u w:val="single"/>
        </w:rPr>
        <w:t xml:space="preserve">Adding files to </w:t>
      </w:r>
      <w:proofErr w:type="spellStart"/>
      <w:r w:rsidRPr="00933617">
        <w:rPr>
          <w:b/>
          <w:u w:val="single"/>
        </w:rPr>
        <w:t>Git</w:t>
      </w:r>
      <w:proofErr w:type="spellEnd"/>
      <w:r w:rsidRPr="00933617">
        <w:rPr>
          <w:b/>
          <w:u w:val="single"/>
        </w:rPr>
        <w:t xml:space="preserve"> </w:t>
      </w:r>
    </w:p>
    <w:p w:rsidR="00933617" w:rsidRDefault="00933617" w:rsidP="00933617"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933617" w:rsidRPr="00933617" w:rsidRDefault="00933617" w:rsidP="00933617">
      <w:pPr>
        <w:rPr>
          <w:b/>
          <w:u w:val="single"/>
        </w:rPr>
      </w:pPr>
      <w:r w:rsidRPr="00933617">
        <w:rPr>
          <w:b/>
          <w:u w:val="single"/>
        </w:rPr>
        <w:t xml:space="preserve">Committing files to </w:t>
      </w:r>
      <w:proofErr w:type="spellStart"/>
      <w:r w:rsidRPr="00933617">
        <w:rPr>
          <w:b/>
          <w:u w:val="single"/>
        </w:rPr>
        <w:t>Github</w:t>
      </w:r>
      <w:proofErr w:type="spellEnd"/>
    </w:p>
    <w:p w:rsidR="00933617" w:rsidRDefault="00933617" w:rsidP="00933617"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proofErr w:type="gramStart"/>
      <w:r>
        <w:t>git</w:t>
      </w:r>
      <w:proofErr w:type="spellEnd"/>
      <w:proofErr w:type="gramEnd"/>
      <w:r>
        <w:t xml:space="preserve"> commit -a</w:t>
      </w:r>
    </w:p>
    <w:p w:rsidR="00933617" w:rsidRDefault="00933617" w:rsidP="00933617"/>
    <w:p w:rsidR="00933617" w:rsidRDefault="00933617" w:rsidP="00933617">
      <w:r>
        <w:t xml:space="preserve"># </w:t>
      </w:r>
      <w:proofErr w:type="gramStart"/>
      <w:r>
        <w:t>Please</w:t>
      </w:r>
      <w:proofErr w:type="gramEnd"/>
      <w:r>
        <w:t xml:space="preserve"> enter the commit message for your changes. Lines starting</w:t>
      </w:r>
    </w:p>
    <w:p w:rsidR="00933617" w:rsidRDefault="00933617" w:rsidP="00933617">
      <w:r>
        <w:t># with '#' will be ignored, and an empty message aborts the commit.</w:t>
      </w:r>
    </w:p>
    <w:p w:rsidR="00933617" w:rsidRDefault="00933617" w:rsidP="00933617">
      <w:r>
        <w:t>#</w:t>
      </w:r>
    </w:p>
    <w:p w:rsidR="00933617" w:rsidRDefault="00933617" w:rsidP="00933617">
      <w:r>
        <w:t># Committer: root &lt;root@mhealthvm1.compute-500016327.in1.internal&gt;</w:t>
      </w:r>
    </w:p>
    <w:p w:rsidR="00933617" w:rsidRDefault="00933617" w:rsidP="00933617">
      <w:r>
        <w:t>#</w:t>
      </w:r>
    </w:p>
    <w:p w:rsidR="00933617" w:rsidRDefault="00933617" w:rsidP="00933617">
      <w:r>
        <w:t xml:space="preserve"># </w:t>
      </w:r>
      <w:proofErr w:type="gramStart"/>
      <w:r>
        <w:t>On</w:t>
      </w:r>
      <w:proofErr w:type="gramEnd"/>
      <w:r>
        <w:t xml:space="preserve"> branch master</w:t>
      </w:r>
    </w:p>
    <w:p w:rsidR="00933617" w:rsidRDefault="00933617" w:rsidP="00933617">
      <w:r>
        <w:t>#</w:t>
      </w:r>
    </w:p>
    <w:p w:rsidR="00933617" w:rsidRDefault="00933617" w:rsidP="00933617">
      <w:r>
        <w:t># Initial commit</w:t>
      </w:r>
    </w:p>
    <w:p w:rsidR="00933617" w:rsidRDefault="00933617" w:rsidP="00933617">
      <w:r>
        <w:t>#</w:t>
      </w:r>
    </w:p>
    <w:p w:rsidR="00933617" w:rsidRDefault="00933617" w:rsidP="00933617">
      <w:r>
        <w:t># Changes to be committed:</w:t>
      </w:r>
    </w:p>
    <w:p w:rsidR="00933617" w:rsidRDefault="00933617" w:rsidP="00933617">
      <w:r>
        <w:t>#   (use "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--cached &lt;file&gt;..." to </w:t>
      </w:r>
      <w:proofErr w:type="spellStart"/>
      <w:r>
        <w:t>unstage</w:t>
      </w:r>
      <w:proofErr w:type="spellEnd"/>
      <w:r>
        <w:t>)</w:t>
      </w:r>
    </w:p>
    <w:p w:rsidR="00933617" w:rsidRDefault="00933617" w:rsidP="00933617">
      <w:r>
        <w:t>#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.c9/.</w:t>
      </w:r>
      <w:proofErr w:type="spellStart"/>
      <w:r>
        <w:t>nakignore</w:t>
      </w:r>
      <w:proofErr w:type="spellEnd"/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.c9/metadata/tab0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.c9/metadata/tab3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.c9/metadata/workspace/.</w:t>
      </w:r>
      <w:proofErr w:type="spellStart"/>
      <w:r>
        <w:t>gitignore</w:t>
      </w:r>
      <w:proofErr w:type="spellEnd"/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.c9/metadata/workspace/app.js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.c9/metadata/workspace/controllers/index.js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.c9/metadata/workspace/routes/index.js</w:t>
      </w:r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.c9/metadata/workspace/views/</w:t>
      </w:r>
      <w:proofErr w:type="spellStart"/>
      <w:r>
        <w:t>index.pug</w:t>
      </w:r>
      <w:proofErr w:type="spellEnd"/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</w:t>
      </w:r>
      <w:proofErr w:type="spellStart"/>
      <w:r>
        <w:t>project.settings</w:t>
      </w:r>
      <w:proofErr w:type="spellEnd"/>
    </w:p>
    <w:p w:rsidR="00933617" w:rsidRDefault="00933617" w:rsidP="00933617">
      <w:r>
        <w:t xml:space="preserve">#       </w:t>
      </w:r>
      <w:proofErr w:type="gramStart"/>
      <w:r>
        <w:t>new</w:t>
      </w:r>
      <w:proofErr w:type="gramEnd"/>
      <w:r>
        <w:t xml:space="preserve"> file:   .c9/</w:t>
      </w:r>
      <w:proofErr w:type="spellStart"/>
      <w:r>
        <w:t>state.settings</w:t>
      </w:r>
      <w:proofErr w:type="spellEnd"/>
    </w:p>
    <w:p w:rsidR="000B20B6" w:rsidRDefault="00933617" w:rsidP="00933617">
      <w:r>
        <w:t>".</w:t>
      </w:r>
      <w:proofErr w:type="spellStart"/>
      <w:r>
        <w:t>git</w:t>
      </w:r>
      <w:proofErr w:type="spellEnd"/>
      <w:r>
        <w:t>/COMMIT_EDITMSG" 36L, 1100C</w:t>
      </w:r>
    </w:p>
    <w:p w:rsidR="00933617" w:rsidRDefault="00933617" w:rsidP="00933617"/>
    <w:p w:rsidR="00606538" w:rsidRDefault="00606538" w:rsidP="00933617"/>
    <w:p w:rsidR="00606538" w:rsidRDefault="00606538" w:rsidP="00606538"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606538" w:rsidRDefault="00606538" w:rsidP="00606538">
      <w:proofErr w:type="gramStart"/>
      <w:r>
        <w:t>commit</w:t>
      </w:r>
      <w:proofErr w:type="gramEnd"/>
      <w:r>
        <w:t xml:space="preserve"> d9f2e29bfc0801e48dec600c612c67eacf238b2c</w:t>
      </w:r>
    </w:p>
    <w:p w:rsidR="00606538" w:rsidRDefault="00606538" w:rsidP="00606538">
      <w:r>
        <w:t>Author: root &lt;root@mhealthvm1.compute-500016327.in1.internal&gt;</w:t>
      </w:r>
    </w:p>
    <w:p w:rsidR="00606538" w:rsidRDefault="00606538" w:rsidP="00606538">
      <w:r>
        <w:t>Date:   Mon Mar 30 08:06:45 2020 -0400</w:t>
      </w:r>
    </w:p>
    <w:p w:rsidR="00606538" w:rsidRDefault="00606538" w:rsidP="00606538"/>
    <w:p w:rsidR="00606538" w:rsidRDefault="00606538" w:rsidP="00606538">
      <w:r>
        <w:t xml:space="preserve">    Initial commit</w:t>
      </w:r>
    </w:p>
    <w:p w:rsidR="00606538" w:rsidRDefault="00606538" w:rsidP="00606538"/>
    <w:p w:rsidR="00933617" w:rsidRDefault="00933617" w:rsidP="00933617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#10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Challenging of restarting the Node browser so we use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Nodemon</w:t>
      </w:r>
      <w:proofErr w:type="spellEnd"/>
    </w:p>
    <w:p w:rsidR="00933617" w:rsidRDefault="00933617" w:rsidP="00933617"/>
    <w:p w:rsidR="00606538" w:rsidRDefault="00606538" w:rsidP="00606538"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nodemon</w:t>
      </w:r>
      <w:proofErr w:type="spellEnd"/>
      <w:r>
        <w:t xml:space="preserve"> --save-</w:t>
      </w:r>
      <w:proofErr w:type="spellStart"/>
      <w:r>
        <w:t>dev</w:t>
      </w:r>
      <w:proofErr w:type="spellEnd"/>
    </w:p>
    <w:p w:rsidR="00606538" w:rsidRDefault="00606538" w:rsidP="00606538"/>
    <w:p w:rsidR="00606538" w:rsidRDefault="00606538" w:rsidP="00606538">
      <w:r>
        <w:t xml:space="preserve">&gt; nodemon@2.0.2 </w:t>
      </w:r>
      <w:proofErr w:type="spellStart"/>
      <w:r>
        <w:t>postinstall</w:t>
      </w:r>
      <w:proofErr w:type="spellEnd"/>
      <w:r>
        <w:t xml:space="preserve"> /home/project/express/</w:t>
      </w:r>
      <w:proofErr w:type="spellStart"/>
      <w:r>
        <w:t>myapp</w:t>
      </w:r>
      <w:proofErr w:type="spellEnd"/>
      <w:r>
        <w:t>/</w:t>
      </w:r>
      <w:proofErr w:type="spellStart"/>
      <w:r>
        <w:t>node_modules</w:t>
      </w:r>
      <w:proofErr w:type="spellEnd"/>
      <w:r>
        <w:t>/</w:t>
      </w:r>
      <w:proofErr w:type="spellStart"/>
      <w:r>
        <w:t>nodemon</w:t>
      </w:r>
      <w:proofErr w:type="spellEnd"/>
    </w:p>
    <w:p w:rsidR="00606538" w:rsidRDefault="00606538" w:rsidP="00606538">
      <w:r>
        <w:t xml:space="preserve">&gt; </w:t>
      </w:r>
      <w:proofErr w:type="gramStart"/>
      <w:r>
        <w:t>node</w:t>
      </w:r>
      <w:proofErr w:type="gramEnd"/>
      <w:r>
        <w:t xml:space="preserve"> bin/</w:t>
      </w:r>
      <w:proofErr w:type="spellStart"/>
      <w:r>
        <w:t>postinstall</w:t>
      </w:r>
      <w:proofErr w:type="spellEnd"/>
      <w:r>
        <w:t xml:space="preserve"> || exit 0</w:t>
      </w:r>
    </w:p>
    <w:p w:rsidR="00606538" w:rsidRDefault="00606538" w:rsidP="00606538"/>
    <w:p w:rsidR="00606538" w:rsidRDefault="00606538" w:rsidP="00606538">
      <w:r>
        <w:t xml:space="preserve">Love </w:t>
      </w:r>
      <w:proofErr w:type="spellStart"/>
      <w:r>
        <w:t>nodemon</w:t>
      </w:r>
      <w:proofErr w:type="spellEnd"/>
      <w:r>
        <w:t>? You can now support the project via the open collective:</w:t>
      </w:r>
    </w:p>
    <w:p w:rsidR="00606538" w:rsidRDefault="00606538" w:rsidP="00606538">
      <w:r>
        <w:t xml:space="preserve"> &gt; https://opencollective.com/nodemon/donate</w:t>
      </w:r>
    </w:p>
    <w:p w:rsidR="00606538" w:rsidRDefault="00671912" w:rsidP="00933617">
      <w:r>
        <w:t xml:space="preserve">Make changes in </w:t>
      </w:r>
      <w:proofErr w:type="spellStart"/>
      <w:r>
        <w:t>package.json</w:t>
      </w:r>
      <w:proofErr w:type="spellEnd"/>
      <w:r>
        <w:t xml:space="preserve"> file </w:t>
      </w:r>
    </w:p>
    <w:p w:rsidR="00671912" w:rsidRDefault="00671912" w:rsidP="00671912">
      <w:pPr>
        <w:shd w:val="clear" w:color="auto" w:fill="000000" w:themeFill="text1"/>
      </w:pPr>
      <w:r w:rsidRPr="00671912">
        <w:t>"</w:t>
      </w:r>
      <w:proofErr w:type="gramStart"/>
      <w:r w:rsidRPr="00671912">
        <w:t>start</w:t>
      </w:r>
      <w:proofErr w:type="gramEnd"/>
      <w:r w:rsidRPr="00671912">
        <w:t xml:space="preserve">": "if [[ $NODE_ENV == 'production' ]];then node ./bin/www; else </w:t>
      </w:r>
      <w:proofErr w:type="spellStart"/>
      <w:r w:rsidRPr="00671912">
        <w:t>nodemon</w:t>
      </w:r>
      <w:proofErr w:type="spellEnd"/>
      <w:r w:rsidRPr="00671912">
        <w:t xml:space="preserve"> ./bin/</w:t>
      </w:r>
      <w:proofErr w:type="spellStart"/>
      <w:r w:rsidRPr="00671912">
        <w:t>www;fi</w:t>
      </w:r>
      <w:proofErr w:type="spellEnd"/>
      <w:r w:rsidRPr="00671912">
        <w:t>"</w:t>
      </w:r>
    </w:p>
    <w:p w:rsidR="007F54E3" w:rsidRDefault="007F54E3" w:rsidP="00DE3EED"/>
    <w:p w:rsidR="007F54E3" w:rsidRDefault="00671912" w:rsidP="00DE3EED">
      <w:r>
        <w:t>Then restart the server</w:t>
      </w:r>
    </w:p>
    <w:p w:rsidR="00671912" w:rsidRDefault="00671912" w:rsidP="00DE3EED"/>
    <w:p w:rsidR="00671912" w:rsidRDefault="00671912" w:rsidP="00DE3EED">
      <w:r>
        <w:rPr>
          <w:noProof/>
        </w:rPr>
        <w:drawing>
          <wp:inline distT="0" distB="0" distL="0" distR="0" wp14:anchorId="73C3D4B5" wp14:editId="0D48F1EF">
            <wp:extent cx="5943600" cy="35464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12" w:rsidRDefault="00671912" w:rsidP="00DE3EED"/>
    <w:p w:rsidR="00156DD1" w:rsidRDefault="00156DD1" w:rsidP="00DE3EED"/>
    <w:p w:rsidR="00156DD1" w:rsidRDefault="00156DD1" w:rsidP="00156DD1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#10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Steps to connect to Database through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Sequelize</w:t>
      </w:r>
      <w:proofErr w:type="spellEnd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</w:t>
      </w:r>
    </w:p>
    <w:p w:rsidR="00156DD1" w:rsidRDefault="00156DD1" w:rsidP="00156DD1">
      <w:r>
        <w:t xml:space="preserve">  </w:t>
      </w:r>
      <w:proofErr w:type="gramStart"/>
      <w:r>
        <w:t xml:space="preserve">195  </w:t>
      </w:r>
      <w:proofErr w:type="spellStart"/>
      <w:r>
        <w:t>sequelize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156DD1" w:rsidRDefault="00156DD1" w:rsidP="00156DD1">
      <w:r>
        <w:t xml:space="preserve">  </w:t>
      </w:r>
      <w:proofErr w:type="gramStart"/>
      <w:r>
        <w:t xml:space="preserve">196  </w:t>
      </w:r>
      <w:proofErr w:type="spellStart"/>
      <w:r>
        <w:t>sequelize</w:t>
      </w:r>
      <w:proofErr w:type="spellEnd"/>
      <w:proofErr w:type="gramEnd"/>
      <w:r>
        <w:t xml:space="preserve"> </w:t>
      </w:r>
      <w:proofErr w:type="spellStart"/>
      <w:r>
        <w:t>db:migrate</w:t>
      </w:r>
      <w:proofErr w:type="spellEnd"/>
    </w:p>
    <w:p w:rsidR="00156DD1" w:rsidRDefault="00156DD1" w:rsidP="00156DD1">
      <w:r>
        <w:t xml:space="preserve">  </w:t>
      </w:r>
      <w:proofErr w:type="gramStart"/>
      <w:r>
        <w:t xml:space="preserve">198  </w:t>
      </w:r>
      <w:proofErr w:type="spellStart"/>
      <w:r>
        <w:t>sequelize</w:t>
      </w:r>
      <w:proofErr w:type="spellEnd"/>
      <w:proofErr w:type="gramEnd"/>
      <w:r>
        <w:t xml:space="preserve"> </w:t>
      </w:r>
      <w:proofErr w:type="spellStart"/>
      <w:r>
        <w:t>db:migrate</w:t>
      </w:r>
      <w:proofErr w:type="spellEnd"/>
    </w:p>
    <w:p w:rsidR="00156DD1" w:rsidRDefault="00156DD1" w:rsidP="00156DD1">
      <w:r>
        <w:t xml:space="preserve">  </w:t>
      </w:r>
      <w:proofErr w:type="gramStart"/>
      <w:r>
        <w:t xml:space="preserve">201  </w:t>
      </w:r>
      <w:proofErr w:type="spellStart"/>
      <w:r>
        <w:t>sequelize</w:t>
      </w:r>
      <w:proofErr w:type="spellEnd"/>
      <w:proofErr w:type="gramEnd"/>
      <w:r>
        <w:t xml:space="preserve"> create --name Leads --attributes </w:t>
      </w:r>
      <w:proofErr w:type="spellStart"/>
      <w:r>
        <w:t>email:string</w:t>
      </w:r>
      <w:proofErr w:type="spellEnd"/>
    </w:p>
    <w:p w:rsidR="00156DD1" w:rsidRDefault="00156DD1" w:rsidP="00156DD1">
      <w:r>
        <w:t xml:space="preserve">  </w:t>
      </w:r>
      <w:proofErr w:type="gramStart"/>
      <w:r>
        <w:t xml:space="preserve">202  </w:t>
      </w:r>
      <w:proofErr w:type="spellStart"/>
      <w:r>
        <w:t>sequelize</w:t>
      </w:r>
      <w:proofErr w:type="spellEnd"/>
      <w:proofErr w:type="gramEnd"/>
      <w:r>
        <w:t xml:space="preserve"> </w:t>
      </w:r>
      <w:proofErr w:type="spellStart"/>
      <w:r>
        <w:t>model:create</w:t>
      </w:r>
      <w:proofErr w:type="spellEnd"/>
      <w:r>
        <w:t xml:space="preserve"> --name Leads --attributes </w:t>
      </w:r>
      <w:proofErr w:type="spellStart"/>
      <w:r>
        <w:t>email:string</w:t>
      </w:r>
      <w:proofErr w:type="spellEnd"/>
    </w:p>
    <w:p w:rsidR="00156DD1" w:rsidRDefault="00156DD1" w:rsidP="00156DD1">
      <w:r>
        <w:t xml:space="preserve">  </w:t>
      </w:r>
      <w:proofErr w:type="gramStart"/>
      <w:r>
        <w:t xml:space="preserve">204  </w:t>
      </w:r>
      <w:proofErr w:type="spellStart"/>
      <w:r>
        <w:t>sequelize</w:t>
      </w:r>
      <w:proofErr w:type="spellEnd"/>
      <w:proofErr w:type="gramEnd"/>
      <w:r>
        <w:t xml:space="preserve"> </w:t>
      </w:r>
      <w:proofErr w:type="spellStart"/>
      <w:r>
        <w:t>db:migrate</w:t>
      </w:r>
      <w:proofErr w:type="spellEnd"/>
    </w:p>
    <w:p w:rsidR="00671912" w:rsidRDefault="00671912" w:rsidP="00DE3EED"/>
    <w:p w:rsidR="00156DD1" w:rsidRDefault="00156DD1" w:rsidP="00156DD1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#10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Steps to create new Table User through </w:t>
      </w:r>
      <w:proofErr w:type="spell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Sequelize</w:t>
      </w:r>
      <w:proofErr w:type="spellEnd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</w:t>
      </w:r>
    </w:p>
    <w:p w:rsidR="001D007B" w:rsidRDefault="001D007B" w:rsidP="001D007B">
      <w:pPr>
        <w:shd w:val="clear" w:color="auto" w:fill="000000" w:themeFill="text1"/>
      </w:pPr>
      <w:r>
        <w:t xml:space="preserve">[root@mhealthvm1 </w:t>
      </w:r>
      <w:proofErr w:type="spellStart"/>
      <w:r>
        <w:t>myapp</w:t>
      </w:r>
      <w:proofErr w:type="spellEnd"/>
      <w:r>
        <w:t xml:space="preserve">]# </w:t>
      </w:r>
      <w:proofErr w:type="spellStart"/>
      <w:r>
        <w:t>sequelize</w:t>
      </w:r>
      <w:proofErr w:type="spellEnd"/>
      <w:r>
        <w:t xml:space="preserve"> </w:t>
      </w:r>
      <w:proofErr w:type="spellStart"/>
      <w:r>
        <w:t>model:create</w:t>
      </w:r>
      <w:proofErr w:type="spellEnd"/>
      <w:r>
        <w:t xml:space="preserve"> --name </w:t>
      </w:r>
      <w:proofErr w:type="spellStart"/>
      <w:r>
        <w:t>Leads_Users</w:t>
      </w:r>
      <w:proofErr w:type="spellEnd"/>
      <w:r>
        <w:t xml:space="preserve"> --attributes "</w:t>
      </w:r>
      <w:proofErr w:type="spellStart"/>
      <w:r>
        <w:t>firstname:string</w:t>
      </w:r>
      <w:proofErr w:type="spellEnd"/>
      <w:r>
        <w:t xml:space="preserve">, </w:t>
      </w:r>
      <w:proofErr w:type="spellStart"/>
      <w:r>
        <w:t>lastname:string,status:boolean,email:string,password:string</w:t>
      </w:r>
      <w:proofErr w:type="spellEnd"/>
      <w:r>
        <w:t>"</w:t>
      </w:r>
    </w:p>
    <w:p w:rsidR="001D007B" w:rsidRDefault="001D007B" w:rsidP="001D007B">
      <w:pPr>
        <w:shd w:val="clear" w:color="auto" w:fill="000000" w:themeFill="text1"/>
      </w:pPr>
    </w:p>
    <w:p w:rsidR="001D007B" w:rsidRDefault="001D007B" w:rsidP="001D007B">
      <w:pPr>
        <w:shd w:val="clear" w:color="auto" w:fill="000000" w:themeFill="text1"/>
      </w:pPr>
      <w:proofErr w:type="spellStart"/>
      <w:r>
        <w:t>Sequelize</w:t>
      </w:r>
      <w:proofErr w:type="spellEnd"/>
      <w:r>
        <w:t xml:space="preserve"> CLI [Node: 12.16.1, CLI: 5.5.1, ORM: 5.21.5]</w:t>
      </w:r>
    </w:p>
    <w:p w:rsidR="001D007B" w:rsidRDefault="001D007B" w:rsidP="001D007B">
      <w:pPr>
        <w:shd w:val="clear" w:color="auto" w:fill="000000" w:themeFill="text1"/>
      </w:pPr>
    </w:p>
    <w:p w:rsidR="001D007B" w:rsidRDefault="001D007B" w:rsidP="001D007B">
      <w:pPr>
        <w:shd w:val="clear" w:color="auto" w:fill="000000" w:themeFill="text1"/>
      </w:pPr>
      <w:r>
        <w:t>New model was created at /home/project/express/</w:t>
      </w:r>
      <w:proofErr w:type="spellStart"/>
      <w:r>
        <w:t>myapp</w:t>
      </w:r>
      <w:proofErr w:type="spellEnd"/>
      <w:r>
        <w:t>/models/leads_</w:t>
      </w:r>
      <w:proofErr w:type="gramStart"/>
      <w:r>
        <w:t>users.js .</w:t>
      </w:r>
      <w:proofErr w:type="gramEnd"/>
    </w:p>
    <w:p w:rsidR="001D007B" w:rsidRDefault="001D007B" w:rsidP="001D007B">
      <w:pPr>
        <w:shd w:val="clear" w:color="auto" w:fill="000000" w:themeFill="text1"/>
      </w:pPr>
      <w:r>
        <w:t>New migration was created at /home/project/express/myapp/migrations/20200408083517-Leads_</w:t>
      </w:r>
      <w:proofErr w:type="gramStart"/>
      <w:r>
        <w:t>Users.js .</w:t>
      </w:r>
      <w:proofErr w:type="gramEnd"/>
    </w:p>
    <w:p w:rsidR="00156DD1" w:rsidRDefault="001D007B" w:rsidP="001D007B">
      <w:pPr>
        <w:shd w:val="clear" w:color="auto" w:fill="000000" w:themeFill="text1"/>
      </w:pPr>
      <w:r>
        <w:t xml:space="preserve">[root@mhealthvm1 </w:t>
      </w:r>
      <w:proofErr w:type="spellStart"/>
      <w:r>
        <w:t>myapp</w:t>
      </w:r>
      <w:proofErr w:type="spellEnd"/>
      <w:r>
        <w:t>]#</w:t>
      </w:r>
    </w:p>
    <w:p w:rsidR="00480955" w:rsidRDefault="00480955" w:rsidP="001D007B">
      <w:pPr>
        <w:shd w:val="clear" w:color="auto" w:fill="000000" w:themeFill="text1"/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Step #11</w:t>
      </w:r>
      <w:r w:rsidRPr="001B6C79"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Steps to now </w:t>
      </w:r>
      <w:proofErr w:type="gramStart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>Install</w:t>
      </w:r>
      <w:proofErr w:type="gramEnd"/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additional Libraries for the following </w:t>
      </w:r>
    </w:p>
    <w:p w:rsidR="00480955" w:rsidRDefault="00480955" w:rsidP="00480955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</w:p>
    <w:tbl>
      <w:tblPr>
        <w:tblStyle w:val="LightGrid-Accent6"/>
        <w:tblW w:w="0" w:type="auto"/>
        <w:tblLook w:val="04A0" w:firstRow="1" w:lastRow="0" w:firstColumn="1" w:lastColumn="0" w:noHBand="0" w:noVBand="1"/>
      </w:tblPr>
      <w:tblGrid>
        <w:gridCol w:w="1412"/>
        <w:gridCol w:w="4972"/>
        <w:gridCol w:w="3192"/>
      </w:tblGrid>
      <w:tr w:rsidR="00480955" w:rsidTr="005313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</w:p>
        </w:tc>
        <w:tc>
          <w:tcPr>
            <w:tcW w:w="4972" w:type="dxa"/>
          </w:tcPr>
          <w:p w:rsidR="00480955" w:rsidRDefault="00480955" w:rsidP="00480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</w:p>
        </w:tc>
        <w:tc>
          <w:tcPr>
            <w:tcW w:w="3192" w:type="dxa"/>
          </w:tcPr>
          <w:p w:rsidR="00480955" w:rsidRDefault="00480955" w:rsidP="00480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</w:p>
        </w:tc>
      </w:tr>
      <w:tr w:rsidR="00480955" w:rsidTr="00531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1</w:t>
            </w:r>
          </w:p>
        </w:tc>
        <w:tc>
          <w:tcPr>
            <w:tcW w:w="497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Passport</w:t>
            </w:r>
          </w:p>
        </w:tc>
        <w:tc>
          <w:tcPr>
            <w:tcW w:w="319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Used for User authentication</w:t>
            </w:r>
          </w:p>
        </w:tc>
      </w:tr>
      <w:tr w:rsidR="00480955" w:rsidTr="005313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2</w:t>
            </w:r>
          </w:p>
        </w:tc>
        <w:tc>
          <w:tcPr>
            <w:tcW w:w="497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Passport-local</w:t>
            </w:r>
          </w:p>
        </w:tc>
        <w:tc>
          <w:tcPr>
            <w:tcW w:w="319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For local user authentication</w:t>
            </w:r>
          </w:p>
        </w:tc>
      </w:tr>
      <w:tr w:rsidR="00480955" w:rsidTr="00531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3</w:t>
            </w:r>
          </w:p>
        </w:tc>
        <w:tc>
          <w:tcPr>
            <w:tcW w:w="4972" w:type="dxa"/>
          </w:tcPr>
          <w:p w:rsidR="00480955" w:rsidRDefault="0069468F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B</w:t>
            </w:r>
            <w:r w:rsidR="00480955"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crypt</w:t>
            </w:r>
            <w:proofErr w:type="spellEnd"/>
          </w:p>
        </w:tc>
        <w:tc>
          <w:tcPr>
            <w:tcW w:w="319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For encryption of passwords</w:t>
            </w:r>
          </w:p>
        </w:tc>
      </w:tr>
      <w:tr w:rsidR="00480955" w:rsidTr="005313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4</w:t>
            </w:r>
          </w:p>
        </w:tc>
        <w:tc>
          <w:tcPr>
            <w:tcW w:w="497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Validator</w:t>
            </w:r>
          </w:p>
        </w:tc>
        <w:tc>
          <w:tcPr>
            <w:tcW w:w="319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For validating the input fields for the Login /Signup</w:t>
            </w:r>
          </w:p>
        </w:tc>
      </w:tr>
      <w:tr w:rsidR="00480955" w:rsidTr="00531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5</w:t>
            </w:r>
          </w:p>
        </w:tc>
        <w:tc>
          <w:tcPr>
            <w:tcW w:w="497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Express-session</w:t>
            </w:r>
          </w:p>
        </w:tc>
        <w:tc>
          <w:tcPr>
            <w:tcW w:w="319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Package for managing the session in Express</w:t>
            </w:r>
          </w:p>
        </w:tc>
      </w:tr>
      <w:tr w:rsidR="00480955" w:rsidTr="005313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  <w:t>6</w:t>
            </w:r>
          </w:p>
        </w:tc>
        <w:tc>
          <w:tcPr>
            <w:tcW w:w="497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Connect-flash</w:t>
            </w:r>
          </w:p>
        </w:tc>
        <w:tc>
          <w:tcPr>
            <w:tcW w:w="3192" w:type="dxa"/>
          </w:tcPr>
          <w:p w:rsidR="00480955" w:rsidRDefault="00480955" w:rsidP="0048095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 xml:space="preserve">For displaying the Error 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  <w:t>messages .</w:t>
            </w:r>
            <w:proofErr w:type="gramEnd"/>
          </w:p>
        </w:tc>
      </w:tr>
      <w:tr w:rsidR="00480955" w:rsidTr="00531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480955" w:rsidRDefault="00480955" w:rsidP="00480955">
            <w:pPr>
              <w:rPr>
                <w:rFonts w:ascii="Arial" w:eastAsia="Times New Roman" w:hAnsi="Arial" w:cs="Arial"/>
                <w:b w:val="0"/>
                <w:bCs w:val="0"/>
                <w:color w:val="444444"/>
                <w:sz w:val="24"/>
                <w:szCs w:val="24"/>
              </w:rPr>
            </w:pPr>
          </w:p>
        </w:tc>
        <w:tc>
          <w:tcPr>
            <w:tcW w:w="497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</w:p>
        </w:tc>
        <w:tc>
          <w:tcPr>
            <w:tcW w:w="3192" w:type="dxa"/>
          </w:tcPr>
          <w:p w:rsidR="00480955" w:rsidRDefault="00480955" w:rsidP="00480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444444"/>
                <w:sz w:val="24"/>
                <w:szCs w:val="24"/>
              </w:rPr>
            </w:pPr>
          </w:p>
        </w:tc>
      </w:tr>
    </w:tbl>
    <w:p w:rsidR="00480955" w:rsidRDefault="00480955" w:rsidP="00480955">
      <w:pPr>
        <w:rPr>
          <w:rFonts w:ascii="Arial" w:eastAsia="Times New Roman" w:hAnsi="Arial" w:cs="Arial"/>
          <w:b/>
          <w:bCs/>
          <w:color w:val="44444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44444"/>
          <w:sz w:val="24"/>
          <w:szCs w:val="24"/>
        </w:rPr>
        <w:t xml:space="preserve"> </w:t>
      </w:r>
    </w:p>
    <w:p w:rsidR="00480955" w:rsidRDefault="0053136D" w:rsidP="00480955">
      <w:pPr>
        <w:pStyle w:val="ListParagraph"/>
        <w:rPr>
          <w:b/>
        </w:rPr>
      </w:pPr>
      <w:r>
        <w:rPr>
          <w:b/>
        </w:rPr>
        <w:t>Command required is as follows:-</w:t>
      </w:r>
    </w:p>
    <w:p w:rsidR="0053136D" w:rsidRDefault="0053136D" w:rsidP="00480955">
      <w:pPr>
        <w:pStyle w:val="ListParagraph"/>
        <w:rPr>
          <w:b/>
        </w:rPr>
      </w:pPr>
    </w:p>
    <w:p w:rsidR="0053136D" w:rsidRPr="0053136D" w:rsidRDefault="0053136D" w:rsidP="0053136D">
      <w:pPr>
        <w:pStyle w:val="ListParagraph"/>
        <w:rPr>
          <w:b/>
        </w:rPr>
      </w:pPr>
      <w:r w:rsidRPr="0053136D">
        <w:rPr>
          <w:b/>
        </w:rPr>
        <w:t xml:space="preserve">[root@mhealthvm1 </w:t>
      </w:r>
      <w:proofErr w:type="spellStart"/>
      <w:r w:rsidRPr="0053136D">
        <w:rPr>
          <w:b/>
        </w:rPr>
        <w:t>myapp</w:t>
      </w:r>
      <w:proofErr w:type="spellEnd"/>
      <w:r w:rsidRPr="0053136D">
        <w:rPr>
          <w:b/>
        </w:rPr>
        <w:t xml:space="preserve">]# </w:t>
      </w:r>
      <w:proofErr w:type="spellStart"/>
      <w:proofErr w:type="gramStart"/>
      <w:r w:rsidRPr="0053136D">
        <w:rPr>
          <w:b/>
        </w:rPr>
        <w:t>sudo</w:t>
      </w:r>
      <w:proofErr w:type="spellEnd"/>
      <w:proofErr w:type="gramEnd"/>
      <w:r w:rsidRPr="0053136D">
        <w:rPr>
          <w:b/>
        </w:rPr>
        <w:t xml:space="preserve"> </w:t>
      </w:r>
      <w:proofErr w:type="spellStart"/>
      <w:r w:rsidRPr="0053136D">
        <w:rPr>
          <w:b/>
        </w:rPr>
        <w:t>npm</w:t>
      </w:r>
      <w:proofErr w:type="spellEnd"/>
      <w:r w:rsidRPr="0053136D">
        <w:rPr>
          <w:b/>
        </w:rPr>
        <w:t xml:space="preserve"> install passport passport-local </w:t>
      </w:r>
      <w:proofErr w:type="spellStart"/>
      <w:r w:rsidRPr="0053136D">
        <w:rPr>
          <w:b/>
        </w:rPr>
        <w:t>bcrypt</w:t>
      </w:r>
      <w:proofErr w:type="spellEnd"/>
      <w:r w:rsidRPr="0053136D">
        <w:rPr>
          <w:b/>
        </w:rPr>
        <w:t xml:space="preserve"> express-session validator connect-flash --save</w:t>
      </w:r>
    </w:p>
    <w:p w:rsidR="0053136D" w:rsidRPr="0053136D" w:rsidRDefault="0053136D" w:rsidP="0053136D">
      <w:pPr>
        <w:pStyle w:val="ListParagraph"/>
        <w:rPr>
          <w:b/>
        </w:rPr>
      </w:pPr>
    </w:p>
    <w:p w:rsidR="00480955" w:rsidRDefault="00391654" w:rsidP="00480955">
      <w:pPr>
        <w:pStyle w:val="ListParagraph"/>
        <w:rPr>
          <w:b/>
        </w:rPr>
      </w:pPr>
      <w:r>
        <w:rPr>
          <w:b/>
        </w:rPr>
        <w:t xml:space="preserve">This </w:t>
      </w:r>
      <w:proofErr w:type="gramStart"/>
      <w:r>
        <w:rPr>
          <w:b/>
        </w:rPr>
        <w:t>worked !!!!!</w:t>
      </w:r>
      <w:proofErr w:type="gramEnd"/>
      <w:r>
        <w:rPr>
          <w:b/>
        </w:rPr>
        <w:t>(</w:t>
      </w:r>
      <w:proofErr w:type="gramStart"/>
      <w:r>
        <w:rPr>
          <w:b/>
        </w:rPr>
        <w:t>given</w:t>
      </w:r>
      <w:proofErr w:type="gramEnd"/>
      <w:r>
        <w:rPr>
          <w:b/>
        </w:rPr>
        <w:t xml:space="preserve"> error without SUDO</w:t>
      </w:r>
    </w:p>
    <w:p w:rsidR="0069468F" w:rsidRDefault="0069468F" w:rsidP="00480955">
      <w:pPr>
        <w:pStyle w:val="ListParagraph"/>
        <w:rPr>
          <w:b/>
        </w:rPr>
      </w:pPr>
    </w:p>
    <w:p w:rsidR="0069468F" w:rsidRPr="0069468F" w:rsidRDefault="0069468F" w:rsidP="0069468F">
      <w:pPr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</w:pPr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 xml:space="preserve">Step #11: Steps to now </w:t>
      </w:r>
      <w:proofErr w:type="gramStart"/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>Install</w:t>
      </w:r>
      <w:proofErr w:type="gramEnd"/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 xml:space="preserve"> additional </w:t>
      </w:r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 xml:space="preserve">validator and </w:t>
      </w:r>
      <w:proofErr w:type="spellStart"/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>Lodash</w:t>
      </w:r>
      <w:proofErr w:type="spellEnd"/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 xml:space="preserve"> </w:t>
      </w:r>
      <w:r w:rsidRPr="0069468F">
        <w:rPr>
          <w:rFonts w:ascii="Arial" w:eastAsia="Times New Roman" w:hAnsi="Arial" w:cs="Arial"/>
          <w:bCs/>
          <w:color w:val="444444"/>
          <w:sz w:val="24"/>
          <w:szCs w:val="24"/>
          <w:u w:val="single"/>
        </w:rPr>
        <w:t xml:space="preserve">Libraries for the following </w:t>
      </w:r>
    </w:p>
    <w:p w:rsidR="0069468F" w:rsidRDefault="0069468F" w:rsidP="00480955">
      <w:pPr>
        <w:pStyle w:val="ListParagraph"/>
        <w:rPr>
          <w:b/>
        </w:rPr>
      </w:pPr>
    </w:p>
    <w:p w:rsidR="0069468F" w:rsidRDefault="0069468F" w:rsidP="00480955">
      <w:pPr>
        <w:pStyle w:val="ListParagraph"/>
        <w:rPr>
          <w:b/>
        </w:rPr>
      </w:pP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 xml:space="preserve">[opc@mhealthvm1 ~]$ </w:t>
      </w:r>
      <w:proofErr w:type="spellStart"/>
      <w:proofErr w:type="gramStart"/>
      <w:r w:rsidRPr="0069468F">
        <w:rPr>
          <w:b/>
        </w:rPr>
        <w:t>sudo</w:t>
      </w:r>
      <w:proofErr w:type="spellEnd"/>
      <w:proofErr w:type="gramEnd"/>
      <w:r w:rsidRPr="0069468F">
        <w:rPr>
          <w:b/>
        </w:rPr>
        <w:t xml:space="preserve"> -i</w:t>
      </w: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 xml:space="preserve">[root@mhealthvm1 ~]# </w:t>
      </w:r>
      <w:proofErr w:type="gramStart"/>
      <w:r w:rsidRPr="0069468F">
        <w:rPr>
          <w:b/>
        </w:rPr>
        <w:t>cd</w:t>
      </w:r>
      <w:proofErr w:type="gramEnd"/>
      <w:r w:rsidRPr="0069468F">
        <w:rPr>
          <w:b/>
        </w:rPr>
        <w:t xml:space="preserve"> /home/project/express/</w:t>
      </w:r>
      <w:proofErr w:type="spellStart"/>
      <w:r w:rsidRPr="0069468F">
        <w:rPr>
          <w:b/>
        </w:rPr>
        <w:t>myapp</w:t>
      </w:r>
      <w:proofErr w:type="spellEnd"/>
      <w:r w:rsidRPr="0069468F">
        <w:rPr>
          <w:b/>
        </w:rPr>
        <w:t>/</w:t>
      </w: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 xml:space="preserve">[root@mhealthvm1 </w:t>
      </w:r>
      <w:proofErr w:type="spellStart"/>
      <w:r w:rsidRPr="0069468F">
        <w:rPr>
          <w:b/>
        </w:rPr>
        <w:t>myapp</w:t>
      </w:r>
      <w:proofErr w:type="spellEnd"/>
      <w:r w:rsidRPr="0069468F">
        <w:rPr>
          <w:b/>
        </w:rPr>
        <w:t xml:space="preserve">]# </w:t>
      </w:r>
      <w:proofErr w:type="spellStart"/>
      <w:proofErr w:type="gramStart"/>
      <w:r w:rsidRPr="0069468F">
        <w:rPr>
          <w:b/>
        </w:rPr>
        <w:t>npm</w:t>
      </w:r>
      <w:proofErr w:type="spellEnd"/>
      <w:proofErr w:type="gramEnd"/>
      <w:r w:rsidRPr="0069468F">
        <w:rPr>
          <w:b/>
        </w:rPr>
        <w:t xml:space="preserve"> install validator </w:t>
      </w:r>
      <w:proofErr w:type="spellStart"/>
      <w:r w:rsidRPr="0069468F">
        <w:rPr>
          <w:b/>
        </w:rPr>
        <w:t>lodash</w:t>
      </w:r>
      <w:proofErr w:type="spellEnd"/>
      <w:r w:rsidRPr="0069468F">
        <w:rPr>
          <w:b/>
        </w:rPr>
        <w:t xml:space="preserve"> --save</w:t>
      </w:r>
    </w:p>
    <w:p w:rsidR="0069468F" w:rsidRPr="0069468F" w:rsidRDefault="0069468F" w:rsidP="0069468F">
      <w:pPr>
        <w:pStyle w:val="ListParagraph"/>
        <w:rPr>
          <w:b/>
        </w:rPr>
      </w:pPr>
      <w:proofErr w:type="spellStart"/>
      <w:proofErr w:type="gramStart"/>
      <w:r w:rsidRPr="0069468F">
        <w:rPr>
          <w:b/>
        </w:rPr>
        <w:t>npm</w:t>
      </w:r>
      <w:proofErr w:type="spellEnd"/>
      <w:proofErr w:type="gramEnd"/>
      <w:r w:rsidRPr="0069468F">
        <w:rPr>
          <w:b/>
        </w:rPr>
        <w:t xml:space="preserve"> WARN optional SKIPPING OPTIONAL DEPENDENCY: fsevents@2.1.2 (</w:t>
      </w:r>
      <w:proofErr w:type="spellStart"/>
      <w:r w:rsidRPr="0069468F">
        <w:rPr>
          <w:b/>
        </w:rPr>
        <w:t>node_modules</w:t>
      </w:r>
      <w:proofErr w:type="spellEnd"/>
      <w:r w:rsidRPr="0069468F">
        <w:rPr>
          <w:b/>
        </w:rPr>
        <w:t>/</w:t>
      </w:r>
      <w:proofErr w:type="spellStart"/>
      <w:r w:rsidRPr="0069468F">
        <w:rPr>
          <w:b/>
        </w:rPr>
        <w:t>fsevents</w:t>
      </w:r>
      <w:proofErr w:type="spellEnd"/>
      <w:r w:rsidRPr="0069468F">
        <w:rPr>
          <w:b/>
        </w:rPr>
        <w:t>):</w:t>
      </w:r>
    </w:p>
    <w:p w:rsidR="0069468F" w:rsidRPr="0069468F" w:rsidRDefault="0069468F" w:rsidP="0069468F">
      <w:pPr>
        <w:pStyle w:val="ListParagraph"/>
        <w:rPr>
          <w:b/>
        </w:rPr>
      </w:pPr>
      <w:proofErr w:type="spellStart"/>
      <w:proofErr w:type="gramStart"/>
      <w:r w:rsidRPr="0069468F">
        <w:rPr>
          <w:b/>
        </w:rPr>
        <w:t>npm</w:t>
      </w:r>
      <w:proofErr w:type="spellEnd"/>
      <w:proofErr w:type="gramEnd"/>
      <w:r w:rsidRPr="0069468F">
        <w:rPr>
          <w:b/>
        </w:rPr>
        <w:t xml:space="preserve"> WARN </w:t>
      </w:r>
      <w:proofErr w:type="spellStart"/>
      <w:r w:rsidRPr="0069468F">
        <w:rPr>
          <w:b/>
        </w:rPr>
        <w:t>notsup</w:t>
      </w:r>
      <w:proofErr w:type="spellEnd"/>
      <w:r w:rsidRPr="0069468F">
        <w:rPr>
          <w:b/>
        </w:rPr>
        <w:t xml:space="preserve"> SKIPPING OPTIONAL DEPENDENCY: Unsupported platform for fsevents@2.1.2: wanted {"</w:t>
      </w:r>
      <w:proofErr w:type="spellStart"/>
      <w:r w:rsidRPr="0069468F">
        <w:rPr>
          <w:b/>
        </w:rPr>
        <w:t>os</w:t>
      </w:r>
      <w:proofErr w:type="spellEnd"/>
      <w:r w:rsidRPr="0069468F">
        <w:rPr>
          <w:b/>
        </w:rPr>
        <w:t>":"</w:t>
      </w:r>
      <w:proofErr w:type="spellStart"/>
      <w:r w:rsidRPr="0069468F">
        <w:rPr>
          <w:b/>
        </w:rPr>
        <w:t>darwin</w:t>
      </w:r>
      <w:proofErr w:type="spellEnd"/>
      <w:r w:rsidRPr="0069468F">
        <w:rPr>
          <w:b/>
        </w:rPr>
        <w:t>","</w:t>
      </w:r>
      <w:proofErr w:type="spellStart"/>
      <w:r w:rsidRPr="0069468F">
        <w:rPr>
          <w:b/>
        </w:rPr>
        <w:t>arch":"any</w:t>
      </w:r>
      <w:proofErr w:type="spellEnd"/>
      <w:r w:rsidRPr="0069468F">
        <w:rPr>
          <w:b/>
        </w:rPr>
        <w:t>"} (current: {"os":"linux","arch":"x64"})</w:t>
      </w:r>
    </w:p>
    <w:p w:rsidR="0069468F" w:rsidRPr="0069468F" w:rsidRDefault="0069468F" w:rsidP="0069468F">
      <w:pPr>
        <w:pStyle w:val="ListParagraph"/>
        <w:rPr>
          <w:b/>
        </w:rPr>
      </w:pP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>+ validator@13.0.0</w:t>
      </w: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>+ lodash@4.17.15</w:t>
      </w:r>
    </w:p>
    <w:p w:rsidR="0069468F" w:rsidRPr="0069468F" w:rsidRDefault="0069468F" w:rsidP="0069468F">
      <w:pPr>
        <w:pStyle w:val="ListParagraph"/>
        <w:rPr>
          <w:b/>
        </w:rPr>
      </w:pPr>
      <w:proofErr w:type="gramStart"/>
      <w:r w:rsidRPr="0069468F">
        <w:rPr>
          <w:b/>
        </w:rPr>
        <w:t>updated</w:t>
      </w:r>
      <w:proofErr w:type="gramEnd"/>
      <w:r w:rsidRPr="0069468F">
        <w:rPr>
          <w:b/>
        </w:rPr>
        <w:t xml:space="preserve"> 2 packages and audited 563 packages in 4.358s</w:t>
      </w:r>
    </w:p>
    <w:p w:rsidR="0069468F" w:rsidRPr="0069468F" w:rsidRDefault="0069468F" w:rsidP="0069468F">
      <w:pPr>
        <w:pStyle w:val="ListParagraph"/>
        <w:rPr>
          <w:b/>
        </w:rPr>
      </w:pP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>4 packages are looking for funding</w:t>
      </w:r>
    </w:p>
    <w:p w:rsidR="0069468F" w:rsidRPr="0069468F" w:rsidRDefault="0069468F" w:rsidP="0069468F">
      <w:pPr>
        <w:pStyle w:val="ListParagraph"/>
        <w:rPr>
          <w:b/>
        </w:rPr>
      </w:pPr>
      <w:r w:rsidRPr="0069468F">
        <w:rPr>
          <w:b/>
        </w:rPr>
        <w:t xml:space="preserve">  </w:t>
      </w:r>
      <w:proofErr w:type="gramStart"/>
      <w:r w:rsidRPr="0069468F">
        <w:rPr>
          <w:b/>
        </w:rPr>
        <w:t>run</w:t>
      </w:r>
      <w:proofErr w:type="gramEnd"/>
      <w:r w:rsidRPr="0069468F">
        <w:rPr>
          <w:b/>
        </w:rPr>
        <w:t xml:space="preserve"> `</w:t>
      </w:r>
      <w:proofErr w:type="spellStart"/>
      <w:r w:rsidRPr="0069468F">
        <w:rPr>
          <w:b/>
        </w:rPr>
        <w:t>npm</w:t>
      </w:r>
      <w:proofErr w:type="spellEnd"/>
      <w:r w:rsidRPr="0069468F">
        <w:rPr>
          <w:b/>
        </w:rPr>
        <w:t xml:space="preserve"> fund` for details</w:t>
      </w:r>
    </w:p>
    <w:p w:rsidR="0069468F" w:rsidRPr="0069468F" w:rsidRDefault="0069468F" w:rsidP="0069468F">
      <w:pPr>
        <w:pStyle w:val="ListParagraph"/>
        <w:rPr>
          <w:b/>
        </w:rPr>
      </w:pPr>
    </w:p>
    <w:p w:rsidR="0069468F" w:rsidRPr="0069468F" w:rsidRDefault="0069468F" w:rsidP="0069468F">
      <w:pPr>
        <w:pStyle w:val="ListParagraph"/>
        <w:rPr>
          <w:b/>
        </w:rPr>
      </w:pPr>
      <w:proofErr w:type="gramStart"/>
      <w:r w:rsidRPr="0069468F">
        <w:rPr>
          <w:b/>
        </w:rPr>
        <w:t>found</w:t>
      </w:r>
      <w:proofErr w:type="gramEnd"/>
      <w:r w:rsidRPr="0069468F">
        <w:rPr>
          <w:b/>
        </w:rPr>
        <w:t xml:space="preserve"> 1 low severity vulnerability</w:t>
      </w:r>
    </w:p>
    <w:p w:rsidR="0069468F" w:rsidRDefault="0069468F" w:rsidP="0069468F">
      <w:pPr>
        <w:pStyle w:val="ListParagraph"/>
        <w:rPr>
          <w:b/>
        </w:rPr>
      </w:pPr>
      <w:r w:rsidRPr="0069468F">
        <w:rPr>
          <w:b/>
        </w:rPr>
        <w:t xml:space="preserve">  </w:t>
      </w:r>
      <w:proofErr w:type="gramStart"/>
      <w:r w:rsidRPr="0069468F">
        <w:rPr>
          <w:b/>
        </w:rPr>
        <w:t>run</w:t>
      </w:r>
      <w:proofErr w:type="gramEnd"/>
      <w:r w:rsidRPr="0069468F">
        <w:rPr>
          <w:b/>
        </w:rPr>
        <w:t xml:space="preserve"> `</w:t>
      </w:r>
      <w:proofErr w:type="spellStart"/>
      <w:r w:rsidRPr="0069468F">
        <w:rPr>
          <w:b/>
        </w:rPr>
        <w:t>npm</w:t>
      </w:r>
      <w:proofErr w:type="spellEnd"/>
      <w:r w:rsidRPr="0069468F">
        <w:rPr>
          <w:b/>
        </w:rPr>
        <w:t xml:space="preserve"> audit fix` to fix them, or `</w:t>
      </w:r>
      <w:proofErr w:type="spellStart"/>
      <w:r w:rsidRPr="0069468F">
        <w:rPr>
          <w:b/>
        </w:rPr>
        <w:t>npm</w:t>
      </w:r>
      <w:proofErr w:type="spellEnd"/>
      <w:r w:rsidRPr="0069468F">
        <w:rPr>
          <w:b/>
        </w:rPr>
        <w:t xml:space="preserve"> audit` for details</w:t>
      </w: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  <w:bookmarkStart w:id="0" w:name="_GoBack"/>
      <w:bookmarkEnd w:id="0"/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480955" w:rsidRDefault="00480955" w:rsidP="00480955">
      <w:pPr>
        <w:pStyle w:val="ListParagraph"/>
        <w:rPr>
          <w:b/>
        </w:rPr>
      </w:pPr>
    </w:p>
    <w:p w:rsidR="00DC6F33" w:rsidRPr="005C2C83" w:rsidRDefault="00DC6F33" w:rsidP="00480955">
      <w:pPr>
        <w:pStyle w:val="ListParagraph"/>
        <w:rPr>
          <w:b/>
        </w:rPr>
      </w:pPr>
      <w:r w:rsidRPr="005C2C83">
        <w:rPr>
          <w:b/>
        </w:rPr>
        <w:t xml:space="preserve">Create </w:t>
      </w:r>
      <w:proofErr w:type="gramStart"/>
      <w:r w:rsidRPr="005C2C83">
        <w:rPr>
          <w:b/>
        </w:rPr>
        <w:t>a Folder components</w:t>
      </w:r>
      <w:proofErr w:type="gramEnd"/>
      <w:r w:rsidRPr="005C2C83">
        <w:rPr>
          <w:b/>
        </w:rPr>
        <w:t xml:space="preserve"> in the SRC folder </w:t>
      </w:r>
    </w:p>
    <w:p w:rsidR="00674079" w:rsidRDefault="00674079" w:rsidP="00674079">
      <w:pPr>
        <w:pStyle w:val="ListParagraph"/>
      </w:pPr>
    </w:p>
    <w:p w:rsidR="00DC6F33" w:rsidRDefault="00674079" w:rsidP="00DC6F3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A99302" wp14:editId="22797956">
            <wp:extent cx="24765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79" w:rsidRDefault="00674079" w:rsidP="00674079">
      <w:pPr>
        <w:pStyle w:val="ListParagraph"/>
      </w:pPr>
    </w:p>
    <w:p w:rsidR="00674079" w:rsidRPr="005C2C83" w:rsidRDefault="00674079" w:rsidP="00DC6F33">
      <w:pPr>
        <w:pStyle w:val="ListParagraph"/>
        <w:numPr>
          <w:ilvl w:val="0"/>
          <w:numId w:val="1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Pr="005C2C83">
        <w:rPr>
          <w:b/>
          <w:i/>
          <w:u w:val="single"/>
        </w:rPr>
        <w:t>Message.js</w:t>
      </w:r>
    </w:p>
    <w:p w:rsidR="00674079" w:rsidRDefault="00674079" w:rsidP="008E757F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30A844" wp14:editId="4AB4123E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1657350"/>
                <wp:effectExtent l="0" t="0" r="2540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Message(){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Anuj&lt;/h1&gt;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default Message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40pt;margin-top:6pt;width:551.5pt;height:1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" fillcolor="white [3201]" strokeweight=".5pt">
                <v:textbox>
                  <w:txbxContent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function Message(){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return &lt;h1&gt; HEllo Anuj&lt;/h1&gt;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Message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Default="008E757F" w:rsidP="008E757F">
      <w:pPr>
        <w:pStyle w:val="ListParagraph"/>
        <w:ind w:left="5760"/>
      </w:pPr>
    </w:p>
    <w:p w:rsidR="008E757F" w:rsidRPr="005C2C83" w:rsidRDefault="008E757F" w:rsidP="008E757F">
      <w:pPr>
        <w:pStyle w:val="ListParagraph"/>
        <w:numPr>
          <w:ilvl w:val="0"/>
          <w:numId w:val="1"/>
        </w:numPr>
        <w:rPr>
          <w:b/>
        </w:rPr>
      </w:pPr>
      <w:r w:rsidRPr="005C2C83">
        <w:rPr>
          <w:b/>
        </w:rPr>
        <w:t xml:space="preserve">Now this File is being called by the </w:t>
      </w:r>
      <w:r w:rsidRPr="005C2C83">
        <w:rPr>
          <w:b/>
          <w:i/>
          <w:u w:val="single"/>
        </w:rPr>
        <w:t>App.js</w:t>
      </w:r>
    </w:p>
    <w:p w:rsidR="008E757F" w:rsidRDefault="008E757F" w:rsidP="008E75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CB0AF" wp14:editId="42831373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2832100"/>
                <wp:effectExtent l="0" t="0" r="127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283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995568">
                              <w:rPr>
                                <w:highlight w:val="yellow"/>
                                <w:lang w:val="en-IN"/>
                              </w:rPr>
                              <w:t>components/Message’</w:t>
                            </w:r>
                          </w:p>
                          <w:p w:rsidR="0053136D" w:rsidRPr="008E757F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53136D" w:rsidRPr="008E757F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5C2C83">
                              <w:rPr>
                                <w:highlight w:val="yellow"/>
                                <w:lang w:val="en-IN"/>
                              </w:rPr>
                              <w:t xml:space="preserve"> /&gt;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8E757F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44pt;margin-top:5pt;width:549.5pt;height:2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MoSlgIAALo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" fillcolor="white [3201]" strokeweight=".5pt">
                <v:textbox>
                  <w:txbxContent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 w:rsidRPr="00995568">
                        <w:rPr>
                          <w:highlight w:val="yellow"/>
                          <w:lang w:val="en-IN"/>
                        </w:rPr>
                        <w:t>Import Abc from ‘./components/Message’</w:t>
                      </w:r>
                    </w:p>
                    <w:p w:rsidR="00D0559C" w:rsidRPr="008E757F" w:rsidRDefault="00D0559C" w:rsidP="008E757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>function App() {</w:t>
                      </w:r>
                    </w:p>
                    <w:p w:rsidR="00D0559C" w:rsidRPr="008E757F" w:rsidRDefault="00D0559C" w:rsidP="008E757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return (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className="App"&gt;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 w:rsidRPr="005C2C83">
                        <w:rPr>
                          <w:highlight w:val="yellow"/>
                          <w:lang w:val="en-IN"/>
                        </w:rPr>
                        <w:t>&lt;Abc /&gt;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8E757F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8E757F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E757F" w:rsidRDefault="008E757F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8E757F"/>
    <w:p w:rsidR="005C2C83" w:rsidRDefault="005C2C83" w:rsidP="005C2C83">
      <w:pPr>
        <w:pStyle w:val="ListParagraph"/>
        <w:numPr>
          <w:ilvl w:val="0"/>
          <w:numId w:val="1"/>
        </w:numPr>
      </w:pPr>
      <w:r>
        <w:t>The Output on the Browser</w:t>
      </w:r>
    </w:p>
    <w:p w:rsidR="005C2C83" w:rsidRDefault="005C2C83" w:rsidP="005C2C83">
      <w:pPr>
        <w:ind w:left="360"/>
      </w:pPr>
      <w:r>
        <w:rPr>
          <w:noProof/>
        </w:rPr>
        <w:drawing>
          <wp:inline distT="0" distB="0" distL="0" distR="0" wp14:anchorId="398DEF94" wp14:editId="152CE193">
            <wp:extent cx="3302000" cy="229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738" cy="22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2066837893"/>
        <w:lock w:val="contentLocked"/>
        <w:group/>
      </w:sdtPr>
      <w:sdtContent>
        <w:sdt>
          <w:sdtPr>
            <w:alias w:val="Post Title"/>
            <w:id w:val="1302741304"/>
            <w:dataBinding w:xpath="/ns0:BlogPostInfo/ns0:PostTitle" w:storeItemID="{A704DBB3-9B97-489C-9BCB-C4E4762749E3}"/>
            <w:text/>
          </w:sdtPr>
          <w:sdtContent>
            <w:p w:rsidR="005C2C83" w:rsidRDefault="00496B02" w:rsidP="00385D68">
              <w:pPr>
                <w:pStyle w:val="Publishwithline"/>
              </w:pPr>
              <w:r>
                <w:rPr>
                  <w:lang w:val="en-IN"/>
                </w:rPr>
                <w:t>Express Creating Environment</w:t>
              </w:r>
            </w:p>
          </w:sdtContent>
        </w:sdt>
        <w:p w:rsidR="005C2C83" w:rsidRDefault="005C2C83" w:rsidP="00385D68">
          <w:pPr>
            <w:pStyle w:val="underline"/>
          </w:pPr>
        </w:p>
        <w:p w:rsidR="005C2C83" w:rsidRDefault="0053136D" w:rsidP="00385D68">
          <w:pPr>
            <w:pStyle w:val="PadderBetweenControlandBody"/>
          </w:pPr>
        </w:p>
      </w:sdtContent>
    </w:sdt>
    <w:p w:rsidR="005C2C83" w:rsidRDefault="005C2C83" w:rsidP="005C2C83">
      <w:pPr>
        <w:ind w:left="360"/>
      </w:pPr>
      <w:r>
        <w:t xml:space="preserve">Rest steps remain as such </w:t>
      </w:r>
    </w:p>
    <w:p w:rsidR="005C2C83" w:rsidRPr="005C2C83" w:rsidRDefault="005C2C83" w:rsidP="005C2C83">
      <w:pPr>
        <w:pStyle w:val="ListParagraph"/>
        <w:numPr>
          <w:ilvl w:val="0"/>
          <w:numId w:val="3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Pr="005C2C83">
        <w:rPr>
          <w:b/>
          <w:i/>
          <w:u w:val="single"/>
        </w:rPr>
        <w:t>Message.js</w:t>
      </w:r>
    </w:p>
    <w:p w:rsidR="005C2C83" w:rsidRDefault="005C2C83" w:rsidP="005C2C83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3C763" wp14:editId="0594C383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165735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Message(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props</w:t>
                            </w:r>
                            <w:r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36059">
                              <w:rPr>
                                <w:strike/>
                                <w:lang w:val="en-IN"/>
                              </w:rPr>
                              <w:t>Anuj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{props.name} your Gender is {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props.gender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  <w:r>
                              <w:rPr>
                                <w:lang w:val="en-IN"/>
                              </w:rPr>
                              <w:t>&lt;/h1&gt;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highlight w:val="green"/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left:0;text-align:left;margin-left:40pt;margin-top:6pt;width:551.5pt;height:1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" fillcolor="white [3201]" strokeweight=".5pt">
                <v:textbox>
                  <w:txbxContent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function Message(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>props</w:t>
                      </w:r>
                      <w:r>
                        <w:rPr>
                          <w:lang w:val="en-IN"/>
                        </w:rPr>
                        <w:t>){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return &lt;h1&gt; HEllo </w:t>
                      </w:r>
                      <w:r w:rsidRPr="00C36059">
                        <w:rPr>
                          <w:strike/>
                          <w:lang w:val="en-IN"/>
                        </w:rPr>
                        <w:t>Anuj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>{props.name} your Gender is {props.gender}</w:t>
                      </w:r>
                      <w:r>
                        <w:rPr>
                          <w:lang w:val="en-IN"/>
                        </w:rPr>
                        <w:t>&lt;/h1&gt;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export </w:t>
                      </w:r>
                      <w:r w:rsidRPr="00CD28A3">
                        <w:rPr>
                          <w:highlight w:val="green"/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5C2C8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Default="005C2C83" w:rsidP="005C2C83">
      <w:pPr>
        <w:pStyle w:val="ListParagraph"/>
        <w:ind w:left="5760"/>
      </w:pPr>
    </w:p>
    <w:p w:rsidR="005C2C83" w:rsidRPr="005C2C83" w:rsidRDefault="005C2C83" w:rsidP="005C2C83">
      <w:pPr>
        <w:pStyle w:val="ListParagraph"/>
        <w:numPr>
          <w:ilvl w:val="0"/>
          <w:numId w:val="3"/>
        </w:numPr>
        <w:rPr>
          <w:b/>
        </w:rPr>
      </w:pPr>
      <w:r w:rsidRPr="005C2C83">
        <w:rPr>
          <w:b/>
        </w:rPr>
        <w:t xml:space="preserve">Now this File is being called by the </w:t>
      </w:r>
      <w:r w:rsidRPr="005C2C83">
        <w:rPr>
          <w:b/>
          <w:i/>
          <w:u w:val="single"/>
        </w:rPr>
        <w:t>App.js</w:t>
      </w:r>
    </w:p>
    <w:p w:rsidR="005C2C83" w:rsidRDefault="005C2C83" w:rsidP="005C2C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1D21F3" wp14:editId="73AC4B4E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3270250"/>
                <wp:effectExtent l="0" t="0" r="1270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 w:rsidRPr="00C36059">
                              <w:rPr>
                                <w:lang w:val="en-IN"/>
                              </w:rPr>
                              <w:t>Abc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components/Message’</w:t>
                            </w:r>
                          </w:p>
                          <w:p w:rsidR="0053136D" w:rsidRPr="008E757F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53136D" w:rsidRPr="008E757F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53136D" w:rsidRPr="00C36059" w:rsidRDefault="0053136D" w:rsidP="00C36059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53136D" w:rsidRPr="00C36059" w:rsidRDefault="0053136D" w:rsidP="00C36059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53136D" w:rsidRDefault="0053136D" w:rsidP="00C36059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Abc</w:t>
                            </w:r>
                            <w:proofErr w:type="spellEnd"/>
                            <w:proofErr w:type="gram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53136D" w:rsidRDefault="0053136D" w:rsidP="00C3605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5C2C8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44pt;margin-top:5pt;width:549.5pt;height:25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" fillcolor="white [3201]" strokeweight=".5pt">
                <v:textbox>
                  <w:txbxContent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>Import Abc from ‘./components/Message’</w:t>
                      </w:r>
                    </w:p>
                    <w:p w:rsidR="00D0559C" w:rsidRPr="008E757F" w:rsidRDefault="00D0559C" w:rsidP="005C2C83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>function App() {</w:t>
                      </w:r>
                    </w:p>
                    <w:p w:rsidR="00D0559C" w:rsidRPr="008E757F" w:rsidRDefault="00D0559C" w:rsidP="005C2C83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return (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className="App"&gt;</w:t>
                      </w:r>
                    </w:p>
                    <w:p w:rsidR="00D0559C" w:rsidRPr="00C36059" w:rsidRDefault="00D0559C" w:rsidP="00C36059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&lt;Abc name="Anuj" gender="male" /&gt;</w:t>
                      </w:r>
                    </w:p>
                    <w:p w:rsidR="00D0559C" w:rsidRPr="00C36059" w:rsidRDefault="00D0559C" w:rsidP="00C36059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&lt;Abc name="Ayaan" gender="male" /&gt;</w:t>
                      </w:r>
                    </w:p>
                    <w:p w:rsidR="00D0559C" w:rsidRDefault="00D0559C" w:rsidP="00C36059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&lt;Abc name="Sonal" gender="female" /&gt;</w:t>
                      </w:r>
                    </w:p>
                    <w:p w:rsidR="00D0559C" w:rsidRDefault="00D0559C" w:rsidP="00C3605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C2C83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5C2C8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5C2C83" w:rsidRDefault="005C2C83" w:rsidP="005C2C83"/>
    <w:p w:rsidR="00E32A57" w:rsidRDefault="00E32A57" w:rsidP="005C2C83"/>
    <w:p w:rsidR="00E32A57" w:rsidRDefault="00E32A57" w:rsidP="005C2C83"/>
    <w:p w:rsidR="005C2C83" w:rsidRDefault="00C36059" w:rsidP="00C36059">
      <w:pPr>
        <w:pStyle w:val="ListParagraph"/>
        <w:numPr>
          <w:ilvl w:val="0"/>
          <w:numId w:val="3"/>
        </w:numPr>
      </w:pPr>
      <w:r>
        <w:t xml:space="preserve">The Output is </w:t>
      </w:r>
    </w:p>
    <w:p w:rsidR="00C36059" w:rsidRDefault="00C36059" w:rsidP="00C36059">
      <w:pPr>
        <w:ind w:left="360"/>
      </w:pPr>
      <w:r>
        <w:rPr>
          <w:noProof/>
        </w:rPr>
        <w:drawing>
          <wp:inline distT="0" distB="0" distL="0" distR="0" wp14:anchorId="33D1DBFC" wp14:editId="14F11490">
            <wp:extent cx="5608320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A3" w:rsidRDefault="00CD28A3" w:rsidP="00C36059">
      <w:pPr>
        <w:ind w:left="360"/>
        <w:rPr>
          <w:lang w:val="en-IN"/>
        </w:rPr>
      </w:pPr>
      <w:r>
        <w:t xml:space="preserve">Point to note that Since we are using the </w:t>
      </w:r>
      <w:r w:rsidRPr="00CD28A3">
        <w:rPr>
          <w:highlight w:val="green"/>
          <w:lang w:val="en-IN"/>
        </w:rPr>
        <w:t>default</w:t>
      </w:r>
      <w:r>
        <w:rPr>
          <w:lang w:val="en-IN"/>
        </w:rPr>
        <w:t xml:space="preserve"> in export syntax that’s why we can use </w:t>
      </w:r>
      <w:proofErr w:type="spellStart"/>
      <w:r>
        <w:rPr>
          <w:lang w:val="en-IN"/>
        </w:rPr>
        <w:t>Abc</w:t>
      </w:r>
      <w:proofErr w:type="spellEnd"/>
      <w:r>
        <w:rPr>
          <w:lang w:val="en-IN"/>
        </w:rPr>
        <w:t xml:space="preserve"> as name of our </w:t>
      </w:r>
      <w:proofErr w:type="gramStart"/>
      <w:r>
        <w:rPr>
          <w:lang w:val="en-IN"/>
        </w:rPr>
        <w:t>component .</w:t>
      </w:r>
      <w:proofErr w:type="gramEnd"/>
    </w:p>
    <w:p w:rsidR="00CD28A3" w:rsidRDefault="00CD28A3" w:rsidP="00C36059">
      <w:pPr>
        <w:ind w:left="360"/>
        <w:rPr>
          <w:lang w:val="en-IN"/>
        </w:rPr>
      </w:pPr>
      <w:r>
        <w:rPr>
          <w:lang w:val="en-IN"/>
        </w:rPr>
        <w:t xml:space="preserve">Else other option is </w:t>
      </w:r>
    </w:p>
    <w:p w:rsidR="00CD28A3" w:rsidRDefault="00CD28A3" w:rsidP="00C3605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AE8CC2" wp14:editId="665AF45F">
                <wp:simplePos x="0" y="0"/>
                <wp:positionH relativeFrom="column">
                  <wp:posOffset>247650</wp:posOffset>
                </wp:positionH>
                <wp:positionV relativeFrom="paragraph">
                  <wp:posOffset>120650</wp:posOffset>
                </wp:positionV>
                <wp:extent cx="7004050" cy="1657350"/>
                <wp:effectExtent l="0" t="0" r="254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CD28A3">
                              <w:rPr>
                                <w:highlight w:val="yellow"/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function Message(</w:t>
                            </w:r>
                            <w:r w:rsidRPr="00CD28A3">
                              <w:rPr>
                                <w:lang w:val="en-IN"/>
                              </w:rPr>
                              <w:t>props</w:t>
                            </w:r>
                            <w:r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&lt;h1&gt;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HEllo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lang w:val="en-IN"/>
                              </w:rPr>
                              <w:t>{props.name} your Gender is {</w:t>
                            </w:r>
                            <w:proofErr w:type="spellStart"/>
                            <w:r w:rsidRPr="00CD28A3">
                              <w:rPr>
                                <w:lang w:val="en-IN"/>
                              </w:rPr>
                              <w:t>props.gender</w:t>
                            </w:r>
                            <w:proofErr w:type="spellEnd"/>
                            <w:r w:rsidRPr="00CD28A3">
                              <w:rPr>
                                <w:lang w:val="en-IN"/>
                              </w:rPr>
                              <w:t>}</w:t>
                            </w:r>
                            <w:r>
                              <w:rPr>
                                <w:lang w:val="en-IN"/>
                              </w:rPr>
                              <w:t>&lt;/h1&gt;</w:t>
                            </w: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  <w:r w:rsidRPr="00CD28A3">
                              <w:rPr>
                                <w:highlight w:val="yellow"/>
                                <w:lang w:val="en-IN"/>
                              </w:rPr>
                              <w:t>//export default Message</w:t>
                            </w: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CD28A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9.5pt;margin-top:9.5pt;width:551.5pt;height:13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" fillcolor="white [3201]" strokeweight=".5pt">
                <v:textbox>
                  <w:txbxContent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  <w:r w:rsidRPr="00CD28A3">
                        <w:rPr>
                          <w:highlight w:val="yellow"/>
                          <w:lang w:val="en-IN"/>
                        </w:rPr>
                        <w:t>export</w:t>
                      </w:r>
                      <w:r>
                        <w:rPr>
                          <w:lang w:val="en-IN"/>
                        </w:rPr>
                        <w:t xml:space="preserve"> function Message(</w:t>
                      </w:r>
                      <w:r w:rsidRPr="00CD28A3">
                        <w:rPr>
                          <w:lang w:val="en-IN"/>
                        </w:rPr>
                        <w:t>props</w:t>
                      </w:r>
                      <w:r>
                        <w:rPr>
                          <w:lang w:val="en-IN"/>
                        </w:rPr>
                        <w:t>){</w:t>
                      </w: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return &lt;h1&gt; HEllo </w:t>
                      </w:r>
                      <w:r w:rsidRPr="00CD28A3">
                        <w:rPr>
                          <w:lang w:val="en-IN"/>
                        </w:rPr>
                        <w:t>{props.name} your Gender is {props.gender}</w:t>
                      </w:r>
                      <w:r>
                        <w:rPr>
                          <w:lang w:val="en-IN"/>
                        </w:rPr>
                        <w:t>&lt;/h1&gt;</w:t>
                      </w: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  <w:r w:rsidRPr="00CD28A3">
                        <w:rPr>
                          <w:highlight w:val="yellow"/>
                          <w:lang w:val="en-IN"/>
                        </w:rPr>
                        <w:t>//export default Message</w:t>
                      </w: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D28A3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CD28A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C2C83" w:rsidRDefault="005C2C8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  <w:r>
        <w:t>Here the Error comes</w:t>
      </w:r>
    </w:p>
    <w:p w:rsidR="00CD28A3" w:rsidRPr="00CD28A3" w:rsidRDefault="00CD28A3" w:rsidP="00CD28A3">
      <w:pPr>
        <w:shd w:val="clear" w:color="auto" w:fill="FFFFFF"/>
        <w:spacing w:after="0"/>
        <w:rPr>
          <w:rFonts w:ascii="Arial" w:eastAsia="Times New Roman" w:hAnsi="Arial" w:cs="Arial"/>
          <w:color w:val="CE1126"/>
          <w:sz w:val="48"/>
          <w:szCs w:val="48"/>
        </w:rPr>
      </w:pPr>
      <w:r w:rsidRPr="00CD28A3">
        <w:rPr>
          <w:rFonts w:ascii="Arial" w:eastAsia="Times New Roman" w:hAnsi="Arial" w:cs="Arial"/>
          <w:color w:val="CE1126"/>
          <w:sz w:val="48"/>
          <w:szCs w:val="48"/>
        </w:rPr>
        <w:t>Failed to compile</w:t>
      </w:r>
    </w:p>
    <w:p w:rsidR="00CD28A3" w:rsidRPr="00CD28A3" w:rsidRDefault="00CD28A3" w:rsidP="00CD28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urier New" w:eastAsia="Times New Roman" w:hAnsi="Courier New" w:cs="Courier New"/>
          <w:color w:val="000000"/>
          <w:sz w:val="20"/>
        </w:rPr>
      </w:pPr>
      <w:r w:rsidRPr="00CD28A3">
        <w:rPr>
          <w:rFonts w:ascii="Consolas" w:eastAsia="Times New Roman" w:hAnsi="Consolas" w:cs="Courier New"/>
          <w:color w:val="000000"/>
          <w:sz w:val="20"/>
        </w:rPr>
        <w:t>./</w:t>
      </w:r>
      <w:proofErr w:type="spellStart"/>
      <w:r w:rsidRPr="00CD28A3">
        <w:rPr>
          <w:rFonts w:ascii="Consolas" w:eastAsia="Times New Roman" w:hAnsi="Consolas" w:cs="Courier New"/>
          <w:color w:val="000000"/>
          <w:sz w:val="20"/>
        </w:rPr>
        <w:t>src</w:t>
      </w:r>
      <w:proofErr w:type="spellEnd"/>
      <w:r w:rsidRPr="00CD28A3">
        <w:rPr>
          <w:rFonts w:ascii="Consolas" w:eastAsia="Times New Roman" w:hAnsi="Consolas" w:cs="Courier New"/>
          <w:color w:val="000000"/>
          <w:sz w:val="20"/>
        </w:rPr>
        <w:t>/App.js</w:t>
      </w:r>
      <w:r w:rsidRPr="00CD28A3">
        <w:rPr>
          <w:rFonts w:ascii="Consolas" w:eastAsia="Times New Roman" w:hAnsi="Consolas" w:cs="Courier New"/>
          <w:color w:val="000000"/>
          <w:sz w:val="20"/>
        </w:rPr>
        <w:br/>
        <w:t>Attempted import error: '</w:t>
      </w:r>
      <w:proofErr w:type="gramStart"/>
      <w:r w:rsidRPr="00CD28A3">
        <w:rPr>
          <w:rFonts w:ascii="Consolas" w:eastAsia="Times New Roman" w:hAnsi="Consolas" w:cs="Courier New"/>
          <w:color w:val="000000"/>
          <w:sz w:val="20"/>
        </w:rPr>
        <w:t>./</w:t>
      </w:r>
      <w:proofErr w:type="gramEnd"/>
      <w:r w:rsidRPr="00CD28A3">
        <w:rPr>
          <w:rFonts w:ascii="Consolas" w:eastAsia="Times New Roman" w:hAnsi="Consolas" w:cs="Courier New"/>
          <w:color w:val="000000"/>
          <w:sz w:val="20"/>
        </w:rPr>
        <w:t>components/Greet' does not contain a default export (imported as '</w:t>
      </w:r>
      <w:proofErr w:type="spellStart"/>
      <w:r w:rsidRPr="00CD28A3">
        <w:rPr>
          <w:rFonts w:ascii="Consolas" w:eastAsia="Times New Roman" w:hAnsi="Consolas" w:cs="Courier New"/>
          <w:color w:val="000000"/>
          <w:sz w:val="20"/>
        </w:rPr>
        <w:t>Abc</w:t>
      </w:r>
      <w:proofErr w:type="spellEnd"/>
      <w:r w:rsidRPr="00CD28A3">
        <w:rPr>
          <w:rFonts w:ascii="Consolas" w:eastAsia="Times New Roman" w:hAnsi="Consolas" w:cs="Courier New"/>
          <w:color w:val="000000"/>
          <w:sz w:val="20"/>
        </w:rPr>
        <w:t>').</w:t>
      </w:r>
    </w:p>
    <w:p w:rsidR="00CD28A3" w:rsidRPr="00CD28A3" w:rsidRDefault="00CD28A3" w:rsidP="00CD28A3">
      <w:pPr>
        <w:shd w:val="clear" w:color="auto" w:fill="FFFFFF"/>
        <w:spacing w:after="0"/>
        <w:rPr>
          <w:rFonts w:ascii="Arial" w:eastAsia="Times New Roman" w:hAnsi="Arial" w:cs="Arial"/>
          <w:color w:val="878E91"/>
          <w:sz w:val="17"/>
          <w:szCs w:val="17"/>
        </w:rPr>
      </w:pPr>
      <w:r w:rsidRPr="00CD28A3">
        <w:rPr>
          <w:rFonts w:ascii="Arial" w:eastAsia="Times New Roman" w:hAnsi="Arial" w:cs="Arial"/>
          <w:color w:val="878E91"/>
          <w:sz w:val="17"/>
          <w:szCs w:val="17"/>
        </w:rPr>
        <w:t>This error occurred during the build time and cannot be dismissed.</w:t>
      </w:r>
    </w:p>
    <w:p w:rsidR="00CD28A3" w:rsidRDefault="00CD28A3" w:rsidP="005C2C83">
      <w:pPr>
        <w:ind w:left="360"/>
      </w:pPr>
    </w:p>
    <w:p w:rsidR="00CD28A3" w:rsidRDefault="00CD28A3" w:rsidP="005C2C83">
      <w:pPr>
        <w:ind w:left="360"/>
      </w:pPr>
      <w:r>
        <w:t>Because it is NAMED EXPORT since it is exporting only the function with name “Message”</w:t>
      </w:r>
    </w:p>
    <w:p w:rsidR="00B46942" w:rsidRDefault="00B46942" w:rsidP="00B4694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5DD121" wp14:editId="0C2CB90E">
                <wp:simplePos x="0" y="0"/>
                <wp:positionH relativeFrom="column">
                  <wp:posOffset>215900</wp:posOffset>
                </wp:positionH>
                <wp:positionV relativeFrom="paragraph">
                  <wp:posOffset>234950</wp:posOffset>
                </wp:positionV>
                <wp:extent cx="6978650" cy="3270250"/>
                <wp:effectExtent l="0" t="0" r="1270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r w:rsidRPr="00E539EF">
                              <w:rPr>
                                <w:highlight w:val="yellow"/>
                                <w:lang w:val="en-IN"/>
                              </w:rPr>
                              <w:t>{Message}</w:t>
                            </w:r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components/Message’</w:t>
                            </w:r>
                          </w:p>
                          <w:p w:rsidR="0053136D" w:rsidRPr="008E757F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53136D" w:rsidRPr="008E757F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53136D" w:rsidRPr="00C36059" w:rsidRDefault="0053136D" w:rsidP="00E539EF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53136D" w:rsidRPr="00C36059" w:rsidRDefault="0053136D" w:rsidP="00E539EF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E539EF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17pt;margin-top:18.5pt;width:549.5pt;height:25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" fillcolor="white [3201]" strokeweight=".5pt">
                <v:textbox>
                  <w:txbxContent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 xml:space="preserve">Import </w:t>
                      </w:r>
                      <w:r w:rsidRPr="00E539EF">
                        <w:rPr>
                          <w:highlight w:val="yellow"/>
                          <w:lang w:val="en-IN"/>
                        </w:rPr>
                        <w:t>{Message}</w:t>
                      </w:r>
                      <w:r w:rsidRPr="00C36059">
                        <w:rPr>
                          <w:lang w:val="en-IN"/>
                        </w:rPr>
                        <w:t xml:space="preserve"> from ‘./components/Message’</w:t>
                      </w:r>
                    </w:p>
                    <w:p w:rsidR="00D0559C" w:rsidRPr="008E757F" w:rsidRDefault="00D0559C" w:rsidP="00E539E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>function App() {</w:t>
                      </w:r>
                    </w:p>
                    <w:p w:rsidR="00D0559C" w:rsidRPr="008E757F" w:rsidRDefault="00D0559C" w:rsidP="00E539E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return (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className="App"&gt;</w:t>
                      </w:r>
                    </w:p>
                    <w:p w:rsidR="00D0559C" w:rsidRPr="00C36059" w:rsidRDefault="00D0559C" w:rsidP="00E539EF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name="Anuj" gender="male" /&gt;</w:t>
                      </w:r>
                    </w:p>
                    <w:p w:rsidR="00D0559C" w:rsidRPr="00C36059" w:rsidRDefault="00D0559C" w:rsidP="00E539EF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name="Ayaan" gender="male" /&gt;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>
                        <w:rPr>
                          <w:highlight w:val="yellow"/>
                          <w:lang w:val="en-IN"/>
                        </w:rPr>
                        <w:t>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name="Sonal" gender="female" /&gt;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E539EF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E539EF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39EF">
        <w:t>Replace ‘</w:t>
      </w:r>
      <w:proofErr w:type="spellStart"/>
      <w:r w:rsidR="00E539EF">
        <w:t>Abc</w:t>
      </w:r>
      <w:proofErr w:type="spellEnd"/>
      <w:r w:rsidR="00E539EF">
        <w:t xml:space="preserve">’ with ‘Message’ </w:t>
      </w: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B46942" w:rsidRDefault="00B46942" w:rsidP="005C2C83">
      <w:pPr>
        <w:ind w:left="360"/>
      </w:pPr>
    </w:p>
    <w:p w:rsidR="009D1CF2" w:rsidRDefault="009D1CF2" w:rsidP="005C2C83">
      <w:pPr>
        <w:ind w:left="360"/>
      </w:pPr>
    </w:p>
    <w:p w:rsidR="009D1CF2" w:rsidRDefault="009D1CF2" w:rsidP="005C2C83">
      <w:pPr>
        <w:ind w:left="360"/>
      </w:pPr>
      <w:r>
        <w:t>Now with JSX Element</w:t>
      </w:r>
    </w:p>
    <w:p w:rsidR="009D1CF2" w:rsidRDefault="009D1CF2" w:rsidP="005C2C83">
      <w:pPr>
        <w:ind w:left="360"/>
      </w:pPr>
      <w:proofErr w:type="gramStart"/>
      <w:r>
        <w:t>return(</w:t>
      </w:r>
      <w:proofErr w:type="gramEnd"/>
    </w:p>
    <w:p w:rsidR="009D1CF2" w:rsidRDefault="009D1CF2" w:rsidP="005C2C83">
      <w:pPr>
        <w:ind w:left="360"/>
      </w:pP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9D1CF2" w:rsidRDefault="009D1CF2" w:rsidP="005C2C83">
      <w:pPr>
        <w:ind w:left="360"/>
      </w:pPr>
      <w:r>
        <w:t>“</w:t>
      </w:r>
      <w:proofErr w:type="gramStart"/>
      <w:r>
        <w:t>div</w:t>
      </w:r>
      <w:proofErr w:type="gramEnd"/>
      <w:r>
        <w:t>”,</w:t>
      </w:r>
    </w:p>
    <w:p w:rsidR="009D1CF2" w:rsidRDefault="009D1CF2" w:rsidP="005C2C83">
      <w:pPr>
        <w:ind w:left="360"/>
      </w:pPr>
      <w:r>
        <w:t>{</w:t>
      </w:r>
      <w:proofErr w:type="spellStart"/>
      <w:proofErr w:type="gramStart"/>
      <w:r>
        <w:t>className</w:t>
      </w:r>
      <w:proofErr w:type="spellEnd"/>
      <w:proofErr w:type="gramEnd"/>
      <w:r>
        <w:t>:”App”},</w:t>
      </w:r>
    </w:p>
    <w:p w:rsidR="009D1CF2" w:rsidRDefault="009D1CF2" w:rsidP="005C2C83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9D1CF2" w:rsidRDefault="009D1CF2" w:rsidP="005C2C83">
      <w:pPr>
        <w:ind w:left="360"/>
      </w:pPr>
      <w:r>
        <w:tab/>
      </w:r>
      <w:r>
        <w:tab/>
      </w:r>
      <w:r>
        <w:tab/>
        <w:t>“Message”,</w:t>
      </w:r>
    </w:p>
    <w:p w:rsidR="003C58F9" w:rsidRDefault="009D1CF2" w:rsidP="005C2C83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</w:t>
      </w:r>
      <w:r w:rsidR="003C58F9">
        <w:t>);</w:t>
      </w:r>
    </w:p>
    <w:p w:rsidR="003C58F9" w:rsidRDefault="003C58F9" w:rsidP="003C58F9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3C58F9" w:rsidRDefault="003C58F9" w:rsidP="003C58F9">
      <w:pPr>
        <w:ind w:left="360"/>
      </w:pPr>
      <w:r>
        <w:tab/>
      </w:r>
      <w:r>
        <w:tab/>
      </w:r>
      <w:r>
        <w:tab/>
        <w:t>“Message”,</w:t>
      </w:r>
    </w:p>
    <w:p w:rsidR="003C58F9" w:rsidRDefault="003C58F9" w:rsidP="003C58F9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”});</w:t>
      </w:r>
    </w:p>
    <w:p w:rsidR="003C58F9" w:rsidRDefault="003C58F9" w:rsidP="003C58F9">
      <w:pPr>
        <w:ind w:left="360"/>
      </w:pPr>
      <w:r>
        <w:tab/>
      </w:r>
      <w:proofErr w:type="spellStart"/>
      <w:proofErr w:type="gramStart"/>
      <w:r>
        <w:t>React.CreateElement</w:t>
      </w:r>
      <w:proofErr w:type="spellEnd"/>
      <w:r>
        <w:t>(</w:t>
      </w:r>
      <w:proofErr w:type="gramEnd"/>
    </w:p>
    <w:p w:rsidR="003C58F9" w:rsidRDefault="003C58F9" w:rsidP="003C58F9">
      <w:pPr>
        <w:ind w:left="360"/>
      </w:pPr>
      <w:r>
        <w:tab/>
      </w:r>
      <w:r>
        <w:tab/>
      </w:r>
      <w:r>
        <w:tab/>
        <w:t>“Message”,</w:t>
      </w:r>
    </w:p>
    <w:p w:rsidR="003C58F9" w:rsidRDefault="003C58F9" w:rsidP="003C58F9">
      <w:pPr>
        <w:ind w:left="360"/>
      </w:pPr>
      <w:r>
        <w:tab/>
      </w:r>
      <w:r>
        <w:tab/>
      </w:r>
      <w:r>
        <w:tab/>
        <w:t>{</w:t>
      </w:r>
      <w:proofErr w:type="spellStart"/>
      <w:r>
        <w:t>name:”Anuj”</w:t>
      </w:r>
      <w:proofErr w:type="gramStart"/>
      <w:r>
        <w:t>,gender</w:t>
      </w:r>
      <w:proofErr w:type="gramEnd"/>
      <w:r>
        <w:t>:”male</w:t>
      </w:r>
      <w:proofErr w:type="spellEnd"/>
      <w:r>
        <w:t>”});</w:t>
      </w:r>
    </w:p>
    <w:p w:rsidR="009D1CF2" w:rsidRDefault="009D1CF2" w:rsidP="005C2C83">
      <w:pPr>
        <w:ind w:left="360"/>
      </w:pPr>
      <w: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-1376925619"/>
        <w:lock w:val="contentLocked"/>
        <w:group/>
      </w:sdtPr>
      <w:sdtContent>
        <w:sdt>
          <w:sdtPr>
            <w:alias w:val="Post Title"/>
            <w:id w:val="-1911382348"/>
            <w:dataBinding w:xpath="/ns0:BlogPostInfo/ns0:PostTitle" w:storeItemID="{A704DBB3-9B97-489C-9BCB-C4E4762749E3}"/>
            <w:text/>
          </w:sdtPr>
          <w:sdtContent>
            <w:p w:rsidR="00B46942" w:rsidRDefault="00496B02" w:rsidP="00385D68">
              <w:pPr>
                <w:pStyle w:val="Publishwithline"/>
              </w:pPr>
              <w:r>
                <w:rPr>
                  <w:lang w:val="en-IN"/>
                </w:rPr>
                <w:t>Express Creating Environment</w:t>
              </w:r>
            </w:p>
          </w:sdtContent>
        </w:sdt>
        <w:p w:rsidR="00B46942" w:rsidRDefault="00B46942" w:rsidP="00385D68">
          <w:pPr>
            <w:pStyle w:val="underline"/>
          </w:pPr>
        </w:p>
        <w:p w:rsidR="00B46942" w:rsidRDefault="0053136D" w:rsidP="00385D68">
          <w:pPr>
            <w:pStyle w:val="PadderBetweenControlandBody"/>
          </w:pPr>
        </w:p>
      </w:sdtContent>
    </w:sdt>
    <w:p w:rsidR="00B46942" w:rsidRDefault="00B46942" w:rsidP="00385D6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10492A" wp14:editId="5FD3BB7B">
                <wp:simplePos x="0" y="0"/>
                <wp:positionH relativeFrom="column">
                  <wp:posOffset>2336800</wp:posOffset>
                </wp:positionH>
                <wp:positionV relativeFrom="paragraph">
                  <wp:posOffset>241300</wp:posOffset>
                </wp:positionV>
                <wp:extent cx="2336800" cy="1155700"/>
                <wp:effectExtent l="0" t="0" r="2540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1155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Class Components</w:t>
                            </w:r>
                          </w:p>
                          <w:p w:rsidR="0053136D" w:rsidRDefault="0053136D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B46942" w:rsidRDefault="0053136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They can also maintain </w:t>
                            </w:r>
                            <w:r w:rsidRPr="00B46942">
                              <w:rPr>
                                <w:b/>
                                <w:lang w:val="en-IN"/>
                              </w:rPr>
                              <w:t>State</w:t>
                            </w:r>
                            <w:r>
                              <w:rPr>
                                <w:b/>
                                <w:lang w:val="en-IN"/>
                              </w:rPr>
                              <w:t xml:space="preserve"> locally.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4" type="#_x0000_t202" style="position:absolute;left:0;text-align:left;margin-left:184pt;margin-top:19pt;width:184pt;height:9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" fillcolor="#4f81bd [3204]" strokecolor="#243f60 [1604]" strokeweight="2pt">
                <v:stroke endcap="round"/>
                <v:textbox>
                  <w:txbxContent>
                    <w:p w:rsidR="00D0559C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Class Components</w:t>
                      </w:r>
                    </w:p>
                    <w:p w:rsidR="00D0559C" w:rsidRDefault="00D0559C">
                      <w:pPr>
                        <w:rPr>
                          <w:lang w:val="en-IN"/>
                        </w:rPr>
                      </w:pPr>
                    </w:p>
                    <w:p w:rsidR="00D0559C" w:rsidRPr="00B46942" w:rsidRDefault="00D055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They can also maintain </w:t>
                      </w:r>
                      <w:r w:rsidRPr="00B46942">
                        <w:rPr>
                          <w:b/>
                          <w:lang w:val="en-IN"/>
                        </w:rPr>
                        <w:t>State</w:t>
                      </w:r>
                      <w:r>
                        <w:rPr>
                          <w:b/>
                          <w:lang w:val="en-IN"/>
                        </w:rPr>
                        <w:t xml:space="preserve"> locally.</w:t>
                      </w:r>
                    </w:p>
                  </w:txbxContent>
                </v:textbox>
              </v:shape>
            </w:pict>
          </mc:Fallback>
        </mc:AlternateContent>
      </w:r>
      <w:r>
        <w:t>Like the function they can also accept properties and generate the JSX (HTML)</w:t>
      </w:r>
    </w:p>
    <w:p w:rsidR="00B46942" w:rsidRDefault="00B46942" w:rsidP="00385D6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CC34C0" wp14:editId="2D108623">
                <wp:simplePos x="0" y="0"/>
                <wp:positionH relativeFrom="column">
                  <wp:posOffset>4711700</wp:posOffset>
                </wp:positionH>
                <wp:positionV relativeFrom="paragraph">
                  <wp:posOffset>190500</wp:posOffset>
                </wp:positionV>
                <wp:extent cx="1936750" cy="584200"/>
                <wp:effectExtent l="0" t="19050" r="44450" b="4445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136D" w:rsidRPr="00B46942" w:rsidRDefault="0053136D" w:rsidP="00B4694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Generates JSX (HTML)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7" o:spid="_x0000_s1035" type="#_x0000_t13" style="position:absolute;left:0;text-align:left;margin-left:371pt;margin-top:15pt;width:152.5pt;height:4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" adj="18342" fillcolor="#4f81bd [3204]" strokecolor="#243f60 [1604]" strokeweight="2pt">
                <v:stroke endcap="round"/>
                <v:textbox>
                  <w:txbxContent>
                    <w:p w:rsidR="00D0559C" w:rsidRPr="00B46942" w:rsidRDefault="00D0559C" w:rsidP="00B4694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Generates JSX (HTML)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F6C521" wp14:editId="2EF569B7">
                <wp:simplePos x="0" y="0"/>
                <wp:positionH relativeFrom="column">
                  <wp:posOffset>463550</wp:posOffset>
                </wp:positionH>
                <wp:positionV relativeFrom="paragraph">
                  <wp:posOffset>222250</wp:posOffset>
                </wp:positionV>
                <wp:extent cx="1936750" cy="584200"/>
                <wp:effectExtent l="0" t="19050" r="44450" b="4445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584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3136D" w:rsidRPr="00B46942" w:rsidRDefault="0053136D" w:rsidP="00B4694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Props as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5" o:spid="_x0000_s1036" type="#_x0000_t13" style="position:absolute;left:0;text-align:left;margin-left:36.5pt;margin-top:17.5pt;width:152.5pt;height:4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" adj="18342" fillcolor="#4f81bd [3204]" strokecolor="#243f60 [1604]" strokeweight="2pt">
                <v:stroke endcap="round"/>
                <v:textbox>
                  <w:txbxContent>
                    <w:p w:rsidR="00D0559C" w:rsidRPr="00B46942" w:rsidRDefault="00D0559C" w:rsidP="00B4694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Props as Input</w:t>
                      </w: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>
      <w:pPr>
        <w:ind w:left="360"/>
      </w:pPr>
    </w:p>
    <w:p w:rsidR="00B46942" w:rsidRDefault="00B46942" w:rsidP="00385D68">
      <w:pPr>
        <w:ind w:left="360"/>
      </w:pPr>
    </w:p>
    <w:p w:rsidR="00B46942" w:rsidRDefault="00620179" w:rsidP="00385D68">
      <w:p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create a basic component</w:t>
      </w:r>
    </w:p>
    <w:p w:rsidR="00620179" w:rsidRDefault="00620179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It should first import the Component</w:t>
      </w:r>
      <w:r w:rsidR="00C763B2">
        <w:rPr>
          <w:b/>
          <w:u w:val="single"/>
        </w:rPr>
        <w:t xml:space="preserve"> class from the ‘react’</w:t>
      </w: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  <w:r w:rsidRPr="00C763B2">
        <w:rPr>
          <w:highlight w:val="lightGray"/>
          <w:lang w:val="en-IN"/>
        </w:rPr>
        <w:t>Import React</w:t>
      </w:r>
      <w:proofErr w:type="gramStart"/>
      <w:r w:rsidRPr="00C763B2">
        <w:rPr>
          <w:highlight w:val="yellow"/>
          <w:lang w:val="en-IN"/>
        </w:rPr>
        <w:t>,{</w:t>
      </w:r>
      <w:proofErr w:type="gramEnd"/>
      <w:r w:rsidRPr="00C763B2">
        <w:rPr>
          <w:highlight w:val="yellow"/>
          <w:lang w:val="en-IN"/>
        </w:rPr>
        <w:t xml:space="preserve">Component} </w:t>
      </w:r>
      <w:r w:rsidRPr="00C763B2">
        <w:rPr>
          <w:highlight w:val="lightGray"/>
          <w:lang w:val="en-IN"/>
        </w:rPr>
        <w:t>from ‘react’</w:t>
      </w:r>
    </w:p>
    <w:p w:rsidR="00C763B2" w:rsidRDefault="00C763B2" w:rsidP="00C763B2">
      <w:pPr>
        <w:pStyle w:val="ListParagraph"/>
        <w:rPr>
          <w:lang w:val="en-IN"/>
        </w:rPr>
      </w:pPr>
    </w:p>
    <w:p w:rsidR="00C763B2" w:rsidRDefault="00C763B2" w:rsidP="00C763B2">
      <w:pPr>
        <w:pStyle w:val="ListParagraph"/>
        <w:rPr>
          <w:lang w:val="en-IN"/>
        </w:rPr>
      </w:pPr>
    </w:p>
    <w:p w:rsidR="00C763B2" w:rsidRPr="00C763B2" w:rsidRDefault="00C763B2" w:rsidP="00C763B2">
      <w:pPr>
        <w:pStyle w:val="ListParagraph"/>
        <w:rPr>
          <w:lang w:val="en-IN"/>
        </w:rPr>
      </w:pPr>
    </w:p>
    <w:p w:rsidR="00C763B2" w:rsidRDefault="00C763B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 xml:space="preserve">Next it should have class with name of component 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C763B2">
      <w:pPr>
        <w:pStyle w:val="ListParagraph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c</w:t>
      </w:r>
      <w:r w:rsidRPr="00C763B2">
        <w:rPr>
          <w:highlight w:val="lightGray"/>
          <w:lang w:val="en-IN"/>
        </w:rPr>
        <w:t>lass</w:t>
      </w:r>
      <w:proofErr w:type="gramEnd"/>
      <w:r>
        <w:rPr>
          <w:highlight w:val="lightGray"/>
          <w:lang w:val="en-IN"/>
        </w:rPr>
        <w:t xml:space="preserve"> </w:t>
      </w:r>
      <w:proofErr w:type="spellStart"/>
      <w:r>
        <w:rPr>
          <w:highlight w:val="lightGray"/>
          <w:lang w:val="en-IN"/>
        </w:rPr>
        <w:t>CMessage</w:t>
      </w:r>
      <w:proofErr w:type="spellEnd"/>
      <w:r>
        <w:rPr>
          <w:highlight w:val="lightGray"/>
          <w:lang w:val="en-IN"/>
        </w:rPr>
        <w:t xml:space="preserve"> extends Component {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</w:p>
    <w:p w:rsidR="00C763B2" w:rsidRP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 xml:space="preserve">} </w:t>
      </w:r>
      <w:r w:rsidRPr="00C763B2">
        <w:rPr>
          <w:highlight w:val="lightGray"/>
          <w:lang w:val="en-IN"/>
        </w:rPr>
        <w:t xml:space="preserve"> </w:t>
      </w:r>
    </w:p>
    <w:p w:rsidR="00C763B2" w:rsidRP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b/>
          <w:u w:val="single"/>
        </w:rPr>
        <w:t>Then it should have a render function which can return NULL or HTML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Default="00C763B2" w:rsidP="00C763B2">
      <w:pPr>
        <w:pStyle w:val="ListParagraph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c</w:t>
      </w:r>
      <w:r w:rsidRPr="00C763B2">
        <w:rPr>
          <w:highlight w:val="lightGray"/>
          <w:lang w:val="en-IN"/>
        </w:rPr>
        <w:t>lass</w:t>
      </w:r>
      <w:proofErr w:type="gramEnd"/>
      <w:r>
        <w:rPr>
          <w:highlight w:val="lightGray"/>
          <w:lang w:val="en-IN"/>
        </w:rPr>
        <w:t xml:space="preserve"> </w:t>
      </w:r>
      <w:proofErr w:type="spellStart"/>
      <w:r>
        <w:rPr>
          <w:highlight w:val="lightGray"/>
          <w:lang w:val="en-IN"/>
        </w:rPr>
        <w:t>CMessage</w:t>
      </w:r>
      <w:proofErr w:type="spellEnd"/>
      <w:r>
        <w:rPr>
          <w:highlight w:val="lightGray"/>
          <w:lang w:val="en-IN"/>
        </w:rPr>
        <w:t xml:space="preserve"> extends Component {</w:t>
      </w:r>
    </w:p>
    <w:p w:rsidR="00C763B2" w:rsidRDefault="00C763B2" w:rsidP="00C763B2">
      <w:pPr>
        <w:pStyle w:val="ListParagraph"/>
        <w:ind w:firstLine="720"/>
        <w:rPr>
          <w:highlight w:val="lightGray"/>
          <w:lang w:val="en-IN"/>
        </w:rPr>
      </w:pPr>
      <w:proofErr w:type="gramStart"/>
      <w:r>
        <w:rPr>
          <w:highlight w:val="lightGray"/>
          <w:lang w:val="en-IN"/>
        </w:rPr>
        <w:t>render(</w:t>
      </w:r>
      <w:proofErr w:type="gramEnd"/>
      <w:r>
        <w:rPr>
          <w:highlight w:val="lightGray"/>
          <w:lang w:val="en-IN"/>
        </w:rPr>
        <w:t>){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ab/>
      </w:r>
      <w:r>
        <w:rPr>
          <w:highlight w:val="lightGray"/>
          <w:lang w:val="en-IN"/>
        </w:rPr>
        <w:tab/>
      </w:r>
      <w:proofErr w:type="gramStart"/>
      <w:r>
        <w:rPr>
          <w:highlight w:val="lightGray"/>
          <w:lang w:val="en-IN"/>
        </w:rPr>
        <w:t>return</w:t>
      </w:r>
      <w:proofErr w:type="gramEnd"/>
      <w:r>
        <w:rPr>
          <w:highlight w:val="lightGray"/>
          <w:lang w:val="en-IN"/>
        </w:rPr>
        <w:t xml:space="preserve"> &lt;h1&gt; Hello Anuj &lt;/h1&gt;</w:t>
      </w:r>
    </w:p>
    <w:p w:rsidR="00C763B2" w:rsidRDefault="00C763B2" w:rsidP="00C763B2">
      <w:pPr>
        <w:pStyle w:val="ListParagraph"/>
        <w:ind w:left="1440" w:firstLine="720"/>
        <w:rPr>
          <w:highlight w:val="lightGray"/>
          <w:lang w:val="en-IN"/>
        </w:rPr>
      </w:pPr>
      <w:r>
        <w:rPr>
          <w:highlight w:val="lightGray"/>
          <w:lang w:val="en-IN"/>
        </w:rPr>
        <w:t>}</w:t>
      </w:r>
    </w:p>
    <w:p w:rsidR="00C763B2" w:rsidRDefault="00C763B2" w:rsidP="00C763B2">
      <w:pPr>
        <w:pStyle w:val="ListParagraph"/>
        <w:rPr>
          <w:highlight w:val="lightGray"/>
          <w:lang w:val="en-IN"/>
        </w:rPr>
      </w:pPr>
    </w:p>
    <w:p w:rsidR="00C763B2" w:rsidRPr="00C763B2" w:rsidRDefault="00C763B2" w:rsidP="00C763B2">
      <w:pPr>
        <w:pStyle w:val="ListParagraph"/>
        <w:rPr>
          <w:highlight w:val="lightGray"/>
          <w:lang w:val="en-IN"/>
        </w:rPr>
      </w:pPr>
      <w:r>
        <w:rPr>
          <w:highlight w:val="lightGray"/>
          <w:lang w:val="en-IN"/>
        </w:rPr>
        <w:t xml:space="preserve">} </w:t>
      </w:r>
      <w:r w:rsidRPr="00C763B2">
        <w:rPr>
          <w:highlight w:val="lightGray"/>
          <w:lang w:val="en-IN"/>
        </w:rPr>
        <w:t xml:space="preserve"> </w:t>
      </w:r>
    </w:p>
    <w:p w:rsidR="00C763B2" w:rsidRDefault="00C763B2" w:rsidP="00C763B2">
      <w:pPr>
        <w:pStyle w:val="ListParagraph"/>
        <w:rPr>
          <w:b/>
          <w:u w:val="single"/>
        </w:rPr>
      </w:pPr>
    </w:p>
    <w:p w:rsidR="00C763B2" w:rsidRPr="00C763B2" w:rsidRDefault="00C763B2" w:rsidP="00C763B2">
      <w:pPr>
        <w:pStyle w:val="ListParagraph"/>
        <w:rPr>
          <w:b/>
          <w:u w:val="single"/>
        </w:rPr>
      </w:pPr>
    </w:p>
    <w:p w:rsidR="00B46942" w:rsidRPr="005C2C83" w:rsidRDefault="00B46942" w:rsidP="00385D68">
      <w:pPr>
        <w:pStyle w:val="ListParagraph"/>
        <w:numPr>
          <w:ilvl w:val="0"/>
          <w:numId w:val="3"/>
        </w:numPr>
        <w:rPr>
          <w:b/>
          <w:u w:val="single"/>
        </w:rPr>
      </w:pPr>
      <w:r w:rsidRPr="005C2C83">
        <w:rPr>
          <w:b/>
        </w:rPr>
        <w:t xml:space="preserve">Now create a file name named </w:t>
      </w:r>
      <w:r w:rsidR="00620179">
        <w:rPr>
          <w:b/>
        </w:rPr>
        <w:t>C</w:t>
      </w:r>
      <w:r w:rsidRPr="005C2C83">
        <w:rPr>
          <w:b/>
          <w:i/>
          <w:u w:val="single"/>
        </w:rPr>
        <w:t>Message.js</w:t>
      </w:r>
    </w:p>
    <w:p w:rsidR="00B46942" w:rsidRDefault="00B46942" w:rsidP="00385D68">
      <w:pPr>
        <w:pStyle w:val="ListParagraph"/>
        <w:ind w:left="5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56C85" wp14:editId="5780F864">
                <wp:simplePos x="0" y="0"/>
                <wp:positionH relativeFrom="column">
                  <wp:posOffset>508000</wp:posOffset>
                </wp:positionH>
                <wp:positionV relativeFrom="paragraph">
                  <wp:posOffset>76200</wp:posOffset>
                </wp:positionV>
                <wp:extent cx="7004050" cy="2197100"/>
                <wp:effectExtent l="0" t="0" r="254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219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</w:t>
                            </w:r>
                            <w:r w:rsidRPr="00620179">
                              <w:rPr>
                                <w:highlight w:val="yellow"/>
                                <w:lang w:val="en-IN"/>
                              </w:rPr>
                              <w:t>{</w:t>
                            </w:r>
                            <w:proofErr w:type="gramEnd"/>
                            <w:r w:rsidRPr="00620179">
                              <w:rPr>
                                <w:highlight w:val="yellow"/>
                                <w:lang w:val="en-IN"/>
                              </w:rPr>
                              <w:t>Component}</w:t>
                            </w:r>
                            <w:r>
                              <w:rPr>
                                <w:lang w:val="en-IN"/>
                              </w:rPr>
                              <w:t xml:space="preserve"> from ‘react’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c</w:t>
                            </w:r>
                            <w:r w:rsidRPr="00C763B2">
                              <w:rPr>
                                <w:highlight w:val="lightGray"/>
                                <w:lang w:val="en-IN"/>
                              </w:rPr>
                              <w:t>lass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highlight w:val="lightGray"/>
                                <w:lang w:val="en-IN"/>
                              </w:rPr>
                              <w:t>CMessage</w:t>
                            </w:r>
                            <w:proofErr w:type="spell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extends Component {</w:t>
                            </w:r>
                          </w:p>
                          <w:p w:rsidR="0053136D" w:rsidRDefault="0053136D" w:rsidP="00C763B2">
                            <w:pPr>
                              <w:pStyle w:val="ListParagraph"/>
                              <w:ind w:firstLine="720"/>
                              <w:rPr>
                                <w:highlight w:val="lightGray"/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>){</w:t>
                            </w:r>
                          </w:p>
                          <w:p w:rsidR="0053136D" w:rsidRDefault="0053136D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ab/>
                            </w:r>
                            <w:r>
                              <w:rPr>
                                <w:highlight w:val="lightGray"/>
                                <w:lang w:val="en-IN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highlight w:val="lightGray"/>
                                <w:lang w:val="en-IN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 &lt;h1&gt; Hello Anuj &lt;/h1&gt;</w:t>
                            </w:r>
                          </w:p>
                          <w:p w:rsidR="0053136D" w:rsidRDefault="0053136D" w:rsidP="00C763B2">
                            <w:pPr>
                              <w:pStyle w:val="ListParagraph"/>
                              <w:ind w:left="1440" w:firstLine="720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>}</w:t>
                            </w:r>
                          </w:p>
                          <w:p w:rsidR="0053136D" w:rsidRDefault="0053136D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</w:p>
                          <w:p w:rsidR="0053136D" w:rsidRPr="00C763B2" w:rsidRDefault="0053136D" w:rsidP="00C763B2">
                            <w:pPr>
                              <w:pStyle w:val="ListParagraph"/>
                              <w:rPr>
                                <w:highlight w:val="lightGray"/>
                                <w:lang w:val="en-IN"/>
                              </w:rPr>
                            </w:pPr>
                            <w:r>
                              <w:rPr>
                                <w:highlight w:val="lightGray"/>
                                <w:lang w:val="en-IN"/>
                              </w:rPr>
                              <w:t xml:space="preserve">} </w:t>
                            </w:r>
                            <w:r w:rsidRPr="00C763B2">
                              <w:rPr>
                                <w:highlight w:val="lightGray"/>
                                <w:lang w:val="en-IN"/>
                              </w:rPr>
                              <w:t xml:space="preserve"> 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CD28A3">
                              <w:rPr>
                                <w:highlight w:val="green"/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7" type="#_x0000_t202" style="position:absolute;left:0;text-align:left;margin-left:40pt;margin-top:6pt;width:551.5pt;height:17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" fillcolor="white [3201]" strokeweight=".5pt">
                <v:textbox>
                  <w:txbxContent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React,</w:t>
                      </w:r>
                      <w:r w:rsidRPr="00620179">
                        <w:rPr>
                          <w:highlight w:val="yellow"/>
                          <w:lang w:val="en-IN"/>
                        </w:rPr>
                        <w:t>{Component}</w:t>
                      </w:r>
                      <w:r>
                        <w:rPr>
                          <w:lang w:val="en-IN"/>
                        </w:rPr>
                        <w:t xml:space="preserve"> from ‘react’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>c</w:t>
                      </w:r>
                      <w:r w:rsidRPr="00C763B2">
                        <w:rPr>
                          <w:highlight w:val="lightGray"/>
                          <w:lang w:val="en-IN"/>
                        </w:rPr>
                        <w:t>lass</w:t>
                      </w:r>
                      <w:r>
                        <w:rPr>
                          <w:highlight w:val="lightGray"/>
                          <w:lang w:val="en-IN"/>
                        </w:rPr>
                        <w:t xml:space="preserve"> CMessage extends Component {</w:t>
                      </w:r>
                    </w:p>
                    <w:p w:rsidR="00D0559C" w:rsidRDefault="00D0559C" w:rsidP="00C763B2">
                      <w:pPr>
                        <w:pStyle w:val="ListParagraph"/>
                        <w:ind w:firstLine="720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>render(){</w:t>
                      </w:r>
                    </w:p>
                    <w:p w:rsidR="00D0559C" w:rsidRDefault="00D0559C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ab/>
                      </w:r>
                      <w:r>
                        <w:rPr>
                          <w:highlight w:val="lightGray"/>
                          <w:lang w:val="en-IN"/>
                        </w:rPr>
                        <w:tab/>
                        <w:t>return &lt;h1&gt; Hello Anuj &lt;/h1&gt;</w:t>
                      </w:r>
                    </w:p>
                    <w:p w:rsidR="00D0559C" w:rsidRDefault="00D0559C" w:rsidP="00C763B2">
                      <w:pPr>
                        <w:pStyle w:val="ListParagraph"/>
                        <w:ind w:left="1440" w:firstLine="720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>}</w:t>
                      </w:r>
                    </w:p>
                    <w:p w:rsidR="00D0559C" w:rsidRDefault="00D0559C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</w:p>
                    <w:p w:rsidR="00D0559C" w:rsidRPr="00C763B2" w:rsidRDefault="00D0559C" w:rsidP="00C763B2">
                      <w:pPr>
                        <w:pStyle w:val="ListParagraph"/>
                        <w:rPr>
                          <w:highlight w:val="lightGray"/>
                          <w:lang w:val="en-IN"/>
                        </w:rPr>
                      </w:pPr>
                      <w:r>
                        <w:rPr>
                          <w:highlight w:val="lightGray"/>
                          <w:lang w:val="en-IN"/>
                        </w:rPr>
                        <w:t xml:space="preserve">} </w:t>
                      </w:r>
                      <w:r w:rsidRPr="00C763B2">
                        <w:rPr>
                          <w:highlight w:val="lightGray"/>
                          <w:lang w:val="en-IN"/>
                        </w:rPr>
                        <w:t xml:space="preserve"> 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export </w:t>
                      </w:r>
                      <w:r w:rsidRPr="00CD28A3">
                        <w:rPr>
                          <w:highlight w:val="green"/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B46942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B46942" w:rsidRDefault="00B46942" w:rsidP="00385D68">
      <w:pPr>
        <w:pStyle w:val="ListParagraph"/>
        <w:ind w:left="5760"/>
      </w:pPr>
    </w:p>
    <w:p w:rsidR="00C763B2" w:rsidRDefault="00C763B2" w:rsidP="00C763B2">
      <w:pPr>
        <w:ind w:left="360"/>
        <w:rPr>
          <w:b/>
        </w:rPr>
      </w:pPr>
    </w:p>
    <w:p w:rsidR="00C763B2" w:rsidRDefault="00C763B2" w:rsidP="00C763B2">
      <w:pPr>
        <w:ind w:left="360"/>
        <w:rPr>
          <w:b/>
        </w:rPr>
      </w:pPr>
    </w:p>
    <w:p w:rsidR="00B46942" w:rsidRPr="00C763B2" w:rsidRDefault="00B46942" w:rsidP="00C763B2">
      <w:pPr>
        <w:pStyle w:val="ListParagraph"/>
        <w:numPr>
          <w:ilvl w:val="0"/>
          <w:numId w:val="3"/>
        </w:numPr>
        <w:rPr>
          <w:b/>
        </w:rPr>
      </w:pPr>
      <w:r w:rsidRPr="00C763B2">
        <w:rPr>
          <w:b/>
        </w:rPr>
        <w:t xml:space="preserve">Now this File is being called by the </w:t>
      </w:r>
      <w:r w:rsidRPr="00C763B2">
        <w:rPr>
          <w:b/>
          <w:i/>
          <w:u w:val="single"/>
        </w:rPr>
        <w:t>App.js</w:t>
      </w:r>
    </w:p>
    <w:p w:rsidR="00B46942" w:rsidRDefault="00B46942" w:rsidP="00385D6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C5F883" wp14:editId="0ADB6773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6978650" cy="3270250"/>
                <wp:effectExtent l="0" t="0" r="127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650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 from ‘react’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lang w:val="en-IN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 xml:space="preserve"> from ‘</w:t>
                            </w:r>
                            <w:proofErr w:type="gramStart"/>
                            <w:r w:rsidRPr="00C36059">
                              <w:rPr>
                                <w:lang w:val="en-IN"/>
                              </w:rPr>
                              <w:t>./</w:t>
                            </w:r>
                            <w:proofErr w:type="gramEnd"/>
                            <w:r w:rsidRPr="00C36059">
                              <w:rPr>
                                <w:lang w:val="en-IN"/>
                              </w:rPr>
                              <w:t>components/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</w:t>
                            </w:r>
                            <w:r w:rsidRPr="00C36059">
                              <w:rPr>
                                <w:lang w:val="en-IN"/>
                              </w:rPr>
                              <w:t>Message</w:t>
                            </w:r>
                            <w:proofErr w:type="spellEnd"/>
                            <w:r w:rsidRPr="00C36059">
                              <w:rPr>
                                <w:lang w:val="en-IN"/>
                              </w:rPr>
                              <w:t>’</w:t>
                            </w:r>
                          </w:p>
                          <w:p w:rsidR="0053136D" w:rsidRPr="008E757F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function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App() {</w:t>
                            </w:r>
                          </w:p>
                          <w:p w:rsidR="0053136D" w:rsidRPr="008E757F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gramStart"/>
                            <w:r w:rsidRPr="008E757F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8E757F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 w:rsidRPr="008E757F">
                              <w:rPr>
                                <w:lang w:val="en-IN"/>
                              </w:rPr>
                              <w:t xml:space="preserve">    &lt;div </w:t>
                            </w:r>
                            <w:proofErr w:type="spellStart"/>
                            <w:r w:rsidRPr="008E757F">
                              <w:rPr>
                                <w:lang w:val="en-IN"/>
                              </w:rPr>
                              <w:t>className</w:t>
                            </w:r>
                            <w:proofErr w:type="spellEnd"/>
                            <w:r w:rsidRPr="008E757F">
                              <w:rPr>
                                <w:lang w:val="en-IN"/>
                              </w:rPr>
                              <w:t>="App"&gt;</w:t>
                            </w:r>
                          </w:p>
                          <w:p w:rsidR="0053136D" w:rsidRPr="00C36059" w:rsidRDefault="0053136D" w:rsidP="00B46942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name="Anuj" gender="male" /&gt;</w:t>
                            </w:r>
                          </w:p>
                          <w:p w:rsidR="0053136D" w:rsidRPr="00C36059" w:rsidRDefault="0053136D" w:rsidP="00B46942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Ayaan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gender="male" /&gt;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&lt;</w:t>
                            </w:r>
                            <w:r w:rsidRPr="00C763B2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 xml:space="preserve"> name="</w:t>
                            </w:r>
                            <w:proofErr w:type="spellStart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Sonal</w:t>
                            </w:r>
                            <w:proofErr w:type="spellEnd"/>
                            <w:r w:rsidRPr="00C36059">
                              <w:rPr>
                                <w:highlight w:val="yellow"/>
                                <w:lang w:val="en-IN"/>
                              </w:rPr>
                              <w:t>" gender="female" /&gt;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 ;}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Export default App;</w:t>
                            </w: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B46942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8" type="#_x0000_t202" style="position:absolute;margin-left:44pt;margin-top:5pt;width:549.5pt;height:25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" fillcolor="white [3201]" strokeweight=".5pt">
                <v:textbox>
                  <w:txbxContent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 from ‘react’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lang w:val="en-IN"/>
                        </w:rPr>
                        <w:t xml:space="preserve">Import </w:t>
                      </w:r>
                      <w:r>
                        <w:rPr>
                          <w:lang w:val="en-IN"/>
                        </w:rPr>
                        <w:t>CMessage</w:t>
                      </w:r>
                      <w:r w:rsidRPr="00C36059">
                        <w:rPr>
                          <w:lang w:val="en-IN"/>
                        </w:rPr>
                        <w:t xml:space="preserve"> from ‘./components/</w:t>
                      </w:r>
                      <w:r>
                        <w:rPr>
                          <w:lang w:val="en-IN"/>
                        </w:rPr>
                        <w:t>C</w:t>
                      </w:r>
                      <w:r w:rsidRPr="00C36059">
                        <w:rPr>
                          <w:lang w:val="en-IN"/>
                        </w:rPr>
                        <w:t>Message’</w:t>
                      </w:r>
                    </w:p>
                    <w:p w:rsidR="00D0559C" w:rsidRPr="008E757F" w:rsidRDefault="00D0559C" w:rsidP="00B46942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>function App() {</w:t>
                      </w:r>
                    </w:p>
                    <w:p w:rsidR="00D0559C" w:rsidRPr="008E757F" w:rsidRDefault="00D0559C" w:rsidP="00B46942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return (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 w:rsidRPr="008E757F">
                        <w:rPr>
                          <w:lang w:val="en-IN"/>
                        </w:rPr>
                        <w:t xml:space="preserve">    &lt;div className="App"&gt;</w:t>
                      </w:r>
                    </w:p>
                    <w:p w:rsidR="00D0559C" w:rsidRPr="00C36059" w:rsidRDefault="00D0559C" w:rsidP="00B46942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>CMessage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name="Anuj" gender="male" /&gt;</w:t>
                      </w:r>
                    </w:p>
                    <w:p w:rsidR="00D0559C" w:rsidRPr="00C36059" w:rsidRDefault="00D0559C" w:rsidP="00B46942">
                      <w:pPr>
                        <w:rPr>
                          <w:highlight w:val="yellow"/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>CMessage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name="Ayaan" gender="male" /&gt;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 w:rsidRPr="00C36059">
                        <w:rPr>
                          <w:highlight w:val="yellow"/>
                          <w:lang w:val="en-IN"/>
                        </w:rPr>
                        <w:t>&lt;</w:t>
                      </w:r>
                      <w:r w:rsidRPr="00C763B2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>CMessage</w:t>
                      </w:r>
                      <w:r w:rsidRPr="00C36059">
                        <w:rPr>
                          <w:highlight w:val="yellow"/>
                          <w:lang w:val="en-IN"/>
                        </w:rPr>
                        <w:t xml:space="preserve"> name="Sonal" gender="female" /&gt;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 ;}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Export default App;</w:t>
                      </w: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B46942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B46942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385D68"/>
    <w:p w:rsidR="00B46942" w:rsidRDefault="00B46942" w:rsidP="00C763B2">
      <w:pPr>
        <w:pStyle w:val="ListParagraph"/>
        <w:numPr>
          <w:ilvl w:val="0"/>
          <w:numId w:val="3"/>
        </w:numPr>
      </w:pPr>
      <w:r>
        <w:t xml:space="preserve">The Output is </w:t>
      </w:r>
    </w:p>
    <w:p w:rsidR="00B46942" w:rsidRDefault="003F3086" w:rsidP="00385D68">
      <w:pPr>
        <w:ind w:left="360"/>
      </w:pPr>
      <w:r>
        <w:rPr>
          <w:noProof/>
        </w:rPr>
        <w:drawing>
          <wp:inline distT="0" distB="0" distL="0" distR="0" wp14:anchorId="1E1C608D" wp14:editId="41B0B66C">
            <wp:extent cx="5600700" cy="275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13" w:rsidRDefault="00AB1713" w:rsidP="00AB1713">
      <w:pPr>
        <w:pStyle w:val="ListParagraph"/>
        <w:numPr>
          <w:ilvl w:val="0"/>
          <w:numId w:val="3"/>
        </w:numPr>
      </w:pPr>
      <w:r>
        <w:t>Passing Variables in the CLASS COMPONENT</w:t>
      </w:r>
      <w:r w:rsidR="005E65AA">
        <w:t xml:space="preserve"> </w:t>
      </w:r>
      <w:r w:rsidR="005E65AA" w:rsidRPr="005E65AA">
        <w:rPr>
          <w:b/>
          <w:i/>
          <w:u w:val="single"/>
        </w:rPr>
        <w:t>CMessage.js</w:t>
      </w:r>
    </w:p>
    <w:p w:rsidR="00AB1713" w:rsidRDefault="00AB1713" w:rsidP="00AB1713">
      <w:pPr>
        <w:pStyle w:val="ListParagraph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5325BA" wp14:editId="17DB17E8">
                <wp:simplePos x="0" y="0"/>
                <wp:positionH relativeFrom="column">
                  <wp:posOffset>660400</wp:posOffset>
                </wp:positionH>
                <wp:positionV relativeFrom="paragraph">
                  <wp:posOffset>88900</wp:posOffset>
                </wp:positionV>
                <wp:extent cx="7004050" cy="2533650"/>
                <wp:effectExtent l="0" t="0" r="254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253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Import React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</w:t>
                            </w:r>
                            <w:r w:rsidRPr="00AB1713">
                              <w:rPr>
                                <w:lang w:val="en-IN"/>
                              </w:rPr>
                              <w:t>{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>Component}</w:t>
                            </w:r>
                            <w:r>
                              <w:rPr>
                                <w:lang w:val="en-IN"/>
                              </w:rPr>
                              <w:t xml:space="preserve"> from ‘react’</w:t>
                            </w: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AB1713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B1713"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  <w:r w:rsidRPr="00AB1713">
                              <w:rPr>
                                <w:lang w:val="en-IN"/>
                              </w:rPr>
                              <w:t xml:space="preserve"> extends Component {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AB1713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AB1713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 xml:space="preserve"> {</w:t>
                            </w:r>
                            <w:proofErr w:type="spell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name,gender</w:t>
                            </w:r>
                            <w:proofErr w:type="spell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 xml:space="preserve">} = </w:t>
                            </w:r>
                            <w:proofErr w:type="spell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this.props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br/>
                            </w:r>
                            <w:r w:rsidRPr="00AB1713">
                              <w:rPr>
                                <w:highlight w:val="green"/>
                                <w:lang w:val="en-IN"/>
                              </w:rPr>
                              <w:t>&lt;div&gt;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ab/>
                            </w:r>
                            <w:r w:rsidRPr="00AB1713">
                              <w:rPr>
                                <w:lang w:val="en-IN"/>
                              </w:rPr>
                              <w:tab/>
                            </w:r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&lt;h1&gt;</w:t>
                            </w:r>
                            <w:proofErr w:type="spell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HEllo</w:t>
                            </w:r>
                            <w:proofErr w:type="spell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 xml:space="preserve"> {</w:t>
                            </w:r>
                            <w:proofErr w:type="gram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this.props.name }</w:t>
                            </w:r>
                            <w:proofErr w:type="gram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 xml:space="preserve"> , your gender is {</w:t>
                            </w:r>
                            <w:proofErr w:type="spellStart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this.props.gender</w:t>
                            </w:r>
                            <w:proofErr w:type="spellEnd"/>
                            <w:r w:rsidRPr="00AB1713">
                              <w:rPr>
                                <w:highlight w:val="yellow"/>
                                <w:lang w:val="en-IN"/>
                              </w:rPr>
                              <w:t>}&lt;/h1&gt;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</w:r>
                            <w:r>
                              <w:rPr>
                                <w:lang w:val="en-IN"/>
                              </w:rPr>
                              <w:tab/>
                            </w:r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&lt;h1&gt;Hello {name}, your gender is {gender</w:t>
                            </w:r>
                            <w:proofErr w:type="gramStart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}&lt;</w:t>
                            </w:r>
                            <w:proofErr w:type="gramEnd"/>
                            <w:r w:rsidRPr="000072E5">
                              <w:rPr>
                                <w:highlight w:val="cyan"/>
                                <w:lang w:val="en-IN"/>
                              </w:rPr>
                              <w:t>/h1&gt;</w:t>
                            </w: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ab/>
                            </w:r>
                            <w:r>
                              <w:rPr>
                                <w:lang w:val="en-IN"/>
                              </w:rPr>
                              <w:tab/>
                              <w:t>&lt;p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&gt;{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IN"/>
                              </w:rPr>
                              <w:t>props.children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}&lt;/p&gt;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highlight w:val="green"/>
                                <w:lang w:val="en-IN"/>
                              </w:rPr>
                              <w:t>&lt;/div&gt;</w:t>
                            </w: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AB1713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r w:rsidRPr="00AB1713">
                              <w:rPr>
                                <w:lang w:val="en-IN"/>
                              </w:rPr>
                              <w:t xml:space="preserve">}  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AB1713">
                              <w:rPr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Message</w:t>
                            </w: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AB1713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left:0;text-align:left;margin-left:52pt;margin-top:7pt;width:551.5pt;height:19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" fillcolor="white [3201]" strokeweight=".5pt">
                <v:textbox>
                  <w:txbxContent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Import React,</w:t>
                      </w:r>
                      <w:r w:rsidRPr="00AB1713">
                        <w:rPr>
                          <w:lang w:val="en-IN"/>
                        </w:rPr>
                        <w:t>{Component}</w:t>
                      </w:r>
                      <w:r>
                        <w:rPr>
                          <w:lang w:val="en-IN"/>
                        </w:rPr>
                        <w:t xml:space="preserve"> from ‘react’</w:t>
                      </w: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>class CMessage extends Component {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>render(){</w:t>
                      </w: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</w:t>
                      </w:r>
                      <w:r w:rsidRPr="000072E5">
                        <w:rPr>
                          <w:highlight w:val="cyan"/>
                          <w:lang w:val="en-IN"/>
                        </w:rPr>
                        <w:t>const {name,gender} = this.props</w:t>
                      </w:r>
                      <w:r>
                        <w:rPr>
                          <w:lang w:val="en-IN"/>
                        </w:rPr>
                        <w:br/>
                      </w:r>
                      <w:r w:rsidRPr="00AB1713">
                        <w:rPr>
                          <w:highlight w:val="green"/>
                          <w:lang w:val="en-IN"/>
                        </w:rPr>
                        <w:t>&lt;div&gt;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ab/>
                      </w:r>
                      <w:r w:rsidRPr="00AB1713">
                        <w:rPr>
                          <w:lang w:val="en-IN"/>
                        </w:rPr>
                        <w:tab/>
                      </w:r>
                      <w:r w:rsidRPr="00AB1713">
                        <w:rPr>
                          <w:highlight w:val="yellow"/>
                          <w:lang w:val="en-IN"/>
                        </w:rPr>
                        <w:t>&lt;h1&gt;HEllo {this.props.name } , your gender is {this.props.gender}&lt;/h1&gt;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</w:r>
                      <w:r>
                        <w:rPr>
                          <w:lang w:val="en-IN"/>
                        </w:rPr>
                        <w:tab/>
                      </w:r>
                      <w:r w:rsidRPr="000072E5">
                        <w:rPr>
                          <w:highlight w:val="cyan"/>
                          <w:lang w:val="en-IN"/>
                        </w:rPr>
                        <w:t>&lt;h1&gt;Hello {name}, your gender is {gender}&lt;/h1&gt;</w:t>
                      </w: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ab/>
                      </w:r>
                      <w:r>
                        <w:rPr>
                          <w:lang w:val="en-IN"/>
                        </w:rPr>
                        <w:tab/>
                        <w:t>&lt;p&gt;{props.children}&lt;/p&gt;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highlight w:val="green"/>
                          <w:lang w:val="en-IN"/>
                        </w:rPr>
                        <w:t>&lt;/div&gt;</w:t>
                      </w: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>}</w:t>
                      </w: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Pr="00AB1713" w:rsidRDefault="00D0559C" w:rsidP="00AB1713">
                      <w:pPr>
                        <w:rPr>
                          <w:lang w:val="en-IN"/>
                        </w:rPr>
                      </w:pPr>
                      <w:r w:rsidRPr="00AB1713">
                        <w:rPr>
                          <w:lang w:val="en-IN"/>
                        </w:rPr>
                        <w:t xml:space="preserve">}  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export </w:t>
                      </w:r>
                      <w:r w:rsidRPr="00AB1713">
                        <w:rPr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Message</w:t>
                      </w: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AB1713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AB1713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F3086" w:rsidRDefault="003F3086" w:rsidP="00385D68">
      <w:pPr>
        <w:ind w:left="360"/>
      </w:pPr>
    </w:p>
    <w:p w:rsidR="00B46942" w:rsidRDefault="00B46942" w:rsidP="00AB1713"/>
    <w:p w:rsidR="00B46942" w:rsidRDefault="00B46942" w:rsidP="005C2C83">
      <w:pPr>
        <w:ind w:left="360"/>
      </w:pPr>
    </w:p>
    <w:p w:rsidR="00E539EF" w:rsidRDefault="00E539EF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</w:p>
    <w:p w:rsidR="00AB1713" w:rsidRDefault="00AB1713" w:rsidP="005C2C83">
      <w:pPr>
        <w:ind w:left="360"/>
      </w:pPr>
      <w:r>
        <w:t xml:space="preserve">Few things to </w:t>
      </w:r>
      <w:proofErr w:type="gramStart"/>
      <w:r>
        <w:t>note :</w:t>
      </w:r>
      <w:proofErr w:type="gramEnd"/>
      <w:r>
        <w:t>-</w:t>
      </w:r>
    </w:p>
    <w:p w:rsidR="00AB1713" w:rsidRDefault="00AB1713" w:rsidP="00AB1713">
      <w:pPr>
        <w:pStyle w:val="ListParagraph"/>
        <w:numPr>
          <w:ilvl w:val="0"/>
          <w:numId w:val="5"/>
        </w:numPr>
      </w:pPr>
      <w:r>
        <w:t xml:space="preserve">The props property is IMMUTABLE </w:t>
      </w:r>
      <w:proofErr w:type="spellStart"/>
      <w:r>
        <w:t>ie</w:t>
      </w:r>
      <w:proofErr w:type="spellEnd"/>
      <w:r>
        <w:t xml:space="preserve"> its values </w:t>
      </w:r>
      <w:proofErr w:type="spellStart"/>
      <w:r>
        <w:t>cant</w:t>
      </w:r>
      <w:proofErr w:type="spellEnd"/>
      <w:r>
        <w:t xml:space="preserve"> be changed </w:t>
      </w:r>
    </w:p>
    <w:p w:rsidR="00AB1713" w:rsidRPr="000072E5" w:rsidRDefault="00AB1713" w:rsidP="00AB1713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It returns only one HTML </w:t>
      </w:r>
      <w:proofErr w:type="gramStart"/>
      <w:r>
        <w:t>element .</w:t>
      </w:r>
      <w:proofErr w:type="gramEnd"/>
      <w:r>
        <w:t xml:space="preserve"> So they have to be wrapped in single </w:t>
      </w:r>
      <w:r w:rsidRPr="00AB1713">
        <w:rPr>
          <w:highlight w:val="green"/>
        </w:rPr>
        <w:t>&lt;div&gt;</w:t>
      </w:r>
      <w:r>
        <w:t xml:space="preserve"> element.</w:t>
      </w:r>
    </w:p>
    <w:p w:rsidR="00AB1713" w:rsidRPr="000072E5" w:rsidRDefault="000072E5" w:rsidP="005C2C83">
      <w:pPr>
        <w:ind w:left="360"/>
        <w:rPr>
          <w:b/>
          <w:u w:val="single"/>
        </w:rPr>
      </w:pPr>
      <w:r w:rsidRPr="000072E5">
        <w:rPr>
          <w:b/>
          <w:u w:val="single"/>
        </w:rPr>
        <w:t>De Structuring props</w:t>
      </w:r>
    </w:p>
    <w:p w:rsidR="000072E5" w:rsidRDefault="000072E5" w:rsidP="000072E5">
      <w:pPr>
        <w:rPr>
          <w:lang w:val="en-IN"/>
        </w:rPr>
      </w:pPr>
      <w:proofErr w:type="gramStart"/>
      <w:r w:rsidRPr="00AB1713">
        <w:rPr>
          <w:lang w:val="en-IN"/>
        </w:rPr>
        <w:t>render(</w:t>
      </w:r>
      <w:proofErr w:type="gramEnd"/>
      <w:r w:rsidRPr="00AB1713">
        <w:rPr>
          <w:lang w:val="en-IN"/>
        </w:rPr>
        <w:t>){</w:t>
      </w:r>
    </w:p>
    <w:p w:rsidR="000072E5" w:rsidRPr="00AB1713" w:rsidRDefault="000072E5" w:rsidP="000072E5">
      <w:pPr>
        <w:rPr>
          <w:lang w:val="en-IN"/>
        </w:rPr>
      </w:pPr>
      <w:r>
        <w:rPr>
          <w:lang w:val="en-IN"/>
        </w:rPr>
        <w:t xml:space="preserve">     </w:t>
      </w:r>
      <w:proofErr w:type="spellStart"/>
      <w:proofErr w:type="gramStart"/>
      <w:r w:rsidRPr="000072E5">
        <w:rPr>
          <w:highlight w:val="cyan"/>
          <w:lang w:val="en-IN"/>
        </w:rPr>
        <w:t>const</w:t>
      </w:r>
      <w:proofErr w:type="spellEnd"/>
      <w:proofErr w:type="gramEnd"/>
      <w:r w:rsidRPr="000072E5">
        <w:rPr>
          <w:highlight w:val="cyan"/>
          <w:lang w:val="en-IN"/>
        </w:rPr>
        <w:t xml:space="preserve"> {</w:t>
      </w:r>
      <w:proofErr w:type="spellStart"/>
      <w:r w:rsidRPr="000072E5">
        <w:rPr>
          <w:highlight w:val="cyan"/>
          <w:lang w:val="en-IN"/>
        </w:rPr>
        <w:t>name,gender</w:t>
      </w:r>
      <w:proofErr w:type="spellEnd"/>
      <w:r w:rsidRPr="000072E5">
        <w:rPr>
          <w:highlight w:val="cyan"/>
          <w:lang w:val="en-IN"/>
        </w:rPr>
        <w:t xml:space="preserve">} = </w:t>
      </w:r>
      <w:proofErr w:type="spellStart"/>
      <w:r w:rsidRPr="000072E5">
        <w:rPr>
          <w:highlight w:val="cyan"/>
          <w:lang w:val="en-IN"/>
        </w:rPr>
        <w:t>this.props</w:t>
      </w:r>
      <w:proofErr w:type="spellEnd"/>
      <w:r>
        <w:rPr>
          <w:lang w:val="en-IN"/>
        </w:rPr>
        <w:br/>
      </w:r>
      <w:r w:rsidRPr="00AB1713">
        <w:rPr>
          <w:highlight w:val="green"/>
          <w:lang w:val="en-IN"/>
        </w:rPr>
        <w:t>&lt;div&gt;</w:t>
      </w:r>
    </w:p>
    <w:p w:rsidR="000072E5" w:rsidRDefault="000072E5" w:rsidP="000072E5">
      <w:pPr>
        <w:rPr>
          <w:lang w:val="en-IN"/>
        </w:rPr>
      </w:pPr>
      <w:r w:rsidRPr="00AB1713">
        <w:rPr>
          <w:lang w:val="en-IN"/>
        </w:rPr>
        <w:tab/>
      </w:r>
      <w:r w:rsidRPr="00AB1713">
        <w:rPr>
          <w:lang w:val="en-IN"/>
        </w:rPr>
        <w:tab/>
      </w:r>
      <w:r w:rsidRPr="00AB1713">
        <w:rPr>
          <w:highlight w:val="yellow"/>
          <w:lang w:val="en-IN"/>
        </w:rPr>
        <w:t>&lt;h1&gt;</w:t>
      </w:r>
      <w:proofErr w:type="spellStart"/>
      <w:r w:rsidRPr="00AB1713">
        <w:rPr>
          <w:highlight w:val="yellow"/>
          <w:lang w:val="en-IN"/>
        </w:rPr>
        <w:t>HEllo</w:t>
      </w:r>
      <w:proofErr w:type="spellEnd"/>
      <w:r w:rsidRPr="00AB1713">
        <w:rPr>
          <w:highlight w:val="yellow"/>
          <w:lang w:val="en-IN"/>
        </w:rPr>
        <w:t xml:space="preserve"> {</w:t>
      </w:r>
      <w:proofErr w:type="gramStart"/>
      <w:r w:rsidRPr="00AB1713">
        <w:rPr>
          <w:highlight w:val="yellow"/>
          <w:lang w:val="en-IN"/>
        </w:rPr>
        <w:t>this.props.name }</w:t>
      </w:r>
      <w:proofErr w:type="gramEnd"/>
      <w:r w:rsidRPr="00AB1713">
        <w:rPr>
          <w:highlight w:val="yellow"/>
          <w:lang w:val="en-IN"/>
        </w:rPr>
        <w:t xml:space="preserve"> , your gender is {</w:t>
      </w:r>
      <w:proofErr w:type="spellStart"/>
      <w:r w:rsidRPr="00AB1713">
        <w:rPr>
          <w:highlight w:val="yellow"/>
          <w:lang w:val="en-IN"/>
        </w:rPr>
        <w:t>this.props.gender</w:t>
      </w:r>
      <w:proofErr w:type="spellEnd"/>
      <w:r w:rsidRPr="00AB1713">
        <w:rPr>
          <w:highlight w:val="yellow"/>
          <w:lang w:val="en-IN"/>
        </w:rPr>
        <w:t>}&lt;/h1&gt;</w:t>
      </w:r>
    </w:p>
    <w:p w:rsidR="000072E5" w:rsidRDefault="000072E5" w:rsidP="000072E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 w:rsidRPr="000072E5">
        <w:rPr>
          <w:highlight w:val="cyan"/>
          <w:lang w:val="en-IN"/>
        </w:rPr>
        <w:t>&lt;h1&gt;Hello {name}, your gender is {gender</w:t>
      </w:r>
      <w:proofErr w:type="gramStart"/>
      <w:r w:rsidRPr="000072E5">
        <w:rPr>
          <w:highlight w:val="cyan"/>
          <w:lang w:val="en-IN"/>
        </w:rPr>
        <w:t>}&lt;</w:t>
      </w:r>
      <w:proofErr w:type="gramEnd"/>
      <w:r w:rsidRPr="000072E5">
        <w:rPr>
          <w:highlight w:val="cyan"/>
          <w:lang w:val="en-IN"/>
        </w:rPr>
        <w:t>/h1&gt;</w:t>
      </w:r>
    </w:p>
    <w:p w:rsidR="000072E5" w:rsidRPr="00AB1713" w:rsidRDefault="000072E5" w:rsidP="000072E5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  <w:t>&lt;p</w:t>
      </w:r>
      <w:proofErr w:type="gramStart"/>
      <w:r>
        <w:rPr>
          <w:lang w:val="en-IN"/>
        </w:rPr>
        <w:t>&gt;{</w:t>
      </w:r>
      <w:proofErr w:type="spellStart"/>
      <w:proofErr w:type="gramEnd"/>
      <w:r>
        <w:rPr>
          <w:lang w:val="en-IN"/>
        </w:rPr>
        <w:t>props.children</w:t>
      </w:r>
      <w:proofErr w:type="spellEnd"/>
      <w:r>
        <w:rPr>
          <w:lang w:val="en-IN"/>
        </w:rPr>
        <w:t>}&lt;/p&gt;</w:t>
      </w:r>
    </w:p>
    <w:p w:rsidR="000072E5" w:rsidRDefault="000072E5" w:rsidP="000072E5">
      <w:pPr>
        <w:rPr>
          <w:lang w:val="en-IN"/>
        </w:rPr>
      </w:pPr>
      <w:r w:rsidRPr="00AB1713">
        <w:rPr>
          <w:highlight w:val="green"/>
          <w:lang w:val="en-IN"/>
        </w:rPr>
        <w:t>&lt;/div&gt;</w:t>
      </w:r>
    </w:p>
    <w:p w:rsidR="000072E5" w:rsidRDefault="000072E5" w:rsidP="005C2C83">
      <w:pPr>
        <w:ind w:left="360"/>
      </w:pPr>
    </w:p>
    <w:sdt>
      <w:sdtPr>
        <w:alias w:val="Post Title"/>
        <w:id w:val="167299708"/>
        <w:dataBinding w:xpath="/ns0:BlogPostInfo/ns0:PostTitle" w:storeItemID="{A704DBB3-9B97-489C-9BCB-C4E4762749E3}"/>
        <w:text/>
      </w:sdtPr>
      <w:sdtContent>
        <w:p w:rsidR="00C178B2" w:rsidRDefault="00496B02" w:rsidP="00C178B2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C178B2" w:rsidRDefault="00C178B2" w:rsidP="00C178B2">
      <w:pPr>
        <w:pStyle w:val="underline"/>
      </w:pPr>
    </w:p>
    <w:p w:rsidR="00C178B2" w:rsidRDefault="00C178B2" w:rsidP="00C178B2">
      <w:pPr>
        <w:pStyle w:val="PadderBetweenControlandBody"/>
      </w:pPr>
    </w:p>
    <w:p w:rsidR="00C178B2" w:rsidRDefault="00C178B2" w:rsidP="00C178B2">
      <w:pPr>
        <w:ind w:left="360"/>
      </w:pPr>
      <w:r>
        <w:t xml:space="preserve">Another way of passing the values in the JSX which renders the HTML by way of children </w:t>
      </w:r>
      <w:proofErr w:type="gramStart"/>
      <w:r>
        <w:t>component .</w:t>
      </w:r>
      <w:proofErr w:type="gramEnd"/>
      <w:r>
        <w:t xml:space="preserve"> </w:t>
      </w:r>
    </w:p>
    <w:p w:rsidR="00C178B2" w:rsidRDefault="00C178B2" w:rsidP="00C178B2">
      <w:pPr>
        <w:ind w:left="360"/>
      </w:pPr>
    </w:p>
    <w:p w:rsidR="00C178B2" w:rsidRDefault="00C178B2" w:rsidP="00C178B2">
      <w:pPr>
        <w:ind w:left="360"/>
      </w:pPr>
      <w:r>
        <w:rPr>
          <w:noProof/>
        </w:rPr>
        <w:drawing>
          <wp:inline distT="0" distB="0" distL="0" distR="0" wp14:anchorId="1CDD27DA" wp14:editId="6B4EAA1D">
            <wp:extent cx="5943600" cy="3063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C6" w:rsidRDefault="007422C6" w:rsidP="00C178B2">
      <w:pPr>
        <w:ind w:left="360"/>
      </w:pPr>
    </w:p>
    <w:p w:rsidR="007422C6" w:rsidRDefault="007422C6" w:rsidP="00C178B2">
      <w:pPr>
        <w:ind w:left="360"/>
      </w:pPr>
    </w:p>
    <w:p w:rsidR="007422C6" w:rsidRDefault="007422C6" w:rsidP="00C178B2">
      <w:pPr>
        <w:ind w:left="360"/>
      </w:pPr>
      <w:r>
        <w:t xml:space="preserve">For using the </w:t>
      </w:r>
      <w:proofErr w:type="gramStart"/>
      <w:r>
        <w:t>STATE ,</w:t>
      </w:r>
      <w:proofErr w:type="gramEnd"/>
      <w:r>
        <w:t xml:space="preserve"> it is like session variables of PHP which stores the values and changes on runtime . </w:t>
      </w:r>
    </w:p>
    <w:p w:rsidR="007422C6" w:rsidRDefault="007422C6" w:rsidP="00C178B2">
      <w:pPr>
        <w:ind w:left="360"/>
      </w:pPr>
      <w:proofErr w:type="spellStart"/>
      <w:proofErr w:type="gramStart"/>
      <w:r>
        <w:t>Lets</w:t>
      </w:r>
      <w:proofErr w:type="spellEnd"/>
      <w:proofErr w:type="gramEnd"/>
      <w:r>
        <w:t xml:space="preserve"> work around this using an example where the div displays the message </w:t>
      </w:r>
    </w:p>
    <w:p w:rsidR="007422C6" w:rsidRDefault="007422C6" w:rsidP="00C178B2">
      <w:pPr>
        <w:ind w:left="360"/>
      </w:pPr>
      <w:r>
        <w:tab/>
      </w:r>
      <w:r w:rsidRPr="005E65AA">
        <w:rPr>
          <w:highlight w:val="green"/>
        </w:rPr>
        <w:t>“Welcome Visitor”</w:t>
      </w:r>
    </w:p>
    <w:p w:rsidR="007422C6" w:rsidRDefault="007422C6" w:rsidP="00C178B2">
      <w:pPr>
        <w:ind w:left="360"/>
      </w:pPr>
      <w:r w:rsidRPr="005E65AA">
        <w:rPr>
          <w:highlight w:val="lightGray"/>
        </w:rPr>
        <w:t>And once the Subscribe button is clicked it says</w:t>
      </w:r>
      <w:r>
        <w:t xml:space="preserve"> </w:t>
      </w:r>
    </w:p>
    <w:p w:rsidR="007422C6" w:rsidRDefault="007422C6" w:rsidP="007422C6">
      <w:pPr>
        <w:ind w:left="360" w:firstLine="360"/>
      </w:pPr>
      <w:r w:rsidRPr="005E65AA">
        <w:rPr>
          <w:highlight w:val="yellow"/>
        </w:rPr>
        <w:t>“Thank you for subscribing “</w:t>
      </w:r>
    </w:p>
    <w:p w:rsidR="007422C6" w:rsidRDefault="007422C6" w:rsidP="007422C6">
      <w:pPr>
        <w:pStyle w:val="ListParagraph"/>
        <w:numPr>
          <w:ilvl w:val="0"/>
          <w:numId w:val="6"/>
        </w:numPr>
      </w:pPr>
      <w:r>
        <w:t xml:space="preserve">We need to constructor to define the original value in the STATE </w:t>
      </w:r>
    </w:p>
    <w:p w:rsidR="007422C6" w:rsidRDefault="007422C6" w:rsidP="007422C6">
      <w:pPr>
        <w:pStyle w:val="ListParagraph"/>
      </w:pPr>
      <w:proofErr w:type="gramStart"/>
      <w:r>
        <w:t>constructor(</w:t>
      </w:r>
      <w:proofErr w:type="gramEnd"/>
      <w:r>
        <w:t>)</w:t>
      </w:r>
      <w:r w:rsidR="005E65AA">
        <w:t xml:space="preserve"> </w:t>
      </w:r>
      <w:r>
        <w:t>{</w:t>
      </w:r>
    </w:p>
    <w:p w:rsidR="007422C6" w:rsidRDefault="007422C6" w:rsidP="007422C6">
      <w:pPr>
        <w:pStyle w:val="ListParagraph"/>
      </w:pPr>
      <w:r>
        <w:tab/>
      </w:r>
      <w:proofErr w:type="gramStart"/>
      <w:r>
        <w:t>super()</w:t>
      </w:r>
      <w:proofErr w:type="gramEnd"/>
    </w:p>
    <w:p w:rsidR="007422C6" w:rsidRDefault="007422C6" w:rsidP="007422C6">
      <w:pPr>
        <w:pStyle w:val="ListParagraph"/>
      </w:pPr>
      <w:r>
        <w:tab/>
      </w:r>
      <w:proofErr w:type="spellStart"/>
      <w:r>
        <w:t>this.state</w:t>
      </w:r>
      <w:proofErr w:type="spellEnd"/>
      <w:r>
        <w:t xml:space="preserve"> =</w:t>
      </w:r>
      <w:r w:rsidR="005E65AA">
        <w:t xml:space="preserve"> </w:t>
      </w:r>
      <w:r>
        <w:t>{</w:t>
      </w:r>
    </w:p>
    <w:p w:rsidR="007422C6" w:rsidRDefault="007422C6" w:rsidP="007422C6">
      <w:pPr>
        <w:pStyle w:val="ListParagraph"/>
      </w:pPr>
      <w:r>
        <w:tab/>
        <w:t xml:space="preserve">       </w:t>
      </w:r>
      <w:proofErr w:type="gramStart"/>
      <w:r>
        <w:t>message</w:t>
      </w:r>
      <w:proofErr w:type="gramEnd"/>
      <w:r>
        <w:t>: "Welcome Visitor"</w:t>
      </w:r>
    </w:p>
    <w:p w:rsidR="007422C6" w:rsidRDefault="007422C6" w:rsidP="007422C6">
      <w:pPr>
        <w:pStyle w:val="ListParagraph"/>
      </w:pPr>
      <w:r>
        <w:tab/>
        <w:t>}</w:t>
      </w:r>
    </w:p>
    <w:p w:rsidR="007422C6" w:rsidRDefault="007422C6" w:rsidP="007422C6">
      <w:pPr>
        <w:pStyle w:val="ListParagraph"/>
      </w:pPr>
      <w:r>
        <w:t>}</w:t>
      </w:r>
    </w:p>
    <w:p w:rsidR="007422C6" w:rsidRDefault="007422C6" w:rsidP="007422C6">
      <w:pPr>
        <w:pStyle w:val="ListParagraph"/>
        <w:numPr>
          <w:ilvl w:val="0"/>
          <w:numId w:val="6"/>
        </w:numPr>
      </w:pPr>
      <w:r>
        <w:t>We need to call the function inside the JSX by calling the EVENT</w:t>
      </w:r>
      <w:r w:rsidR="005E65AA">
        <w:t xml:space="preserve"> </w:t>
      </w:r>
      <w:r>
        <w:t xml:space="preserve">method </w:t>
      </w:r>
    </w:p>
    <w:p w:rsidR="005E65AA" w:rsidRDefault="005E65AA" w:rsidP="005E65AA">
      <w:pPr>
        <w:ind w:left="720"/>
      </w:pPr>
      <w:r w:rsidRPr="005E65AA">
        <w:t xml:space="preserve">&lt;button </w:t>
      </w:r>
      <w:proofErr w:type="spellStart"/>
      <w:r w:rsidRPr="005E65AA">
        <w:t>onClick</w:t>
      </w:r>
      <w:proofErr w:type="spellEnd"/>
      <w:proofErr w:type="gramStart"/>
      <w:r w:rsidRPr="005E65AA">
        <w:t>={</w:t>
      </w:r>
      <w:proofErr w:type="gramEnd"/>
      <w:r w:rsidRPr="005E65AA">
        <w:t xml:space="preserve">() =&gt; </w:t>
      </w:r>
      <w:proofErr w:type="spellStart"/>
      <w:r w:rsidRPr="005E65AA">
        <w:t>this.changeMessage</w:t>
      </w:r>
      <w:proofErr w:type="spellEnd"/>
      <w:r w:rsidRPr="005E65AA">
        <w:t>()}&gt;Subscribe&lt;/button&gt;</w:t>
      </w:r>
    </w:p>
    <w:p w:rsidR="005E65AA" w:rsidRDefault="005E65AA" w:rsidP="005E65AA">
      <w:pPr>
        <w:pStyle w:val="ListParagraph"/>
        <w:numPr>
          <w:ilvl w:val="0"/>
          <w:numId w:val="6"/>
        </w:numPr>
      </w:pPr>
      <w:proofErr w:type="spellStart"/>
      <w:r>
        <w:t>Lets</w:t>
      </w:r>
      <w:proofErr w:type="spellEnd"/>
      <w:r>
        <w:t xml:space="preserve"> Define the event function by changing the value of the state in the Event Function </w:t>
      </w: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  <w:proofErr w:type="spellStart"/>
      <w:proofErr w:type="gramStart"/>
      <w:r>
        <w:t>changeMessage</w:t>
      </w:r>
      <w:proofErr w:type="spellEnd"/>
      <w:r>
        <w:t>(</w:t>
      </w:r>
      <w:proofErr w:type="gramEnd"/>
      <w:r>
        <w:t>){</w:t>
      </w:r>
    </w:p>
    <w:p w:rsidR="005E65AA" w:rsidRDefault="005E65AA" w:rsidP="005E65AA">
      <w:pPr>
        <w:pStyle w:val="ListParagraph"/>
      </w:pPr>
      <w:r>
        <w:tab/>
      </w:r>
      <w:r>
        <w:tab/>
      </w:r>
      <w:proofErr w:type="spellStart"/>
      <w:proofErr w:type="gramStart"/>
      <w:r>
        <w:t>this.setState</w:t>
      </w:r>
      <w:proofErr w:type="spellEnd"/>
      <w:r>
        <w:t>({</w:t>
      </w:r>
      <w:proofErr w:type="gramEnd"/>
    </w:p>
    <w:p w:rsidR="005E65AA" w:rsidRDefault="005E65AA" w:rsidP="005E65AA">
      <w:pPr>
        <w:pStyle w:val="ListParagraph"/>
      </w:pPr>
      <w:r>
        <w:tab/>
      </w:r>
      <w:r>
        <w:tab/>
      </w:r>
      <w:proofErr w:type="spellStart"/>
      <w:proofErr w:type="gramStart"/>
      <w:r>
        <w:t>message</w:t>
      </w:r>
      <w:proofErr w:type="gramEnd"/>
      <w:r>
        <w:t>:"Thank</w:t>
      </w:r>
      <w:proofErr w:type="spellEnd"/>
      <w:r>
        <w:t xml:space="preserve"> you for subscribing"</w:t>
      </w:r>
    </w:p>
    <w:p w:rsidR="005E65AA" w:rsidRDefault="005E65AA" w:rsidP="005E65AA">
      <w:pPr>
        <w:pStyle w:val="ListParagraph"/>
      </w:pPr>
      <w:r>
        <w:tab/>
      </w:r>
      <w:r>
        <w:tab/>
        <w:t>})</w:t>
      </w:r>
    </w:p>
    <w:p w:rsidR="005E65AA" w:rsidRDefault="005E65AA" w:rsidP="005E65AA">
      <w:pPr>
        <w:pStyle w:val="ListParagraph"/>
      </w:pPr>
      <w:r>
        <w:tab/>
        <w:t>}</w:t>
      </w: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</w:pPr>
    </w:p>
    <w:p w:rsidR="005E65AA" w:rsidRDefault="005E65AA" w:rsidP="005E65AA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E10529" wp14:editId="2A8FBBA8">
                <wp:simplePos x="0" y="0"/>
                <wp:positionH relativeFrom="column">
                  <wp:posOffset>812800</wp:posOffset>
                </wp:positionH>
                <wp:positionV relativeFrom="paragraph">
                  <wp:posOffset>984250</wp:posOffset>
                </wp:positionV>
                <wp:extent cx="7004050" cy="9055100"/>
                <wp:effectExtent l="0" t="0" r="254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905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React , {Component} from 'react'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5E65AA">
                              <w:rPr>
                                <w:lang w:val="en-IN"/>
                              </w:rPr>
                              <w:t>C</w:t>
                            </w:r>
                            <w:r>
                              <w:rPr>
                                <w:lang w:val="en-IN"/>
                              </w:rPr>
                              <w:t>Message</w:t>
                            </w:r>
                            <w:proofErr w:type="spellEnd"/>
                            <w:r w:rsidRPr="005E65AA">
                              <w:rPr>
                                <w:lang w:val="en-IN"/>
                              </w:rPr>
                              <w:t xml:space="preserve"> extends Component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this.state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 xml:space="preserve">       </w:t>
                            </w:r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: "Welcome Visitor"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changeMessage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message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:"Thank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 you for subscribing"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})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5E65AA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5E65AA">
                              <w:rPr>
                                <w:lang w:val="en-IN"/>
                              </w:rPr>
                              <w:t>&gt;</w:t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&lt;h1&gt;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{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this.state.message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&lt;/h1&gt;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this.changeMessage</w:t>
                            </w:r>
                            <w:proofErr w:type="spellEnd"/>
                            <w:r w:rsidRPr="005E65AA">
                              <w:rPr>
                                <w:highlight w:val="yellow"/>
                                <w:lang w:val="en-IN"/>
                              </w:rPr>
                              <w:t>()}&gt;Subscribe&lt;/button&gt;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  <w:t>&lt;/div&gt;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</w:r>
                            <w:r w:rsidRPr="005E65AA">
                              <w:rPr>
                                <w:lang w:val="en-IN"/>
                              </w:rPr>
                              <w:tab/>
                              <w:t>)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r w:rsidRPr="005E65AA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5E65AA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AB1713">
                              <w:rPr>
                                <w:lang w:val="en-IN"/>
                              </w:rPr>
                              <w:t>default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CMessage</w:t>
                            </w:r>
                            <w:proofErr w:type="spellEnd"/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5E65AA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left:0;text-align:left;margin-left:64pt;margin-top:77.5pt;width:551.5pt;height:71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" fillcolor="white [3201]" strokeweight=".5pt">
                <v:textbox>
                  <w:txbxContent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import React , {Component} from 'react'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class C</w:t>
                      </w:r>
                      <w:r>
                        <w:rPr>
                          <w:lang w:val="en-IN"/>
                        </w:rPr>
                        <w:t>Message</w:t>
                      </w:r>
                      <w:r w:rsidRPr="005E65AA">
                        <w:rPr>
                          <w:lang w:val="en-IN"/>
                        </w:rPr>
                        <w:t xml:space="preserve"> extends Component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{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>constructor(){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super()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this.state ={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 xml:space="preserve">       message: "Welcome Visitor"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>changeMessage(){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this.setState({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message:"Thank you for subscribing"</w:t>
                      </w:r>
                    </w:p>
                    <w:p w:rsidR="00D0559C" w:rsidRPr="005E65AA" w:rsidRDefault="00D0559C" w:rsidP="005E65AA">
                      <w:pPr>
                        <w:rPr>
                          <w:highlight w:val="yellow"/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})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highlight w:val="yellow"/>
                          <w:lang w:val="en-IN"/>
                        </w:rPr>
                        <w:tab/>
                        <w:t>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render(){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return (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&lt;div&gt;</w:t>
                      </w:r>
                      <w:r w:rsidRPr="005E65AA">
                        <w:rPr>
                          <w:lang w:val="en-IN"/>
                        </w:rPr>
                        <w:tab/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&lt;h1&gt;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>{this.state.message}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&lt;/h1&gt;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highlight w:val="yellow"/>
                          <w:lang w:val="en-IN"/>
                        </w:rPr>
                        <w:t>&lt;button onClick={() =&gt; this.changeMessage()}&gt;Subscribe&lt;/button&gt;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  <w:t>&lt;/div&gt;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</w:r>
                      <w:r w:rsidRPr="005E65AA">
                        <w:rPr>
                          <w:lang w:val="en-IN"/>
                        </w:rPr>
                        <w:tab/>
                        <w:t>)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  <w:r w:rsidRPr="005E65AA">
                        <w:rPr>
                          <w:lang w:val="en-IN"/>
                        </w:rPr>
                        <w:t>}</w:t>
                      </w:r>
                    </w:p>
                    <w:p w:rsidR="00D0559C" w:rsidRPr="005E65AA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export </w:t>
                      </w:r>
                      <w:r w:rsidRPr="00AB1713">
                        <w:rPr>
                          <w:lang w:val="en-IN"/>
                        </w:rPr>
                        <w:t>default</w:t>
                      </w:r>
                      <w:r>
                        <w:rPr>
                          <w:lang w:val="en-IN"/>
                        </w:rPr>
                        <w:t xml:space="preserve"> CMessage</w:t>
                      </w: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5E65AA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5E65AA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The complete Program CMessage.js</w:t>
      </w:r>
    </w:p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/>
    <w:p w:rsidR="005E65AA" w:rsidRDefault="005E65AA" w:rsidP="005E65AA">
      <w:proofErr w:type="gramStart"/>
      <w:r>
        <w:t>Before :</w:t>
      </w:r>
      <w:proofErr w:type="gramEnd"/>
      <w:r>
        <w:t>-</w:t>
      </w:r>
    </w:p>
    <w:p w:rsidR="005E65AA" w:rsidRDefault="005E65AA" w:rsidP="005E65AA">
      <w:r>
        <w:rPr>
          <w:noProof/>
        </w:rPr>
        <w:drawing>
          <wp:inline distT="0" distB="0" distL="0" distR="0" wp14:anchorId="671ED3A0" wp14:editId="24A998CA">
            <wp:extent cx="5943600" cy="42208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AA" w:rsidRDefault="005E65AA" w:rsidP="005E65AA"/>
    <w:p w:rsidR="005E65AA" w:rsidRDefault="005E65AA" w:rsidP="005E65AA">
      <w:proofErr w:type="gramStart"/>
      <w:r>
        <w:t>After :</w:t>
      </w:r>
      <w:proofErr w:type="gramEnd"/>
      <w:r>
        <w:t>-</w:t>
      </w:r>
    </w:p>
    <w:p w:rsidR="00385D68" w:rsidRDefault="00385D68" w:rsidP="005E65AA"/>
    <w:p w:rsidR="00385D68" w:rsidRDefault="00385D68" w:rsidP="005E65AA">
      <w:r>
        <w:rPr>
          <w:noProof/>
        </w:rPr>
        <w:drawing>
          <wp:inline distT="0" distB="0" distL="0" distR="0" wp14:anchorId="195733EF" wp14:editId="4170144B">
            <wp:extent cx="5943600" cy="3814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Post Title"/>
        <w:id w:val="-76907092"/>
        <w:dataBinding w:xpath="/ns0:BlogPostInfo/ns0:PostTitle" w:storeItemID="{A704DBB3-9B97-489C-9BCB-C4E4762749E3}"/>
        <w:text/>
      </w:sdtPr>
      <w:sdtContent>
        <w:p w:rsidR="00700094" w:rsidRDefault="00496B02" w:rsidP="00700094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700094" w:rsidRDefault="00700094" w:rsidP="00700094">
      <w:pPr>
        <w:pStyle w:val="underline"/>
      </w:pPr>
    </w:p>
    <w:p w:rsidR="007031B7" w:rsidRDefault="007031B7" w:rsidP="005E65AA"/>
    <w:p w:rsidR="007031B7" w:rsidRDefault="007031B7" w:rsidP="005E65AA"/>
    <w:p w:rsidR="00700094" w:rsidRDefault="00700094" w:rsidP="005E65AA">
      <w:r>
        <w:rPr>
          <w:noProof/>
        </w:rPr>
        <w:drawing>
          <wp:inline distT="0" distB="0" distL="0" distR="0" wp14:anchorId="5CC033F1" wp14:editId="54959B29">
            <wp:extent cx="5943600" cy="2193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B7" w:rsidRDefault="007031B7" w:rsidP="005E65AA"/>
    <w:p w:rsidR="005E65AA" w:rsidRDefault="005E65AA" w:rsidP="005E65AA"/>
    <w:p w:rsidR="007031B7" w:rsidRDefault="007031B7" w:rsidP="007031B7">
      <w:pPr>
        <w:pStyle w:val="ListParagraph"/>
        <w:numPr>
          <w:ilvl w:val="0"/>
          <w:numId w:val="7"/>
        </w:numPr>
      </w:pPr>
      <w:r>
        <w:t>Now we should do it by incrementing the counter on click of the button</w:t>
      </w:r>
    </w:p>
    <w:p w:rsidR="007031B7" w:rsidRDefault="007031B7" w:rsidP="007031B7">
      <w:pPr>
        <w:rPr>
          <w:b/>
          <w:i/>
          <w:u w:val="single"/>
        </w:rPr>
      </w:pPr>
      <w:r w:rsidRPr="007031B7">
        <w:rPr>
          <w:b/>
          <w:i/>
          <w:u w:val="single"/>
        </w:rPr>
        <w:t>Counter.js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6E6258" wp14:editId="47BF7367">
                <wp:simplePos x="0" y="0"/>
                <wp:positionH relativeFrom="column">
                  <wp:posOffset>965200</wp:posOffset>
                </wp:positionH>
                <wp:positionV relativeFrom="paragraph">
                  <wp:posOffset>857250</wp:posOffset>
                </wp:positionV>
                <wp:extent cx="7004050" cy="9055100"/>
                <wp:effectExtent l="0" t="0" r="2540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905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Counter extends Component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0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increment(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 + 1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})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console.log(</w:t>
                            </w:r>
                            <w:proofErr w:type="spellStart"/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)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  <w:t>&lt;h1&gt;{</w:t>
                            </w:r>
                            <w:proofErr w:type="spellStart"/>
                            <w:r w:rsidRPr="007031B7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lang w:val="en-IN"/>
                              </w:rPr>
                              <w:t>}&lt;/h1&gt;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031B7">
                              <w:rPr>
                                <w:highlight w:val="yellow"/>
                                <w:lang w:val="en-IN"/>
                              </w:rPr>
                              <w:t>()}&gt;increment&lt;/button&gt;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&lt;/div&gt;)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default Counter</w:t>
                            </w: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7031B7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41" type="#_x0000_t202" style="position:absolute;margin-left:76pt;margin-top:67.5pt;width:551.5pt;height:71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" fillcolor="white [3201]" strokeweight=".5pt">
                <v:textbox>
                  <w:txbxContent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import React,{Component} from 'react'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class Counter extends Component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{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constructor(){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super()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this.state={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count:0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increment(){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this.setState({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count:this.state.count + 1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})</w:t>
                      </w:r>
                    </w:p>
                    <w:p w:rsidR="00D0559C" w:rsidRPr="007031B7" w:rsidRDefault="00D0559C" w:rsidP="007031B7">
                      <w:pPr>
                        <w:rPr>
                          <w:highlight w:val="yellow"/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console.log(this.state.count)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render(){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return(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&lt;div&gt;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  <w:t>&lt;h1&gt;{this.state.count}&lt;/h1&gt;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highlight w:val="yellow"/>
                          <w:lang w:val="en-IN"/>
                        </w:rPr>
                        <w:t>&lt;button onClick={() =&gt; this.increment()}&gt;increment&lt;/button&gt;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&lt;/div&gt;)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export default Counter</w:t>
                      </w: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031B7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7031B7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31B7" w:rsidRDefault="007031B7" w:rsidP="007031B7"/>
    <w:p w:rsidR="007031B7" w:rsidRDefault="007031B7" w:rsidP="007031B7">
      <w:pPr>
        <w:tabs>
          <w:tab w:val="left" w:pos="12680"/>
        </w:tabs>
      </w:pPr>
      <w:r>
        <w:tab/>
      </w: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</w:p>
    <w:p w:rsidR="007F3731" w:rsidRPr="007F3731" w:rsidRDefault="007F3731" w:rsidP="007031B7">
      <w:pPr>
        <w:tabs>
          <w:tab w:val="left" w:pos="12680"/>
        </w:tabs>
        <w:rPr>
          <w:b/>
          <w:u w:val="single"/>
        </w:rPr>
      </w:pPr>
      <w:r w:rsidRPr="007F3731">
        <w:rPr>
          <w:b/>
          <w:u w:val="single"/>
        </w:rPr>
        <w:t xml:space="preserve">Synchronous </w:t>
      </w:r>
      <w:proofErr w:type="spellStart"/>
      <w:r w:rsidRPr="007F3731">
        <w:rPr>
          <w:b/>
          <w:u w:val="single"/>
        </w:rPr>
        <w:t>vs</w:t>
      </w:r>
      <w:proofErr w:type="spellEnd"/>
      <w:r w:rsidRPr="007F3731">
        <w:rPr>
          <w:b/>
          <w:u w:val="single"/>
        </w:rPr>
        <w:t xml:space="preserve"> Asynchronous CALLS</w:t>
      </w:r>
    </w:p>
    <w:p w:rsidR="007031B7" w:rsidRDefault="007031B7" w:rsidP="007031B7">
      <w:pPr>
        <w:tabs>
          <w:tab w:val="left" w:pos="12680"/>
        </w:tabs>
      </w:pPr>
      <w:r>
        <w:t xml:space="preserve">Note two sentences 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 w:rsidRPr="007031B7">
        <w:rPr>
          <w:highlight w:val="yellow"/>
          <w:lang w:val="en-IN"/>
        </w:rPr>
        <w:t xml:space="preserve">&lt;button </w:t>
      </w:r>
      <w:proofErr w:type="spellStart"/>
      <w:r w:rsidRPr="007031B7">
        <w:rPr>
          <w:highlight w:val="yellow"/>
          <w:lang w:val="en-IN"/>
        </w:rPr>
        <w:t>onClick</w:t>
      </w:r>
      <w:proofErr w:type="spellEnd"/>
      <w:proofErr w:type="gramStart"/>
      <w:r w:rsidRPr="007031B7">
        <w:rPr>
          <w:highlight w:val="yellow"/>
          <w:lang w:val="en-IN"/>
        </w:rPr>
        <w:t>={</w:t>
      </w:r>
      <w:proofErr w:type="gramEnd"/>
      <w:r w:rsidRPr="007031B7">
        <w:rPr>
          <w:highlight w:val="yellow"/>
          <w:lang w:val="en-IN"/>
        </w:rPr>
        <w:t xml:space="preserve">() =&gt; </w:t>
      </w:r>
      <w:proofErr w:type="spellStart"/>
      <w:r w:rsidRPr="007031B7">
        <w:rPr>
          <w:highlight w:val="yellow"/>
          <w:lang w:val="en-IN"/>
        </w:rPr>
        <w:t>this.increment</w:t>
      </w:r>
      <w:proofErr w:type="spellEnd"/>
      <w:r w:rsidRPr="007031B7">
        <w:rPr>
          <w:highlight w:val="yellow"/>
          <w:lang w:val="en-IN"/>
        </w:rPr>
        <w:t>()}&gt;increment&lt;/button&gt;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>
        <w:rPr>
          <w:lang w:val="en-IN"/>
        </w:rPr>
        <w:t xml:space="preserve">Whenever the Event is </w:t>
      </w:r>
      <w:proofErr w:type="gramStart"/>
      <w:r>
        <w:rPr>
          <w:lang w:val="en-IN"/>
        </w:rPr>
        <w:t>clicked ,</w:t>
      </w:r>
      <w:proofErr w:type="gramEnd"/>
      <w:r>
        <w:rPr>
          <w:lang w:val="en-IN"/>
        </w:rPr>
        <w:t xml:space="preserve"> it makes an </w:t>
      </w:r>
      <w:proofErr w:type="spellStart"/>
      <w:r>
        <w:rPr>
          <w:lang w:val="en-IN"/>
        </w:rPr>
        <w:t>asychrounous</w:t>
      </w:r>
      <w:proofErr w:type="spellEnd"/>
      <w:r>
        <w:rPr>
          <w:lang w:val="en-IN"/>
        </w:rPr>
        <w:t xml:space="preserve"> call to the </w:t>
      </w:r>
      <w:proofErr w:type="spellStart"/>
      <w:r>
        <w:rPr>
          <w:lang w:val="en-IN"/>
        </w:rPr>
        <w:t>setState</w:t>
      </w:r>
      <w:proofErr w:type="spellEnd"/>
      <w:r>
        <w:rPr>
          <w:lang w:val="en-IN"/>
        </w:rPr>
        <w:t xml:space="preserve"> function</w:t>
      </w:r>
    </w:p>
    <w:p w:rsidR="007031B7" w:rsidRDefault="007031B7" w:rsidP="007031B7">
      <w:pPr>
        <w:tabs>
          <w:tab w:val="left" w:pos="12680"/>
        </w:tabs>
        <w:rPr>
          <w:lang w:val="en-IN"/>
        </w:rPr>
      </w:pPr>
      <w:r>
        <w:rPr>
          <w:lang w:val="en-IN"/>
        </w:rPr>
        <w:t xml:space="preserve">Whereas the console.log function is called </w:t>
      </w:r>
      <w:proofErr w:type="gramStart"/>
      <w:r>
        <w:rPr>
          <w:lang w:val="en-IN"/>
        </w:rPr>
        <w:t>synchronously .</w:t>
      </w:r>
      <w:proofErr w:type="gramEnd"/>
    </w:p>
    <w:p w:rsidR="007031B7" w:rsidRDefault="007031B7" w:rsidP="007031B7">
      <w:pPr>
        <w:tabs>
          <w:tab w:val="left" w:pos="12680"/>
        </w:tabs>
      </w:pPr>
      <w:r>
        <w:t>Increment (</w:t>
      </w:r>
      <w:proofErr w:type="gramStart"/>
      <w:r>
        <w:t>){</w:t>
      </w:r>
      <w:proofErr w:type="gramEnd"/>
    </w:p>
    <w:p w:rsidR="007031B7" w:rsidRDefault="007031B7" w:rsidP="007031B7">
      <w:pPr>
        <w:tabs>
          <w:tab w:val="left" w:pos="12680"/>
        </w:tabs>
      </w:pPr>
      <w:r>
        <w:t>:</w:t>
      </w:r>
    </w:p>
    <w:p w:rsidR="007031B7" w:rsidRDefault="007031B7" w:rsidP="007031B7">
      <w:pPr>
        <w:tabs>
          <w:tab w:val="left" w:pos="12680"/>
        </w:tabs>
      </w:pPr>
      <w:r>
        <w:t>:</w:t>
      </w:r>
    </w:p>
    <w:p w:rsidR="007031B7" w:rsidRPr="007031B7" w:rsidRDefault="007031B7" w:rsidP="007031B7">
      <w:pPr>
        <w:rPr>
          <w:highlight w:val="yellow"/>
          <w:lang w:val="en-IN"/>
        </w:rPr>
      </w:pPr>
      <w:proofErr w:type="gramStart"/>
      <w:r w:rsidRPr="007031B7">
        <w:rPr>
          <w:highlight w:val="yellow"/>
          <w:lang w:val="en-IN"/>
        </w:rPr>
        <w:t>console.log(</w:t>
      </w:r>
      <w:proofErr w:type="spellStart"/>
      <w:proofErr w:type="gramEnd"/>
      <w:r w:rsidRPr="007031B7">
        <w:rPr>
          <w:highlight w:val="yellow"/>
          <w:lang w:val="en-IN"/>
        </w:rPr>
        <w:t>this.state.count</w:t>
      </w:r>
      <w:proofErr w:type="spellEnd"/>
      <w:r w:rsidRPr="007031B7">
        <w:rPr>
          <w:highlight w:val="yellow"/>
          <w:lang w:val="en-IN"/>
        </w:rPr>
        <w:t>)</w:t>
      </w:r>
    </w:p>
    <w:p w:rsidR="007031B7" w:rsidRDefault="007031B7" w:rsidP="007031B7">
      <w:pPr>
        <w:tabs>
          <w:tab w:val="left" w:pos="12680"/>
        </w:tabs>
      </w:pPr>
      <w:r>
        <w:t>}</w:t>
      </w:r>
    </w:p>
    <w:p w:rsidR="007A799C" w:rsidRDefault="007A799C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  <w:r>
        <w:t xml:space="preserve">In output </w:t>
      </w:r>
    </w:p>
    <w:p w:rsidR="007031B7" w:rsidRDefault="007031B7" w:rsidP="007031B7">
      <w:pPr>
        <w:tabs>
          <w:tab w:val="left" w:pos="12680"/>
        </w:tabs>
      </w:pPr>
    </w:p>
    <w:p w:rsidR="007031B7" w:rsidRDefault="007031B7" w:rsidP="007031B7">
      <w:pPr>
        <w:tabs>
          <w:tab w:val="left" w:pos="12680"/>
        </w:tabs>
      </w:pPr>
      <w:r>
        <w:rPr>
          <w:noProof/>
        </w:rPr>
        <w:drawing>
          <wp:inline distT="0" distB="0" distL="0" distR="0" wp14:anchorId="16BB216B" wp14:editId="23FDC809">
            <wp:extent cx="5943600" cy="2702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31" w:rsidRDefault="007F3731" w:rsidP="007031B7">
      <w:pPr>
        <w:tabs>
          <w:tab w:val="left" w:pos="12680"/>
        </w:tabs>
      </w:pPr>
    </w:p>
    <w:p w:rsidR="007F3731" w:rsidRDefault="007F3731" w:rsidP="007031B7">
      <w:pPr>
        <w:tabs>
          <w:tab w:val="left" w:pos="12680"/>
        </w:tabs>
      </w:pPr>
      <w:r>
        <w:t xml:space="preserve">To </w:t>
      </w:r>
      <w:proofErr w:type="gramStart"/>
      <w:r>
        <w:t>Rectify</w:t>
      </w:r>
      <w:proofErr w:type="gramEnd"/>
      <w:r>
        <w:t xml:space="preserve"> this we call this as an CALLBACK function to </w:t>
      </w:r>
      <w:proofErr w:type="spellStart"/>
      <w:r>
        <w:t>setState</w:t>
      </w:r>
      <w:proofErr w:type="spellEnd"/>
      <w:r>
        <w:t xml:space="preserve"> Method </w:t>
      </w:r>
    </w:p>
    <w:p w:rsidR="007F3731" w:rsidRDefault="007F3731" w:rsidP="007F3731">
      <w:pPr>
        <w:tabs>
          <w:tab w:val="left" w:pos="12680"/>
        </w:tabs>
      </w:pPr>
      <w:proofErr w:type="gramStart"/>
      <w:r>
        <w:t>increment(</w:t>
      </w:r>
      <w:proofErr w:type="gramEnd"/>
      <w:r>
        <w:t>){</w:t>
      </w:r>
    </w:p>
    <w:p w:rsidR="007F3731" w:rsidRDefault="007F3731" w:rsidP="007F3731">
      <w:pPr>
        <w:tabs>
          <w:tab w:val="left" w:pos="12680"/>
        </w:tabs>
      </w:pPr>
      <w:proofErr w:type="spellStart"/>
      <w:proofErr w:type="gramStart"/>
      <w:r>
        <w:t>this.setState</w:t>
      </w:r>
      <w:proofErr w:type="spellEnd"/>
      <w:r>
        <w:t>({</w:t>
      </w:r>
      <w:proofErr w:type="gramEnd"/>
    </w:p>
    <w:p w:rsidR="007F3731" w:rsidRDefault="007F3731" w:rsidP="007F3731">
      <w:pPr>
        <w:tabs>
          <w:tab w:val="left" w:pos="12680"/>
        </w:tabs>
      </w:pPr>
      <w:proofErr w:type="spellStart"/>
      <w:proofErr w:type="gramStart"/>
      <w:r>
        <w:t>count:</w:t>
      </w:r>
      <w:proofErr w:type="gramEnd"/>
      <w:r>
        <w:t>this.state.count</w:t>
      </w:r>
      <w:proofErr w:type="spellEnd"/>
      <w:r>
        <w:t xml:space="preserve"> + 1</w:t>
      </w:r>
    </w:p>
    <w:p w:rsidR="007F3731" w:rsidRDefault="007F3731" w:rsidP="007F3731">
      <w:pPr>
        <w:tabs>
          <w:tab w:val="left" w:pos="12680"/>
        </w:tabs>
      </w:pPr>
      <w:r>
        <w:t>}</w:t>
      </w:r>
      <w:proofErr w:type="gramStart"/>
      <w:r>
        <w:t>,</w:t>
      </w:r>
      <w:r w:rsidRPr="007F3731">
        <w:rPr>
          <w:highlight w:val="yellow"/>
        </w:rPr>
        <w:t>(</w:t>
      </w:r>
      <w:proofErr w:type="gramEnd"/>
      <w:r w:rsidRPr="007F3731">
        <w:rPr>
          <w:highlight w:val="yellow"/>
        </w:rPr>
        <w:t>) =&gt; {console.log(</w:t>
      </w:r>
      <w:proofErr w:type="spellStart"/>
      <w:r w:rsidRPr="007F3731">
        <w:rPr>
          <w:highlight w:val="yellow"/>
        </w:rPr>
        <w:t>this.state.count</w:t>
      </w:r>
      <w:proofErr w:type="spellEnd"/>
      <w:r w:rsidRPr="007F3731">
        <w:rPr>
          <w:highlight w:val="yellow"/>
        </w:rPr>
        <w:t>)}</w:t>
      </w:r>
      <w:r>
        <w:t>)</w: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>}</w:t>
      </w:r>
    </w:p>
    <w:p w:rsidR="007F3731" w:rsidRDefault="007F3731" w:rsidP="007F3731">
      <w:pPr>
        <w:tabs>
          <w:tab w:val="left" w:pos="12680"/>
        </w:tabs>
      </w:pPr>
    </w:p>
    <w:p w:rsidR="007F3731" w:rsidRPr="007F3731" w:rsidRDefault="007F3731" w:rsidP="007F3731">
      <w:pPr>
        <w:tabs>
          <w:tab w:val="left" w:pos="12680"/>
        </w:tabs>
        <w:rPr>
          <w:b/>
          <w:u w:val="single"/>
        </w:rPr>
      </w:pPr>
      <w:r w:rsidRPr="007F3731">
        <w:rPr>
          <w:b/>
          <w:u w:val="single"/>
        </w:rPr>
        <w:t xml:space="preserve">CALLING PREVSTATE </w: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 xml:space="preserve">To implement this lets do the chaining of the event by calling the increment function 5 </w:t>
      </w:r>
      <w:proofErr w:type="gramStart"/>
      <w:r>
        <w:t>times .</w:t>
      </w:r>
      <w:proofErr w:type="gramEnd"/>
    </w:p>
    <w:p w:rsidR="007F3731" w:rsidRDefault="007A799C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EFC3A8" wp14:editId="5E31DB52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7004050" cy="10693400"/>
                <wp:effectExtent l="0" t="0" r="254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1069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Counter extends Component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super()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r w:rsidRPr="007F3731">
                              <w:rPr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0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increment(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this.setState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>({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lang w:val="en-IN"/>
                              </w:rPr>
                              <w:t>count:</w:t>
                            </w:r>
                            <w:proofErr w:type="gramEnd"/>
                            <w:r w:rsidRPr="007F3731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 xml:space="preserve"> + 1</w:t>
                            </w:r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  <w:proofErr w:type="gramStart"/>
                            <w:r>
                              <w:rPr>
                                <w:lang w:val="en-IN"/>
                              </w:rPr>
                              <w:t>,(</w:t>
                            </w:r>
                            <w:proofErr w:type="gramEnd"/>
                            <w:r>
                              <w:rPr>
                                <w:lang w:val="en-IN"/>
                              </w:rPr>
                              <w:t>) =&gt; {</w:t>
                            </w:r>
                            <w:r w:rsidRPr="007F3731">
                              <w:rPr>
                                <w:lang w:val="en-IN"/>
                              </w:rPr>
                              <w:t xml:space="preserve"> console.log(</w:t>
                            </w:r>
                            <w:proofErr w:type="spellStart"/>
                            <w:r w:rsidRPr="007F3731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F3731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53136D" w:rsidRPr="007F3731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}</w:t>
                            </w:r>
                            <w:r w:rsidRPr="007F3731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incrementFive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){</w:t>
                            </w:r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  <w:proofErr w:type="spellStart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</w:t>
                            </w:r>
                            <w:proofErr w:type="gramEnd"/>
                          </w:p>
                          <w:p w:rsidR="0053136D" w:rsidRPr="007F3731" w:rsidRDefault="0053136D" w:rsidP="007F3731">
                            <w:pPr>
                              <w:rPr>
                                <w:highlight w:val="yellow"/>
                                <w:lang w:val="en-IN"/>
                              </w:rPr>
                            </w:pP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div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>&gt;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  <w:t>&lt;h1&gt;{</w:t>
                            </w:r>
                            <w:proofErr w:type="spellStart"/>
                            <w:r w:rsidRPr="007031B7">
                              <w:rPr>
                                <w:lang w:val="en-IN"/>
                              </w:rPr>
                              <w:t>this.state.count</w:t>
                            </w:r>
                            <w:proofErr w:type="spellEnd"/>
                            <w:r w:rsidRPr="007031B7">
                              <w:rPr>
                                <w:lang w:val="en-IN"/>
                              </w:rPr>
                              <w:t>}&lt;/h1&gt;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031B7">
                              <w:rPr>
                                <w:lang w:val="en-IN"/>
                              </w:rPr>
                              <w:tab/>
                            </w:r>
                            <w:r w:rsidRPr="007F3731">
                              <w:rPr>
                                <w:lang w:val="en-IN"/>
                              </w:rPr>
                              <w:t xml:space="preserve">&lt;button </w:t>
                            </w:r>
                            <w:proofErr w:type="spell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={</w:t>
                            </w:r>
                            <w:proofErr w:type="gram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 xml:space="preserve">() =&gt; </w:t>
                            </w:r>
                            <w:proofErr w:type="spellStart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this.incrementFive</w:t>
                            </w:r>
                            <w:proofErr w:type="spellEnd"/>
                            <w:r w:rsidRPr="007F3731">
                              <w:rPr>
                                <w:highlight w:val="yellow"/>
                                <w:lang w:val="en-IN"/>
                              </w:rPr>
                              <w:t>()}&gt;</w:t>
                            </w:r>
                            <w:r w:rsidRPr="007F3731">
                              <w:rPr>
                                <w:lang w:val="en-IN"/>
                              </w:rPr>
                              <w:t>increment&lt;/button&gt;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&lt;/div&gt;)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r w:rsidRPr="007031B7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031B7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031B7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031B7">
                              <w:rPr>
                                <w:lang w:val="en-IN"/>
                              </w:rPr>
                              <w:t xml:space="preserve"> default Counter</w:t>
                            </w: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674079" w:rsidRDefault="0053136D" w:rsidP="007F3731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2" type="#_x0000_t202" style="position:absolute;margin-left:3pt;margin-top:6pt;width:551.5pt;height:84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" fillcolor="white [3201]" strokeweight=".5pt">
                <v:textbox>
                  <w:txbxContent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import React,{Component} from 'react'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class Counter extends Component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{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constructor(){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super()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this.state={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count:0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increment(){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this.setState({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count:this.state.count + 1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  <w:r>
                        <w:rPr>
                          <w:lang w:val="en-IN"/>
                        </w:rPr>
                        <w:t>,() =&gt; {</w:t>
                      </w:r>
                      <w:r w:rsidRPr="007F3731">
                        <w:rPr>
                          <w:lang w:val="en-IN"/>
                        </w:rPr>
                        <w:t xml:space="preserve"> console.log(this.state.count)</w:t>
                      </w:r>
                    </w:p>
                    <w:p w:rsidR="00D0559C" w:rsidRPr="007F3731" w:rsidRDefault="00D0559C" w:rsidP="007F373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}</w:t>
                      </w:r>
                      <w:r w:rsidRPr="007F3731">
                        <w:rPr>
                          <w:lang w:val="en-IN"/>
                        </w:rPr>
                        <w:t>)</w:t>
                      </w: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lang w:val="en-IN"/>
                        </w:rPr>
                        <w:t>}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incrementFive(){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this.increment()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this.increment()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this.increment()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this.increment()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this.increment()</w:t>
                      </w:r>
                    </w:p>
                    <w:p w:rsidR="00D0559C" w:rsidRPr="007F3731" w:rsidRDefault="00D0559C" w:rsidP="007F3731">
                      <w:pPr>
                        <w:rPr>
                          <w:highlight w:val="yellow"/>
                          <w:lang w:val="en-IN"/>
                        </w:rPr>
                      </w:pP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F3731">
                        <w:rPr>
                          <w:highlight w:val="yellow"/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render(){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return(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&lt;div&gt;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  <w:t>&lt;h1&gt;{this.state.count}&lt;/h1&gt;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</w:r>
                      <w:r w:rsidRPr="007031B7">
                        <w:rPr>
                          <w:lang w:val="en-IN"/>
                        </w:rPr>
                        <w:tab/>
                      </w:r>
                      <w:r w:rsidRPr="007F3731">
                        <w:rPr>
                          <w:lang w:val="en-IN"/>
                        </w:rPr>
                        <w:t xml:space="preserve">&lt;button </w:t>
                      </w:r>
                      <w:r w:rsidRPr="007F3731">
                        <w:rPr>
                          <w:highlight w:val="yellow"/>
                          <w:lang w:val="en-IN"/>
                        </w:rPr>
                        <w:t>onClick={() =&gt; this.incrementFive()}&gt;</w:t>
                      </w:r>
                      <w:r w:rsidRPr="007F3731">
                        <w:rPr>
                          <w:lang w:val="en-IN"/>
                        </w:rPr>
                        <w:t>increment&lt;/button&gt;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&lt;/div&gt;)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}</w:t>
                      </w:r>
                    </w:p>
                    <w:p w:rsidR="00D0559C" w:rsidRPr="007031B7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  <w:r w:rsidRPr="007031B7">
                        <w:rPr>
                          <w:lang w:val="en-IN"/>
                        </w:rPr>
                        <w:t>export default Counter</w:t>
                      </w: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Default="00D0559C" w:rsidP="007F3731">
                      <w:pPr>
                        <w:rPr>
                          <w:lang w:val="en-IN"/>
                        </w:rPr>
                      </w:pPr>
                    </w:p>
                    <w:p w:rsidR="00D0559C" w:rsidRPr="00674079" w:rsidRDefault="00D0559C" w:rsidP="007F3731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A799C" w:rsidRDefault="007A799C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  <w:r>
        <w:t xml:space="preserve">Output </w:t>
      </w:r>
    </w:p>
    <w:p w:rsidR="007F3731" w:rsidRDefault="007F3731" w:rsidP="007F3731">
      <w:pPr>
        <w:tabs>
          <w:tab w:val="left" w:pos="12680"/>
        </w:tabs>
      </w:pPr>
    </w:p>
    <w:p w:rsidR="007031B7" w:rsidRDefault="007F3731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39B7CA15" wp14:editId="5AD053AE">
            <wp:extent cx="5943600" cy="2475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1B7">
        <w:tab/>
      </w:r>
    </w:p>
    <w:p w:rsidR="007F3731" w:rsidRDefault="00C8480F" w:rsidP="007F3731">
      <w:pPr>
        <w:tabs>
          <w:tab w:val="left" w:pos="12680"/>
        </w:tabs>
      </w:pPr>
      <w:r>
        <w:t xml:space="preserve">This means that on clicking only 1 </w:t>
      </w:r>
      <w:proofErr w:type="gramStart"/>
      <w:r>
        <w:t>time ,</w:t>
      </w:r>
      <w:proofErr w:type="gramEnd"/>
      <w:r>
        <w:t xml:space="preserve"> count is increment by 1 as for all the count is grouped into 1 only.</w:t>
      </w:r>
    </w:p>
    <w:p w:rsidR="00C8480F" w:rsidRDefault="00C8480F" w:rsidP="007F3731">
      <w:pPr>
        <w:tabs>
          <w:tab w:val="left" w:pos="12680"/>
        </w:tabs>
      </w:pPr>
      <w:r>
        <w:t xml:space="preserve">Thereby we need to CHAIN it with previous </w:t>
      </w:r>
      <w:proofErr w:type="gramStart"/>
      <w:r>
        <w:t>state .</w:t>
      </w:r>
      <w:proofErr w:type="gramEnd"/>
    </w:p>
    <w:p w:rsidR="00C8480F" w:rsidRPr="00C8480F" w:rsidRDefault="00C8480F" w:rsidP="00C8480F">
      <w:pPr>
        <w:tabs>
          <w:tab w:val="left" w:pos="12680"/>
        </w:tabs>
        <w:rPr>
          <w:i/>
          <w:highlight w:val="lightGray"/>
        </w:rPr>
      </w:pPr>
      <w:proofErr w:type="spellStart"/>
      <w:proofErr w:type="gramStart"/>
      <w:r w:rsidRPr="00C8480F">
        <w:rPr>
          <w:i/>
          <w:highlight w:val="lightGray"/>
        </w:rPr>
        <w:t>this.setState</w:t>
      </w:r>
      <w:proofErr w:type="spellEnd"/>
      <w:r w:rsidRPr="00C8480F">
        <w:rPr>
          <w:i/>
          <w:highlight w:val="lightGray"/>
        </w:rPr>
        <w:t>({</w:t>
      </w:r>
      <w:proofErr w:type="gramEnd"/>
    </w:p>
    <w:p w:rsidR="00C8480F" w:rsidRPr="00C8480F" w:rsidRDefault="00C8480F" w:rsidP="00C8480F">
      <w:pPr>
        <w:tabs>
          <w:tab w:val="left" w:pos="12680"/>
        </w:tabs>
        <w:rPr>
          <w:i/>
          <w:highlight w:val="lightGray"/>
        </w:rPr>
      </w:pPr>
      <w:proofErr w:type="spellStart"/>
      <w:proofErr w:type="gramStart"/>
      <w:r w:rsidRPr="00C8480F">
        <w:rPr>
          <w:i/>
          <w:highlight w:val="lightGray"/>
        </w:rPr>
        <w:t>count:</w:t>
      </w:r>
      <w:proofErr w:type="gramEnd"/>
      <w:r w:rsidRPr="00C8480F">
        <w:rPr>
          <w:i/>
          <w:highlight w:val="lightGray"/>
        </w:rPr>
        <w:t>this.state.count</w:t>
      </w:r>
      <w:proofErr w:type="spellEnd"/>
      <w:r w:rsidRPr="00C8480F">
        <w:rPr>
          <w:i/>
          <w:highlight w:val="lightGray"/>
        </w:rPr>
        <w:t xml:space="preserve"> + 1</w:t>
      </w:r>
    </w:p>
    <w:p w:rsidR="00C8480F" w:rsidRPr="00C8480F" w:rsidRDefault="00C8480F" w:rsidP="00C8480F">
      <w:pPr>
        <w:tabs>
          <w:tab w:val="left" w:pos="12680"/>
        </w:tabs>
        <w:rPr>
          <w:i/>
        </w:rPr>
      </w:pPr>
      <w:r w:rsidRPr="00C8480F">
        <w:rPr>
          <w:i/>
          <w:highlight w:val="lightGray"/>
        </w:rPr>
        <w:t>}</w:t>
      </w:r>
      <w:proofErr w:type="gramStart"/>
      <w:r w:rsidRPr="00C8480F">
        <w:rPr>
          <w:i/>
          <w:highlight w:val="lightGray"/>
        </w:rPr>
        <w:t>,(</w:t>
      </w:r>
      <w:proofErr w:type="gramEnd"/>
      <w:r w:rsidRPr="00C8480F">
        <w:rPr>
          <w:i/>
          <w:highlight w:val="lightGray"/>
        </w:rPr>
        <w:t>) =&gt; {console.log(</w:t>
      </w:r>
      <w:proofErr w:type="spellStart"/>
      <w:r w:rsidRPr="00C8480F">
        <w:rPr>
          <w:i/>
          <w:highlight w:val="lightGray"/>
        </w:rPr>
        <w:t>this.state.count</w:t>
      </w:r>
      <w:proofErr w:type="spellEnd"/>
      <w:r w:rsidRPr="00C8480F">
        <w:rPr>
          <w:i/>
          <w:highlight w:val="lightGray"/>
        </w:rPr>
        <w:t>)})</w:t>
      </w:r>
    </w:p>
    <w:p w:rsidR="00C8480F" w:rsidRDefault="00C8480F" w:rsidP="00C8480F">
      <w:pPr>
        <w:tabs>
          <w:tab w:val="left" w:pos="12680"/>
        </w:tabs>
      </w:pPr>
      <w:r>
        <w:t xml:space="preserve">Is changed to 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gramStart"/>
      <w:r w:rsidRPr="007A799C">
        <w:rPr>
          <w:highlight w:val="yellow"/>
        </w:rPr>
        <w:t>increment(</w:t>
      </w:r>
      <w:proofErr w:type="gramEnd"/>
      <w:r w:rsidRPr="007A799C">
        <w:rPr>
          <w:highlight w:val="yellow"/>
        </w:rPr>
        <w:t>){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spellStart"/>
      <w:proofErr w:type="gramStart"/>
      <w:r w:rsidRPr="007A799C">
        <w:rPr>
          <w:highlight w:val="yellow"/>
        </w:rPr>
        <w:t>this.setState</w:t>
      </w:r>
      <w:proofErr w:type="spellEnd"/>
      <w:r w:rsidRPr="007A799C">
        <w:rPr>
          <w:highlight w:val="yellow"/>
        </w:rPr>
        <w:t>(</w:t>
      </w:r>
      <w:proofErr w:type="spellStart"/>
      <w:proofErr w:type="gramEnd"/>
      <w:r w:rsidRPr="007A799C">
        <w:rPr>
          <w:highlight w:val="yellow"/>
        </w:rPr>
        <w:t>prevState</w:t>
      </w:r>
      <w:proofErr w:type="spellEnd"/>
      <w:r w:rsidRPr="007A799C">
        <w:rPr>
          <w:highlight w:val="yellow"/>
        </w:rPr>
        <w:t xml:space="preserve"> =&gt; ({</w:t>
      </w:r>
    </w:p>
    <w:p w:rsidR="007A799C" w:rsidRPr="007A799C" w:rsidRDefault="007A799C" w:rsidP="007A799C">
      <w:pPr>
        <w:tabs>
          <w:tab w:val="left" w:pos="12680"/>
        </w:tabs>
        <w:rPr>
          <w:highlight w:val="yellow"/>
        </w:rPr>
      </w:pPr>
      <w:proofErr w:type="spellStart"/>
      <w:proofErr w:type="gramStart"/>
      <w:r w:rsidRPr="007A799C">
        <w:rPr>
          <w:highlight w:val="yellow"/>
        </w:rPr>
        <w:t>count:</w:t>
      </w:r>
      <w:proofErr w:type="gramEnd"/>
      <w:r w:rsidRPr="007A799C">
        <w:rPr>
          <w:highlight w:val="yellow"/>
        </w:rPr>
        <w:t>prevState.count</w:t>
      </w:r>
      <w:proofErr w:type="spellEnd"/>
      <w:r w:rsidRPr="007A799C">
        <w:rPr>
          <w:highlight w:val="yellow"/>
        </w:rPr>
        <w:t xml:space="preserve"> + 1</w:t>
      </w:r>
    </w:p>
    <w:p w:rsidR="007A799C" w:rsidRDefault="007A799C" w:rsidP="007A799C">
      <w:pPr>
        <w:tabs>
          <w:tab w:val="left" w:pos="12680"/>
        </w:tabs>
      </w:pPr>
      <w:r w:rsidRPr="007A799C">
        <w:rPr>
          <w:highlight w:val="yellow"/>
        </w:rPr>
        <w:t>})</w:t>
      </w:r>
      <w:proofErr w:type="gramStart"/>
      <w:r w:rsidRPr="007A799C">
        <w:rPr>
          <w:highlight w:val="yellow"/>
        </w:rPr>
        <w:t>,(</w:t>
      </w:r>
      <w:proofErr w:type="gramEnd"/>
      <w:r w:rsidRPr="007A799C">
        <w:rPr>
          <w:highlight w:val="yellow"/>
        </w:rPr>
        <w:t>) =&gt; {console.log(</w:t>
      </w:r>
      <w:proofErr w:type="spellStart"/>
      <w:r w:rsidRPr="007A799C">
        <w:rPr>
          <w:highlight w:val="yellow"/>
        </w:rPr>
        <w:t>this.state.count</w:t>
      </w:r>
      <w:proofErr w:type="spellEnd"/>
      <w:r w:rsidRPr="007A799C">
        <w:rPr>
          <w:highlight w:val="yellow"/>
        </w:rPr>
        <w:t>)})</w:t>
      </w:r>
    </w:p>
    <w:p w:rsidR="007A799C" w:rsidRDefault="007A799C" w:rsidP="007A799C">
      <w:pPr>
        <w:tabs>
          <w:tab w:val="left" w:pos="12680"/>
        </w:tabs>
      </w:pPr>
      <w:r>
        <w:tab/>
      </w:r>
    </w:p>
    <w:p w:rsidR="00C8480F" w:rsidRDefault="007A799C" w:rsidP="007A799C">
      <w:pPr>
        <w:tabs>
          <w:tab w:val="left" w:pos="12680"/>
        </w:tabs>
      </w:pPr>
      <w:r>
        <w:t>}</w:t>
      </w:r>
    </w:p>
    <w:p w:rsidR="007F3731" w:rsidRDefault="007F3731" w:rsidP="007F3731">
      <w:pPr>
        <w:tabs>
          <w:tab w:val="left" w:pos="12680"/>
        </w:tabs>
      </w:pPr>
    </w:p>
    <w:sdt>
      <w:sdtPr>
        <w:alias w:val="Post Title"/>
        <w:id w:val="1588645278"/>
        <w:dataBinding w:xpath="/ns0:BlogPostInfo/ns0:PostTitle" w:storeItemID="{A704DBB3-9B97-489C-9BCB-C4E4762749E3}"/>
        <w:text/>
      </w:sdtPr>
      <w:sdtContent>
        <w:p w:rsidR="005A1FFB" w:rsidRDefault="00496B02" w:rsidP="005A1FFB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5A1FFB" w:rsidRDefault="005A1FFB" w:rsidP="005A1FFB">
      <w:pPr>
        <w:pStyle w:val="underline"/>
      </w:pPr>
    </w:p>
    <w:p w:rsidR="005A1FFB" w:rsidRDefault="005A1FFB" w:rsidP="005A1FFB"/>
    <w:p w:rsidR="005A1FFB" w:rsidRDefault="005A1FFB" w:rsidP="005A1FFB">
      <w:r>
        <w:t xml:space="preserve">Why We need to </w:t>
      </w:r>
      <w:proofErr w:type="gramStart"/>
      <w:r>
        <w:t>Bind ?</w:t>
      </w:r>
      <w:proofErr w:type="gramEnd"/>
    </w:p>
    <w:p w:rsidR="005A1FFB" w:rsidRDefault="005A1FFB" w:rsidP="005A1FFB">
      <w:r>
        <w:t xml:space="preserve">In </w:t>
      </w:r>
      <w:proofErr w:type="gramStart"/>
      <w:r>
        <w:t>Event ,</w:t>
      </w:r>
      <w:proofErr w:type="gramEnd"/>
      <w:r>
        <w:t xml:space="preserve"> </w:t>
      </w:r>
      <w:r w:rsidRPr="005A1FFB">
        <w:rPr>
          <w:b/>
          <w:i/>
          <w:u w:val="single"/>
        </w:rPr>
        <w:t>this</w:t>
      </w:r>
      <w:r>
        <w:t xml:space="preserve"> is a </w:t>
      </w:r>
      <w:proofErr w:type="spellStart"/>
      <w:r>
        <w:t>Javascript</w:t>
      </w:r>
      <w:proofErr w:type="spellEnd"/>
      <w:r>
        <w:t xml:space="preserve"> keyword and thereby it remains undefined </w:t>
      </w:r>
    </w:p>
    <w:p w:rsidR="00907467" w:rsidRDefault="005A1FFB" w:rsidP="005A1FFB">
      <w:proofErr w:type="spellStart"/>
      <w:proofErr w:type="gramStart"/>
      <w:r>
        <w:t>Lets</w:t>
      </w:r>
      <w:proofErr w:type="spellEnd"/>
      <w:proofErr w:type="gramEnd"/>
      <w:r>
        <w:t xml:space="preserve"> try this with an example </w:t>
      </w:r>
    </w:p>
    <w:p w:rsidR="00907467" w:rsidRPr="00907467" w:rsidRDefault="00907467" w:rsidP="005A1FFB">
      <w:pPr>
        <w:rPr>
          <w:b/>
          <w:u w:val="single"/>
        </w:rPr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087486" wp14:editId="016AE39E">
                <wp:simplePos x="0" y="0"/>
                <wp:positionH relativeFrom="column">
                  <wp:posOffset>63500</wp:posOffset>
                </wp:positionH>
                <wp:positionV relativeFrom="paragraph">
                  <wp:posOffset>273050</wp:posOffset>
                </wp:positionV>
                <wp:extent cx="5410200" cy="78232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782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907467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53136D" w:rsidRDefault="0053136D" w:rsidP="00907467"/>
                          <w:p w:rsidR="0053136D" w:rsidRDefault="0053136D" w:rsidP="00907467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53136D" w:rsidRDefault="0053136D" w:rsidP="00907467">
                            <w:r>
                              <w:t>{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super()</w:t>
                            </w:r>
                            <w:proofErr w:type="gramEnd"/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:"Hello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3136D" w:rsidRDefault="0053136D" w:rsidP="00907467">
                            <w:r>
                              <w:tab/>
                              <w:t>}</w:t>
                            </w:r>
                          </w:p>
                          <w:p w:rsidR="0053136D" w:rsidRDefault="0053136D" w:rsidP="00907467">
                            <w:proofErr w:type="spellStart"/>
                            <w:r w:rsidRPr="00437A5A">
                              <w:rPr>
                                <w:highlight w:val="green"/>
                              </w:rPr>
                              <w:t>this.clickHandler</w:t>
                            </w:r>
                            <w:proofErr w:type="spellEnd"/>
                            <w:r w:rsidRPr="00437A5A">
                              <w:rPr>
                                <w:highlight w:val="green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37A5A">
                              <w:rPr>
                                <w:highlight w:val="green"/>
                              </w:rPr>
                              <w:t>this.clickHandler.bind</w:t>
                            </w:r>
                            <w:proofErr w:type="spellEnd"/>
                            <w:r w:rsidRPr="00437A5A">
                              <w:rPr>
                                <w:highlight w:val="green"/>
                              </w:rPr>
                              <w:t>(</w:t>
                            </w:r>
                            <w:proofErr w:type="gramEnd"/>
                            <w:r w:rsidRPr="00437A5A">
                              <w:rPr>
                                <w:highlight w:val="green"/>
                              </w:rPr>
                              <w:t>this)</w:t>
                            </w:r>
                          </w:p>
                          <w:p w:rsidR="0053136D" w:rsidRDefault="0053136D" w:rsidP="00907467">
                            <w:r>
                              <w:tab/>
                              <w:t>}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clickHandler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spellStart"/>
                            <w:r>
                              <w:t>this.setState</w:t>
                            </w:r>
                            <w:proofErr w:type="spellEnd"/>
                            <w:proofErr w:type="gramStart"/>
                            <w:r>
                              <w:t>=({</w:t>
                            </w:r>
                            <w:proofErr w:type="gramEnd"/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</w:t>
                            </w:r>
                            <w:proofErr w:type="spellStart"/>
                            <w:r>
                              <w:t>GoodBye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3136D" w:rsidRDefault="0053136D" w:rsidP="00907467">
                            <w:r>
                              <w:tab/>
                              <w:t>})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53136D" w:rsidRDefault="0053136D" w:rsidP="00907467">
                            <w:r>
                              <w:tab/>
                              <w:t>}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&lt;h1&gt;{</w:t>
                            </w:r>
                            <w:proofErr w:type="spellStart"/>
                            <w:r>
                              <w:t>this.state.message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 w:rsidRPr="00907467">
                              <w:rPr>
                                <w:highlight w:val="yellow"/>
                              </w:rPr>
                              <w:t>onClick</w:t>
                            </w:r>
                            <w:proofErr w:type="spellEnd"/>
                            <w:proofErr w:type="gramStart"/>
                            <w:r w:rsidRPr="00907467">
                              <w:rPr>
                                <w:highlight w:val="yellow"/>
                              </w:rPr>
                              <w:t>={</w:t>
                            </w:r>
                            <w:proofErr w:type="spellStart"/>
                            <w:proofErr w:type="gramEnd"/>
                            <w:r w:rsidRPr="00907467">
                              <w:rPr>
                                <w:highlight w:val="yellow"/>
                              </w:rPr>
                              <w:t>this.clickHandler</w:t>
                            </w:r>
                            <w:proofErr w:type="spellEnd"/>
                            <w:r w:rsidRPr="00907467">
                              <w:rPr>
                                <w:highlight w:val="yellow"/>
                              </w:rPr>
                              <w:t>}&gt;</w:t>
                            </w:r>
                            <w:r>
                              <w:t>Click Me&lt;/button&gt;</w:t>
                            </w:r>
                          </w:p>
                          <w:p w:rsidR="0053136D" w:rsidRDefault="0053136D" w:rsidP="00907467">
                            <w:r>
                              <w:t>{/*Option 1*/}</w:t>
                            </w:r>
                          </w:p>
                          <w:p w:rsidR="0053136D" w:rsidRDefault="0053136D" w:rsidP="00DA21A6">
                            <w:r w:rsidRPr="00DA21A6">
                              <w:t xml:space="preserve">&lt;button </w:t>
                            </w:r>
                            <w:proofErr w:type="spellStart"/>
                            <w:r w:rsidRPr="00DA21A6">
                              <w:t>onClick</w:t>
                            </w:r>
                            <w:proofErr w:type="spellEnd"/>
                            <w:proofErr w:type="gramStart"/>
                            <w:r w:rsidRPr="00DA21A6">
                              <w:t>={</w:t>
                            </w:r>
                            <w:proofErr w:type="spellStart"/>
                            <w:proofErr w:type="gramEnd"/>
                            <w:r w:rsidRPr="00DA21A6">
                              <w:rPr>
                                <w:highlight w:val="yellow"/>
                              </w:rPr>
                              <w:t>this.clickHandler.bind</w:t>
                            </w:r>
                            <w:proofErr w:type="spellEnd"/>
                            <w:r w:rsidRPr="00DA21A6">
                              <w:rPr>
                                <w:highlight w:val="yellow"/>
                              </w:rPr>
                              <w:t>(this)</w:t>
                            </w:r>
                            <w:r w:rsidRPr="00DA21A6">
                              <w:t>}&gt;Click Me&lt;/button&gt;</w:t>
                            </w:r>
                          </w:p>
                          <w:p w:rsidR="0053136D" w:rsidRDefault="0053136D" w:rsidP="00DA21A6">
                            <w:r>
                              <w:t>{/*Option 2*/}</w:t>
                            </w:r>
                          </w:p>
                          <w:p w:rsidR="0053136D" w:rsidRDefault="0053136D" w:rsidP="00DA21A6">
                            <w:r w:rsidRPr="00DA21A6">
                              <w:t xml:space="preserve">&lt;button </w:t>
                            </w:r>
                            <w:proofErr w:type="spellStart"/>
                            <w:r w:rsidRPr="00DA21A6">
                              <w:t>onClick</w:t>
                            </w:r>
                            <w:proofErr w:type="spellEnd"/>
                            <w:proofErr w:type="gramStart"/>
                            <w:r w:rsidRPr="00DA21A6">
                              <w:t>={</w:t>
                            </w:r>
                            <w:proofErr w:type="gramEnd"/>
                            <w:r>
                              <w:t xml:space="preserve">() =&gt; </w:t>
                            </w:r>
                            <w:proofErr w:type="spellStart"/>
                            <w:r w:rsidRPr="00DA21A6">
                              <w:rPr>
                                <w:highlight w:val="yellow"/>
                              </w:rPr>
                              <w:t>this.clickHandler</w:t>
                            </w:r>
                            <w:proofErr w:type="spellEnd"/>
                            <w:r w:rsidRPr="00DA21A6">
                              <w:rPr>
                                <w:highlight w:val="yellow"/>
                              </w:rPr>
                              <w:t xml:space="preserve"> ()</w:t>
                            </w:r>
                            <w:r w:rsidRPr="00DA21A6">
                              <w:t>}&gt;Click Me&lt;/button&gt;</w:t>
                            </w:r>
                          </w:p>
                          <w:p w:rsidR="0053136D" w:rsidRDefault="0053136D" w:rsidP="00907467"/>
                          <w:p w:rsidR="0053136D" w:rsidRDefault="0053136D" w:rsidP="00907467">
                            <w:r>
                              <w:tab/>
                            </w:r>
                            <w:r>
                              <w:tab/>
                              <w:t>&lt;/div&gt;)</w:t>
                            </w:r>
                          </w:p>
                          <w:p w:rsidR="0053136D" w:rsidRDefault="0053136D" w:rsidP="00907467">
                            <w:r>
                              <w:tab/>
                              <w:t>}</w:t>
                            </w:r>
                          </w:p>
                          <w:p w:rsidR="0053136D" w:rsidRDefault="0053136D" w:rsidP="00907467">
                            <w:r>
                              <w:t>}</w:t>
                            </w:r>
                          </w:p>
                          <w:p w:rsidR="0053136D" w:rsidRDefault="0053136D" w:rsidP="00907467"/>
                          <w:p w:rsidR="0053136D" w:rsidRDefault="0053136D" w:rsidP="00907467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3" type="#_x0000_t202" style="position:absolute;margin-left:5pt;margin-top:21.5pt;width:426pt;height:616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" fillcolor="white [3201]" strokeweight=".5pt">
                <v:textbox>
                  <w:txbxContent>
                    <w:p w:rsidR="00D0559C" w:rsidRDefault="00D0559C" w:rsidP="00907467">
                      <w:r>
                        <w:t>import React,{Component} from 'react'</w:t>
                      </w:r>
                    </w:p>
                    <w:p w:rsidR="00D0559C" w:rsidRDefault="00D0559C" w:rsidP="00907467"/>
                    <w:p w:rsidR="00D0559C" w:rsidRDefault="00D0559C" w:rsidP="00907467">
                      <w:r>
                        <w:t>class EventBind extends Component</w:t>
                      </w:r>
                    </w:p>
                    <w:p w:rsidR="00D0559C" w:rsidRDefault="00D0559C" w:rsidP="00907467">
                      <w:r>
                        <w:t>{</w:t>
                      </w:r>
                    </w:p>
                    <w:p w:rsidR="00D0559C" w:rsidRDefault="00D0559C" w:rsidP="00907467">
                      <w:r>
                        <w:tab/>
                        <w:t>constructor(){</w:t>
                      </w:r>
                    </w:p>
                    <w:p w:rsidR="00D0559C" w:rsidRDefault="00D0559C" w:rsidP="00907467">
                      <w:r>
                        <w:tab/>
                      </w:r>
                      <w:r>
                        <w:tab/>
                        <w:t>super()</w:t>
                      </w:r>
                    </w:p>
                    <w:p w:rsidR="00D0559C" w:rsidRDefault="00D0559C" w:rsidP="00907467">
                      <w:r>
                        <w:tab/>
                        <w:t>this.state={</w:t>
                      </w:r>
                    </w:p>
                    <w:p w:rsidR="00D0559C" w:rsidRDefault="00D0559C" w:rsidP="00907467">
                      <w:r>
                        <w:tab/>
                        <w:t>message:"Hello"</w:t>
                      </w:r>
                    </w:p>
                    <w:p w:rsidR="00D0559C" w:rsidRDefault="00D0559C" w:rsidP="00907467">
                      <w:r>
                        <w:tab/>
                        <w:t>}</w:t>
                      </w:r>
                    </w:p>
                    <w:p w:rsidR="00D0559C" w:rsidRDefault="00D0559C" w:rsidP="00907467">
                      <w:r w:rsidRPr="00437A5A">
                        <w:rPr>
                          <w:highlight w:val="green"/>
                        </w:rPr>
                        <w:t>this.clickHandler = this.clickHandler.bind(this)</w:t>
                      </w:r>
                    </w:p>
                    <w:p w:rsidR="00D0559C" w:rsidRDefault="00D0559C" w:rsidP="00907467">
                      <w:r>
                        <w:tab/>
                        <w:t>}</w:t>
                      </w:r>
                    </w:p>
                    <w:p w:rsidR="00D0559C" w:rsidRDefault="00D0559C" w:rsidP="00907467">
                      <w:r>
                        <w:tab/>
                        <w:t>clickHandler(){</w:t>
                      </w:r>
                    </w:p>
                    <w:p w:rsidR="00D0559C" w:rsidRDefault="00D0559C" w:rsidP="00907467">
                      <w:r>
                        <w:tab/>
                        <w:t>this.setState=({</w:t>
                      </w:r>
                    </w:p>
                    <w:p w:rsidR="00D0559C" w:rsidRDefault="00D0559C" w:rsidP="00907467">
                      <w:r>
                        <w:tab/>
                        <w:t>message:"GoodBye"</w:t>
                      </w:r>
                    </w:p>
                    <w:p w:rsidR="00D0559C" w:rsidRDefault="00D0559C" w:rsidP="00907467">
                      <w:r>
                        <w:tab/>
                        <w:t>})</w:t>
                      </w:r>
                    </w:p>
                    <w:p w:rsidR="00D0559C" w:rsidRDefault="00D0559C" w:rsidP="00907467">
                      <w:r>
                        <w:tab/>
                      </w:r>
                      <w:r>
                        <w:tab/>
                        <w:t>console.log(this)</w:t>
                      </w:r>
                    </w:p>
                    <w:p w:rsidR="00D0559C" w:rsidRDefault="00D0559C" w:rsidP="00907467">
                      <w:r>
                        <w:tab/>
                        <w:t>}</w:t>
                      </w:r>
                    </w:p>
                    <w:p w:rsidR="00D0559C" w:rsidRDefault="00D0559C" w:rsidP="00907467">
                      <w:r>
                        <w:tab/>
                        <w:t>render(){</w:t>
                      </w:r>
                    </w:p>
                    <w:p w:rsidR="00D0559C" w:rsidRDefault="00D0559C" w:rsidP="00907467">
                      <w:r>
                        <w:tab/>
                        <w:t>return(</w:t>
                      </w:r>
                    </w:p>
                    <w:p w:rsidR="00D0559C" w:rsidRDefault="00D0559C" w:rsidP="00907467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D0559C" w:rsidRDefault="00D0559C" w:rsidP="00907467">
                      <w:r>
                        <w:tab/>
                      </w:r>
                      <w:r>
                        <w:tab/>
                      </w:r>
                      <w:r>
                        <w:tab/>
                        <w:t>&lt;h1&gt;{this.state.message}&lt;/h1&gt;</w:t>
                      </w:r>
                    </w:p>
                    <w:p w:rsidR="00D0559C" w:rsidRDefault="00D0559C" w:rsidP="00907467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&lt;button </w:t>
                      </w:r>
                      <w:r w:rsidRPr="00907467">
                        <w:rPr>
                          <w:highlight w:val="yellow"/>
                        </w:rPr>
                        <w:t>onClick={this.clickHandler}&gt;</w:t>
                      </w:r>
                      <w:r>
                        <w:t>Click Me&lt;/button&gt;</w:t>
                      </w:r>
                    </w:p>
                    <w:p w:rsidR="00D0559C" w:rsidRDefault="00D0559C" w:rsidP="00907467">
                      <w:r>
                        <w:t>{/*Option 1*/}</w:t>
                      </w:r>
                    </w:p>
                    <w:p w:rsidR="00D0559C" w:rsidRDefault="00D0559C" w:rsidP="00DA21A6">
                      <w:r w:rsidRPr="00DA21A6">
                        <w:t>&lt;button onClick={</w:t>
                      </w:r>
                      <w:r w:rsidRPr="00DA21A6">
                        <w:rPr>
                          <w:highlight w:val="yellow"/>
                        </w:rPr>
                        <w:t>this.clickHandler.bind(this)</w:t>
                      </w:r>
                      <w:r w:rsidRPr="00DA21A6">
                        <w:t>}&gt;Click Me&lt;/button&gt;</w:t>
                      </w:r>
                    </w:p>
                    <w:p w:rsidR="00D0559C" w:rsidRDefault="00D0559C" w:rsidP="00DA21A6">
                      <w:r>
                        <w:t>{/*Option 2*/}</w:t>
                      </w:r>
                    </w:p>
                    <w:p w:rsidR="00D0559C" w:rsidRDefault="00D0559C" w:rsidP="00DA21A6">
                      <w:r w:rsidRPr="00DA21A6">
                        <w:t>&lt;button onClick={</w:t>
                      </w:r>
                      <w:r>
                        <w:t xml:space="preserve">() =&gt; </w:t>
                      </w:r>
                      <w:r w:rsidRPr="00DA21A6">
                        <w:rPr>
                          <w:highlight w:val="yellow"/>
                        </w:rPr>
                        <w:t>this.clickHandler ()</w:t>
                      </w:r>
                      <w:r w:rsidRPr="00DA21A6">
                        <w:t>}&gt;Click Me&lt;/button&gt;</w:t>
                      </w:r>
                    </w:p>
                    <w:p w:rsidR="00D0559C" w:rsidRDefault="00D0559C" w:rsidP="00907467"/>
                    <w:p w:rsidR="00D0559C" w:rsidRDefault="00D0559C" w:rsidP="00907467">
                      <w:r>
                        <w:tab/>
                      </w:r>
                      <w:r>
                        <w:tab/>
                        <w:t>&lt;/div&gt;)</w:t>
                      </w:r>
                    </w:p>
                    <w:p w:rsidR="00D0559C" w:rsidRDefault="00D0559C" w:rsidP="00907467">
                      <w:r>
                        <w:tab/>
                        <w:t>}</w:t>
                      </w:r>
                    </w:p>
                    <w:p w:rsidR="00D0559C" w:rsidRDefault="00D0559C" w:rsidP="00907467">
                      <w:r>
                        <w:t>}</w:t>
                      </w:r>
                    </w:p>
                    <w:p w:rsidR="00D0559C" w:rsidRDefault="00D0559C" w:rsidP="00907467"/>
                    <w:p w:rsidR="00D0559C" w:rsidRDefault="00D0559C" w:rsidP="00907467">
                      <w:r>
                        <w:t>export default EventBind</w:t>
                      </w:r>
                    </w:p>
                  </w:txbxContent>
                </v:textbox>
              </v:shape>
            </w:pict>
          </mc:Fallback>
        </mc:AlternateContent>
      </w:r>
      <w:r w:rsidRPr="00907467">
        <w:rPr>
          <w:b/>
          <w:u w:val="single"/>
        </w:rPr>
        <w:t>EventBind.js</w:t>
      </w:r>
    </w:p>
    <w:p w:rsidR="00907467" w:rsidRDefault="00907467" w:rsidP="00907467">
      <w:pPr>
        <w:tabs>
          <w:tab w:val="left" w:pos="1220"/>
        </w:tabs>
      </w:pPr>
      <w:r>
        <w:tab/>
      </w:r>
    </w:p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/>
    <w:p w:rsidR="00907467" w:rsidRDefault="00907467" w:rsidP="005A1FFB">
      <w:r>
        <w:t>Output</w:t>
      </w:r>
    </w:p>
    <w:p w:rsidR="005A1FFB" w:rsidRDefault="00907467" w:rsidP="005A1FFB">
      <w:r>
        <w:rPr>
          <w:noProof/>
        </w:rPr>
        <w:drawing>
          <wp:inline distT="0" distB="0" distL="0" distR="0" wp14:anchorId="7CAADAF1" wp14:editId="419E58BF">
            <wp:extent cx="5943600" cy="2561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FFB">
        <w:t xml:space="preserve"> </w:t>
      </w:r>
    </w:p>
    <w:p w:rsidR="005A1FFB" w:rsidRDefault="00907467" w:rsidP="005A1FFB">
      <w:r>
        <w:t>It has two Options</w:t>
      </w:r>
    </w:p>
    <w:p w:rsidR="00DA21A6" w:rsidRDefault="00907467" w:rsidP="00DA21A6">
      <w:pPr>
        <w:pStyle w:val="ListParagraph"/>
        <w:numPr>
          <w:ilvl w:val="0"/>
          <w:numId w:val="8"/>
        </w:numPr>
        <w:tabs>
          <w:tab w:val="left" w:pos="12680"/>
        </w:tabs>
      </w:pPr>
      <w:r>
        <w:t xml:space="preserve">Inside the render method with </w:t>
      </w:r>
    </w:p>
    <w:p w:rsidR="007F3731" w:rsidRPr="00DA21A6" w:rsidRDefault="00DA21A6" w:rsidP="00DA21A6">
      <w:pPr>
        <w:pStyle w:val="ListParagraph"/>
        <w:numPr>
          <w:ilvl w:val="1"/>
          <w:numId w:val="8"/>
        </w:numPr>
        <w:tabs>
          <w:tab w:val="left" w:pos="12680"/>
        </w:tabs>
        <w:rPr>
          <w:b/>
          <w:u w:val="single"/>
        </w:rPr>
      </w:pPr>
      <w:r w:rsidRPr="00DA21A6">
        <w:rPr>
          <w:b/>
          <w:u w:val="single"/>
        </w:rPr>
        <w:t xml:space="preserve">&lt;button </w:t>
      </w:r>
      <w:proofErr w:type="spellStart"/>
      <w:r w:rsidRPr="00DA21A6">
        <w:rPr>
          <w:b/>
          <w:u w:val="single"/>
        </w:rPr>
        <w:t>onClick</w:t>
      </w:r>
      <w:proofErr w:type="spellEnd"/>
      <w:r w:rsidRPr="00DA21A6">
        <w:rPr>
          <w:b/>
          <w:u w:val="single"/>
        </w:rPr>
        <w:t>={</w:t>
      </w:r>
      <w:proofErr w:type="spellStart"/>
      <w:r w:rsidRPr="00DA21A6">
        <w:rPr>
          <w:b/>
          <w:u w:val="single"/>
        </w:rPr>
        <w:t>this.clickHandler.bind</w:t>
      </w:r>
      <w:proofErr w:type="spellEnd"/>
      <w:r w:rsidRPr="00DA21A6">
        <w:rPr>
          <w:b/>
          <w:u w:val="single"/>
        </w:rPr>
        <w:t>(this)}&gt;Click Me&lt;/button&gt;</w:t>
      </w:r>
    </w:p>
    <w:p w:rsidR="007F3731" w:rsidRDefault="00DA21A6" w:rsidP="00DA21A6">
      <w:pPr>
        <w:pStyle w:val="ListParagraph"/>
        <w:numPr>
          <w:ilvl w:val="0"/>
          <w:numId w:val="8"/>
        </w:numPr>
        <w:tabs>
          <w:tab w:val="left" w:pos="12680"/>
        </w:tabs>
      </w:pPr>
      <w:r>
        <w:t>Inside the render Method</w:t>
      </w:r>
    </w:p>
    <w:p w:rsidR="00DA21A6" w:rsidRPr="00DA21A6" w:rsidRDefault="00DA21A6" w:rsidP="00DA21A6">
      <w:pPr>
        <w:pStyle w:val="ListParagraph"/>
        <w:numPr>
          <w:ilvl w:val="1"/>
          <w:numId w:val="8"/>
        </w:numPr>
        <w:rPr>
          <w:b/>
          <w:u w:val="single"/>
        </w:rPr>
      </w:pPr>
      <w:r w:rsidRPr="00DA21A6">
        <w:rPr>
          <w:b/>
          <w:u w:val="single"/>
        </w:rPr>
        <w:t xml:space="preserve">&lt;button </w:t>
      </w:r>
      <w:proofErr w:type="spellStart"/>
      <w:r w:rsidRPr="00DA21A6">
        <w:rPr>
          <w:b/>
          <w:u w:val="single"/>
        </w:rPr>
        <w:t>onClick</w:t>
      </w:r>
      <w:proofErr w:type="spellEnd"/>
      <w:r w:rsidRPr="00DA21A6">
        <w:rPr>
          <w:b/>
          <w:u w:val="single"/>
        </w:rPr>
        <w:t xml:space="preserve">={() =&gt; </w:t>
      </w:r>
      <w:proofErr w:type="spellStart"/>
      <w:r w:rsidRPr="00DA21A6">
        <w:rPr>
          <w:b/>
          <w:highlight w:val="yellow"/>
          <w:u w:val="single"/>
        </w:rPr>
        <w:t>this.clickHandler</w:t>
      </w:r>
      <w:proofErr w:type="spellEnd"/>
      <w:r w:rsidRPr="00DA21A6">
        <w:rPr>
          <w:b/>
          <w:highlight w:val="yellow"/>
          <w:u w:val="single"/>
        </w:rPr>
        <w:t xml:space="preserve"> ()</w:t>
      </w:r>
      <w:r w:rsidRPr="00DA21A6">
        <w:rPr>
          <w:b/>
          <w:u w:val="single"/>
        </w:rPr>
        <w:t>}&gt;Click Me&lt;/button&gt;</w:t>
      </w:r>
    </w:p>
    <w:p w:rsidR="00DA21A6" w:rsidRDefault="00DA21A6" w:rsidP="00DA21A6">
      <w:pPr>
        <w:tabs>
          <w:tab w:val="left" w:pos="12680"/>
        </w:tabs>
      </w:pPr>
      <w:r>
        <w:t xml:space="preserve">Both of the </w:t>
      </w:r>
      <w:proofErr w:type="gramStart"/>
      <w:r>
        <w:t>Above</w:t>
      </w:r>
      <w:proofErr w:type="gramEnd"/>
      <w:r>
        <w:t xml:space="preserve"> methods are in render function and have issues with the performance of the application </w:t>
      </w:r>
    </w:p>
    <w:p w:rsidR="00DA21A6" w:rsidRPr="00DA21A6" w:rsidRDefault="00DA21A6" w:rsidP="00DA21A6">
      <w:pPr>
        <w:tabs>
          <w:tab w:val="left" w:pos="12680"/>
        </w:tabs>
        <w:rPr>
          <w:b/>
          <w:u w:val="single"/>
        </w:rPr>
      </w:pPr>
      <w:r w:rsidRPr="00DA21A6">
        <w:rPr>
          <w:b/>
          <w:u w:val="single"/>
        </w:rPr>
        <w:t xml:space="preserve">So the best option has to be Bind </w:t>
      </w:r>
      <w:proofErr w:type="gramStart"/>
      <w:r w:rsidRPr="00DA21A6">
        <w:rPr>
          <w:b/>
          <w:u w:val="single"/>
        </w:rPr>
        <w:t>Inside</w:t>
      </w:r>
      <w:proofErr w:type="gramEnd"/>
      <w:r w:rsidRPr="00DA21A6">
        <w:rPr>
          <w:b/>
          <w:u w:val="single"/>
        </w:rPr>
        <w:t xml:space="preserve"> the Constructor</w:t>
      </w:r>
    </w:p>
    <w:p w:rsidR="007F3731" w:rsidRDefault="00437A5A" w:rsidP="007F3731">
      <w:pPr>
        <w:tabs>
          <w:tab w:val="left" w:pos="12680"/>
        </w:tabs>
      </w:pPr>
      <w:r>
        <w:t xml:space="preserve">Putting the below in the constructor </w:t>
      </w:r>
    </w:p>
    <w:p w:rsidR="00437A5A" w:rsidRDefault="00437A5A" w:rsidP="00437A5A">
      <w:proofErr w:type="spellStart"/>
      <w:r w:rsidRPr="00437A5A">
        <w:rPr>
          <w:highlight w:val="green"/>
        </w:rPr>
        <w:t>this.clickHandler</w:t>
      </w:r>
      <w:proofErr w:type="spellEnd"/>
      <w:r w:rsidRPr="00437A5A">
        <w:rPr>
          <w:highlight w:val="green"/>
        </w:rPr>
        <w:t xml:space="preserve"> = </w:t>
      </w:r>
      <w:proofErr w:type="spellStart"/>
      <w:proofErr w:type="gramStart"/>
      <w:r w:rsidRPr="00437A5A">
        <w:rPr>
          <w:highlight w:val="green"/>
        </w:rPr>
        <w:t>this.clickHandler.bind</w:t>
      </w:r>
      <w:proofErr w:type="spellEnd"/>
      <w:r w:rsidRPr="00437A5A">
        <w:rPr>
          <w:highlight w:val="green"/>
        </w:rPr>
        <w:t>(</w:t>
      </w:r>
      <w:proofErr w:type="gramEnd"/>
      <w:r w:rsidRPr="00437A5A">
        <w:rPr>
          <w:highlight w:val="green"/>
        </w:rPr>
        <w:t>this)</w:t>
      </w:r>
    </w:p>
    <w:p w:rsidR="00437A5A" w:rsidRDefault="00437A5A" w:rsidP="007F3731">
      <w:pPr>
        <w:tabs>
          <w:tab w:val="left" w:pos="12680"/>
        </w:tabs>
      </w:pPr>
      <w:r>
        <w:t xml:space="preserve">Render method will have simply </w:t>
      </w:r>
    </w:p>
    <w:p w:rsidR="00437A5A" w:rsidRDefault="00437A5A" w:rsidP="007F3731">
      <w:pPr>
        <w:tabs>
          <w:tab w:val="left" w:pos="12680"/>
        </w:tabs>
      </w:pPr>
      <w:r>
        <w:t xml:space="preserve">&lt;button </w:t>
      </w:r>
      <w:proofErr w:type="spellStart"/>
      <w:r w:rsidRPr="00907467">
        <w:rPr>
          <w:highlight w:val="yellow"/>
        </w:rPr>
        <w:t>onClick</w:t>
      </w:r>
      <w:proofErr w:type="spellEnd"/>
      <w:proofErr w:type="gramStart"/>
      <w:r w:rsidRPr="00907467">
        <w:rPr>
          <w:highlight w:val="yellow"/>
        </w:rPr>
        <w:t>={</w:t>
      </w:r>
      <w:proofErr w:type="spellStart"/>
      <w:proofErr w:type="gramEnd"/>
      <w:r w:rsidRPr="00907467">
        <w:rPr>
          <w:highlight w:val="yellow"/>
        </w:rPr>
        <w:t>this.clickHandler</w:t>
      </w:r>
      <w:proofErr w:type="spellEnd"/>
      <w:r w:rsidRPr="00907467">
        <w:rPr>
          <w:highlight w:val="yellow"/>
        </w:rPr>
        <w:t>}&gt;</w:t>
      </w:r>
      <w:r>
        <w:t>Click Me&lt;/button&gt;</w:t>
      </w:r>
    </w:p>
    <w:p w:rsidR="00437A5A" w:rsidRDefault="00437A5A" w:rsidP="007F3731">
      <w:pPr>
        <w:tabs>
          <w:tab w:val="left" w:pos="12680"/>
        </w:tabs>
      </w:pPr>
    </w:p>
    <w:p w:rsidR="00437A5A" w:rsidRDefault="008215EF" w:rsidP="007F3731">
      <w:pPr>
        <w:tabs>
          <w:tab w:val="left" w:pos="12680"/>
        </w:tabs>
      </w:pPr>
      <w:r>
        <w:t xml:space="preserve">Final the Most efficient way is to change the </w:t>
      </w:r>
      <w:proofErr w:type="spellStart"/>
      <w:r w:rsidRPr="008215EF">
        <w:rPr>
          <w:b/>
          <w:i/>
          <w:u w:val="single"/>
        </w:rPr>
        <w:t>clickHandler</w:t>
      </w:r>
      <w:proofErr w:type="spellEnd"/>
      <w:r w:rsidRPr="008215EF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method to the Arrow Function</w:t>
      </w:r>
    </w:p>
    <w:p w:rsidR="007F3731" w:rsidRDefault="00075C0E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BF6CBA" wp14:editId="34BB1781">
                <wp:simplePos x="0" y="0"/>
                <wp:positionH relativeFrom="column">
                  <wp:posOffset>57150</wp:posOffset>
                </wp:positionH>
                <wp:positionV relativeFrom="paragraph">
                  <wp:posOffset>285750</wp:posOffset>
                </wp:positionV>
                <wp:extent cx="5410200" cy="11423650"/>
                <wp:effectExtent l="0" t="0" r="19050" b="254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142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075C0E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53136D" w:rsidRDefault="0053136D" w:rsidP="00075C0E"/>
                          <w:p w:rsidR="0053136D" w:rsidRDefault="0053136D" w:rsidP="00075C0E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53136D" w:rsidRDefault="0053136D" w:rsidP="00075C0E">
                            <w:r>
                              <w:t>{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super()</w:t>
                            </w:r>
                            <w:proofErr w:type="gramEnd"/>
                          </w:p>
                          <w:p w:rsidR="0053136D" w:rsidRDefault="0053136D" w:rsidP="00075C0E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53136D" w:rsidRDefault="0053136D" w:rsidP="00075C0E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message</w:t>
                            </w:r>
                            <w:proofErr w:type="gramEnd"/>
                            <w:r>
                              <w:t>:"Hello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3136D" w:rsidRDefault="0053136D" w:rsidP="00075C0E">
                            <w:r>
                              <w:tab/>
                              <w:t>}</w:t>
                            </w:r>
                          </w:p>
                          <w:p w:rsidR="0053136D" w:rsidRDefault="0053136D" w:rsidP="00075C0E">
                            <w:r>
                              <w:t>//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this.clickHandler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this.clickHandler.bind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53136D" w:rsidRDefault="0053136D" w:rsidP="00075C0E">
                            <w:r>
                              <w:tab/>
                              <w:t>}</w:t>
                            </w:r>
                          </w:p>
                          <w:p w:rsidR="0053136D" w:rsidRDefault="0053136D" w:rsidP="00075C0E">
                            <w:r>
                              <w:tab/>
                              <w:t>//</w:t>
                            </w:r>
                            <w:proofErr w:type="spellStart"/>
                            <w:proofErr w:type="gramStart"/>
                            <w:r>
                              <w:t>clickHandler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075C0E">
                            <w:r>
                              <w:tab/>
                              <w:t>//</w:t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53136D" w:rsidRDefault="0053136D" w:rsidP="00075C0E">
                            <w:r>
                              <w:t>//</w:t>
                            </w:r>
                            <w:r>
                              <w:tab/>
                              <w:t>message:"</w:t>
                            </w:r>
                            <w:proofErr w:type="spellStart"/>
                            <w:r>
                              <w:t>GoodBye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53136D" w:rsidRDefault="0053136D" w:rsidP="00075C0E">
                            <w:r>
                              <w:t>//</w:t>
                            </w:r>
                            <w:r>
                              <w:tab/>
                              <w:t>})</w:t>
                            </w:r>
                          </w:p>
                          <w:p w:rsidR="0053136D" w:rsidRDefault="0053136D" w:rsidP="00075C0E">
                            <w:r>
                              <w:t>//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this)</w:t>
                            </w:r>
                          </w:p>
                          <w:p w:rsidR="0053136D" w:rsidRDefault="0053136D" w:rsidP="00075C0E">
                            <w:r>
                              <w:t>//</w:t>
                            </w:r>
                            <w:r>
                              <w:tab/>
                              <w:t>}</w:t>
                            </w:r>
                          </w:p>
                          <w:p w:rsidR="0053136D" w:rsidRDefault="0053136D" w:rsidP="00075C0E"/>
                          <w:p w:rsidR="0053136D" w:rsidRPr="00075C0E" w:rsidRDefault="0053136D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spellStart"/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clickHandler</w:t>
                            </w:r>
                            <w:proofErr w:type="spellEnd"/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 xml:space="preserve"> = () =&gt;{</w:t>
                            </w:r>
                          </w:p>
                          <w:p w:rsidR="0053136D" w:rsidRPr="00075C0E" w:rsidRDefault="0053136D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spellStart"/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this.setState</w:t>
                            </w:r>
                            <w:proofErr w:type="spellEnd"/>
                            <w:r w:rsidRPr="00075C0E">
                              <w:rPr>
                                <w:highlight w:val="green"/>
                              </w:rPr>
                              <w:t>({</w:t>
                            </w:r>
                            <w:proofErr w:type="gramEnd"/>
                          </w:p>
                          <w:p w:rsidR="0053136D" w:rsidRPr="00075C0E" w:rsidRDefault="0053136D" w:rsidP="00075C0E">
                            <w:pPr>
                              <w:rPr>
                                <w:highlight w:val="green"/>
                              </w:rPr>
                            </w:pPr>
                            <w:r w:rsidRPr="00075C0E">
                              <w:rPr>
                                <w:highlight w:val="green"/>
                              </w:rPr>
                              <w:tab/>
                            </w:r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message</w:t>
                            </w:r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>:"</w:t>
                            </w:r>
                            <w:proofErr w:type="spellStart"/>
                            <w:r w:rsidRPr="00075C0E">
                              <w:rPr>
                                <w:highlight w:val="green"/>
                              </w:rPr>
                              <w:t>GoodBye</w:t>
                            </w:r>
                            <w:proofErr w:type="spellEnd"/>
                            <w:r w:rsidRPr="00075C0E">
                              <w:rPr>
                                <w:highlight w:val="green"/>
                              </w:rPr>
                              <w:t>"</w:t>
                            </w:r>
                          </w:p>
                          <w:p w:rsidR="0053136D" w:rsidRPr="00075C0E" w:rsidRDefault="0053136D" w:rsidP="00075C0E">
                            <w:pPr>
                              <w:rPr>
                                <w:highlight w:val="green"/>
                              </w:rPr>
                            </w:pPr>
                            <w:r w:rsidRPr="00075C0E">
                              <w:rPr>
                                <w:highlight w:val="green"/>
                              </w:rPr>
                              <w:t>})</w:t>
                            </w:r>
                          </w:p>
                          <w:p w:rsidR="0053136D" w:rsidRPr="00075C0E" w:rsidRDefault="0053136D" w:rsidP="00075C0E">
                            <w:pPr>
                              <w:rPr>
                                <w:highlight w:val="green"/>
                              </w:rPr>
                            </w:pPr>
                            <w:proofErr w:type="gramStart"/>
                            <w:r w:rsidRPr="00075C0E">
                              <w:rPr>
                                <w:highlight w:val="green"/>
                              </w:rPr>
                              <w:t>console.log(</w:t>
                            </w:r>
                            <w:proofErr w:type="gramEnd"/>
                            <w:r w:rsidRPr="00075C0E">
                              <w:rPr>
                                <w:highlight w:val="green"/>
                              </w:rPr>
                              <w:t>this)</w:t>
                            </w:r>
                          </w:p>
                          <w:p w:rsidR="0053136D" w:rsidRDefault="0053136D" w:rsidP="00075C0E">
                            <w:r w:rsidRPr="00075C0E">
                              <w:rPr>
                                <w:highlight w:val="green"/>
                              </w:rPr>
                              <w:t>}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&lt;h1&gt;{</w:t>
                            </w:r>
                            <w:proofErr w:type="spellStart"/>
                            <w:r>
                              <w:t>this.state.message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this.clickHandler</w:t>
                            </w:r>
                            <w:proofErr w:type="spellEnd"/>
                            <w:r>
                              <w:t xml:space="preserve">}&gt;Click Me&lt;/button&gt; 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  <w:t xml:space="preserve">{/*&lt;button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this.clickHandler.bind</w:t>
                            </w:r>
                            <w:proofErr w:type="spellEnd"/>
                            <w:r>
                              <w:t>(this)}&gt;Click Me&lt;/button&gt; */}</w:t>
                            </w:r>
                          </w:p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  <w:t xml:space="preserve">{/*&lt;button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  <w:r>
                              <w:t xml:space="preserve">() =&gt; </w:t>
                            </w:r>
                            <w:proofErr w:type="spellStart"/>
                            <w:r>
                              <w:t>this.clickHandler</w:t>
                            </w:r>
                            <w:proofErr w:type="spellEnd"/>
                            <w:r>
                              <w:t>()}&gt;Click Me&lt;/button&gt; */}</w:t>
                            </w:r>
                          </w:p>
                          <w:p w:rsidR="0053136D" w:rsidRDefault="0053136D" w:rsidP="00075C0E"/>
                          <w:p w:rsidR="0053136D" w:rsidRDefault="0053136D" w:rsidP="00075C0E">
                            <w:r>
                              <w:tab/>
                            </w:r>
                            <w:r>
                              <w:tab/>
                              <w:t>&lt;/div&gt;)</w:t>
                            </w:r>
                          </w:p>
                          <w:p w:rsidR="0053136D" w:rsidRDefault="0053136D" w:rsidP="00075C0E">
                            <w:r>
                              <w:tab/>
                              <w:t>}</w:t>
                            </w:r>
                          </w:p>
                          <w:p w:rsidR="0053136D" w:rsidRDefault="0053136D" w:rsidP="00075C0E">
                            <w:r>
                              <w:t>}</w:t>
                            </w:r>
                          </w:p>
                          <w:p w:rsidR="0053136D" w:rsidRDefault="0053136D" w:rsidP="00075C0E"/>
                          <w:p w:rsidR="0053136D" w:rsidRDefault="0053136D" w:rsidP="00075C0E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EventBind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4" type="#_x0000_t202" style="position:absolute;margin-left:4.5pt;margin-top:22.5pt;width:426pt;height:899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" fillcolor="white [3201]" strokeweight=".5pt">
                <v:textbox>
                  <w:txbxContent>
                    <w:p w:rsidR="00D0559C" w:rsidRDefault="00D0559C" w:rsidP="00075C0E">
                      <w:r>
                        <w:t>import React,{Component} from 'react'</w:t>
                      </w:r>
                    </w:p>
                    <w:p w:rsidR="00D0559C" w:rsidRDefault="00D0559C" w:rsidP="00075C0E"/>
                    <w:p w:rsidR="00D0559C" w:rsidRDefault="00D0559C" w:rsidP="00075C0E">
                      <w:r>
                        <w:t>class EventBind extends Component</w:t>
                      </w:r>
                    </w:p>
                    <w:p w:rsidR="00D0559C" w:rsidRDefault="00D0559C" w:rsidP="00075C0E">
                      <w:r>
                        <w:t>{</w:t>
                      </w:r>
                    </w:p>
                    <w:p w:rsidR="00D0559C" w:rsidRDefault="00D0559C" w:rsidP="00075C0E">
                      <w:r>
                        <w:tab/>
                        <w:t>constructor(){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  <w:t>super()</w:t>
                      </w:r>
                    </w:p>
                    <w:p w:rsidR="00D0559C" w:rsidRDefault="00D0559C" w:rsidP="00075C0E">
                      <w:r>
                        <w:tab/>
                        <w:t>this.state={</w:t>
                      </w:r>
                    </w:p>
                    <w:p w:rsidR="00D0559C" w:rsidRDefault="00D0559C" w:rsidP="00075C0E">
                      <w:r>
                        <w:tab/>
                        <w:t>message:"Hello"</w:t>
                      </w:r>
                    </w:p>
                    <w:p w:rsidR="00D0559C" w:rsidRDefault="00D0559C" w:rsidP="00075C0E">
                      <w:r>
                        <w:tab/>
                        <w:t>}</w:t>
                      </w:r>
                    </w:p>
                    <w:p w:rsidR="00D0559C" w:rsidRDefault="00D0559C" w:rsidP="00075C0E">
                      <w:r>
                        <w:t>//</w:t>
                      </w:r>
                      <w:r>
                        <w:tab/>
                        <w:t>this.clickHandler = this.clickHandler.bind(this)</w:t>
                      </w:r>
                    </w:p>
                    <w:p w:rsidR="00D0559C" w:rsidRDefault="00D0559C" w:rsidP="00075C0E">
                      <w:r>
                        <w:tab/>
                        <w:t>}</w:t>
                      </w:r>
                    </w:p>
                    <w:p w:rsidR="00D0559C" w:rsidRDefault="00D0559C" w:rsidP="00075C0E">
                      <w:r>
                        <w:tab/>
                        <w:t>//clickHandler(){</w:t>
                      </w:r>
                    </w:p>
                    <w:p w:rsidR="00D0559C" w:rsidRDefault="00D0559C" w:rsidP="00075C0E">
                      <w:r>
                        <w:tab/>
                        <w:t>//this.setState({</w:t>
                      </w:r>
                    </w:p>
                    <w:p w:rsidR="00D0559C" w:rsidRDefault="00D0559C" w:rsidP="00075C0E">
                      <w:r>
                        <w:t>//</w:t>
                      </w:r>
                      <w:r>
                        <w:tab/>
                        <w:t>message:"GoodBye"</w:t>
                      </w:r>
                    </w:p>
                    <w:p w:rsidR="00D0559C" w:rsidRDefault="00D0559C" w:rsidP="00075C0E">
                      <w:r>
                        <w:t>//</w:t>
                      </w:r>
                      <w:r>
                        <w:tab/>
                        <w:t>})</w:t>
                      </w:r>
                    </w:p>
                    <w:p w:rsidR="00D0559C" w:rsidRDefault="00D0559C" w:rsidP="00075C0E">
                      <w:r>
                        <w:t>//</w:t>
                      </w:r>
                      <w:r>
                        <w:tab/>
                      </w:r>
                      <w:r>
                        <w:tab/>
                        <w:t>console.log(this)</w:t>
                      </w:r>
                    </w:p>
                    <w:p w:rsidR="00D0559C" w:rsidRDefault="00D0559C" w:rsidP="00075C0E">
                      <w:r>
                        <w:t>//</w:t>
                      </w:r>
                      <w:r>
                        <w:tab/>
                        <w:t>}</w:t>
                      </w:r>
                    </w:p>
                    <w:p w:rsidR="00D0559C" w:rsidRDefault="00D0559C" w:rsidP="00075C0E"/>
                    <w:p w:rsidR="00D0559C" w:rsidRPr="00075C0E" w:rsidRDefault="00D0559C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clickHandler = () =&gt;{</w:t>
                      </w:r>
                    </w:p>
                    <w:p w:rsidR="00D0559C" w:rsidRPr="00075C0E" w:rsidRDefault="00D0559C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this.setState({</w:t>
                      </w:r>
                    </w:p>
                    <w:p w:rsidR="00D0559C" w:rsidRPr="00075C0E" w:rsidRDefault="00D0559C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ab/>
                        <w:t>message:"GoodBye"</w:t>
                      </w:r>
                    </w:p>
                    <w:p w:rsidR="00D0559C" w:rsidRPr="00075C0E" w:rsidRDefault="00D0559C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})</w:t>
                      </w:r>
                    </w:p>
                    <w:p w:rsidR="00D0559C" w:rsidRPr="00075C0E" w:rsidRDefault="00D0559C" w:rsidP="00075C0E">
                      <w:pPr>
                        <w:rPr>
                          <w:highlight w:val="green"/>
                        </w:rPr>
                      </w:pPr>
                      <w:r w:rsidRPr="00075C0E">
                        <w:rPr>
                          <w:highlight w:val="green"/>
                        </w:rPr>
                        <w:t>console.log(this)</w:t>
                      </w:r>
                    </w:p>
                    <w:p w:rsidR="00D0559C" w:rsidRDefault="00D0559C" w:rsidP="00075C0E">
                      <w:r w:rsidRPr="00075C0E">
                        <w:rPr>
                          <w:highlight w:val="green"/>
                        </w:rPr>
                        <w:t>}</w:t>
                      </w:r>
                    </w:p>
                    <w:p w:rsidR="00D0559C" w:rsidRDefault="00D0559C" w:rsidP="00075C0E">
                      <w:r>
                        <w:tab/>
                        <w:t>render(){</w:t>
                      </w:r>
                    </w:p>
                    <w:p w:rsidR="00D0559C" w:rsidRDefault="00D0559C" w:rsidP="00075C0E">
                      <w:r>
                        <w:tab/>
                        <w:t>return(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</w:r>
                      <w:r>
                        <w:tab/>
                        <w:t>&lt;h1&gt;{this.state.message}&lt;/h1&gt;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  <w:t xml:space="preserve">&lt;button onClick={this.clickHandler}&gt;Click Me&lt;/button&gt; 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  <w:t>{/*&lt;button onClick={this.clickHandler.bind(this)}&gt;Click Me&lt;/button&gt; */}</w:t>
                      </w:r>
                    </w:p>
                    <w:p w:rsidR="00D0559C" w:rsidRDefault="00D0559C" w:rsidP="00075C0E">
                      <w:r>
                        <w:tab/>
                      </w:r>
                      <w:r>
                        <w:tab/>
                        <w:t>{/*&lt;button onClick={() =&gt; this.clickHandler()}&gt;Click Me&lt;/button&gt; */}</w:t>
                      </w:r>
                    </w:p>
                    <w:p w:rsidR="00D0559C" w:rsidRDefault="00D0559C" w:rsidP="00075C0E"/>
                    <w:p w:rsidR="00D0559C" w:rsidRDefault="00D0559C" w:rsidP="00075C0E">
                      <w:r>
                        <w:tab/>
                      </w:r>
                      <w:r>
                        <w:tab/>
                        <w:t>&lt;/div&gt;)</w:t>
                      </w:r>
                    </w:p>
                    <w:p w:rsidR="00D0559C" w:rsidRDefault="00D0559C" w:rsidP="00075C0E">
                      <w:r>
                        <w:tab/>
                        <w:t>}</w:t>
                      </w:r>
                    </w:p>
                    <w:p w:rsidR="00D0559C" w:rsidRDefault="00D0559C" w:rsidP="00075C0E">
                      <w:r>
                        <w:t>}</w:t>
                      </w:r>
                    </w:p>
                    <w:p w:rsidR="00D0559C" w:rsidRDefault="00D0559C" w:rsidP="00075C0E"/>
                    <w:p w:rsidR="00D0559C" w:rsidRDefault="00D0559C" w:rsidP="00075C0E">
                      <w:r>
                        <w:t>export default EventBind</w:t>
                      </w:r>
                    </w:p>
                  </w:txbxContent>
                </v:textbox>
              </v:shape>
            </w:pict>
          </mc:Fallback>
        </mc:AlternateContent>
      </w: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7F3731" w:rsidRDefault="007F3731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1755E6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088173FA" wp14:editId="694AF591">
            <wp:extent cx="5608320" cy="3154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41" w:rsidRDefault="00073841" w:rsidP="00073841">
      <w:pPr>
        <w:tabs>
          <w:tab w:val="left" w:pos="12680"/>
        </w:tabs>
      </w:pPr>
    </w:p>
    <w:sdt>
      <w:sdtPr>
        <w:alias w:val="Post Title"/>
        <w:id w:val="615413776"/>
        <w:dataBinding w:xpath="/ns0:BlogPostInfo/ns0:PostTitle" w:storeItemID="{A704DBB3-9B97-489C-9BCB-C4E4762749E3}"/>
        <w:text/>
      </w:sdtPr>
      <w:sdtContent>
        <w:p w:rsidR="00073841" w:rsidRDefault="00496B02" w:rsidP="00073841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073841" w:rsidRDefault="00073841" w:rsidP="00073841">
      <w:pPr>
        <w:pStyle w:val="underline"/>
      </w:pPr>
    </w:p>
    <w:p w:rsidR="00073841" w:rsidRDefault="00073841" w:rsidP="007F3731">
      <w:pPr>
        <w:tabs>
          <w:tab w:val="left" w:pos="12680"/>
        </w:tabs>
      </w:pPr>
    </w:p>
    <w:p w:rsidR="001755E6" w:rsidRDefault="00073841" w:rsidP="007F3731">
      <w:pPr>
        <w:tabs>
          <w:tab w:val="left" w:pos="12680"/>
        </w:tabs>
      </w:pPr>
      <w:r>
        <w:t xml:space="preserve">Here the List is pretty simple by using the </w:t>
      </w:r>
      <w:proofErr w:type="spellStart"/>
      <w:r>
        <w:t>Array.map</w:t>
      </w:r>
      <w:proofErr w:type="spellEnd"/>
      <w:r>
        <w:t xml:space="preserve"> method</w:t>
      </w:r>
    </w:p>
    <w:p w:rsidR="00073841" w:rsidRDefault="00073841" w:rsidP="007F3731">
      <w:pPr>
        <w:tabs>
          <w:tab w:val="left" w:pos="1268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do this by building a new functional component </w:t>
      </w:r>
    </w:p>
    <w:p w:rsidR="00073841" w:rsidRPr="00073841" w:rsidRDefault="00073841" w:rsidP="007F3731">
      <w:pPr>
        <w:tabs>
          <w:tab w:val="left" w:pos="12680"/>
        </w:tabs>
        <w:rPr>
          <w:b/>
          <w:u w:val="single"/>
        </w:rPr>
      </w:pPr>
      <w:r w:rsidRPr="00073841">
        <w:rPr>
          <w:b/>
          <w:u w:val="single"/>
        </w:rPr>
        <w:t>NameList.js</w:t>
      </w:r>
    </w:p>
    <w:p w:rsidR="00073841" w:rsidRDefault="00073841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0371FF" wp14:editId="26391ADB">
                <wp:simplePos x="0" y="0"/>
                <wp:positionH relativeFrom="column">
                  <wp:posOffset>171450</wp:posOffset>
                </wp:positionH>
                <wp:positionV relativeFrom="paragraph">
                  <wp:posOffset>165100</wp:posOffset>
                </wp:positionV>
                <wp:extent cx="5410200" cy="4832350"/>
                <wp:effectExtent l="0" t="0" r="19050" b="254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53136D" w:rsidRDefault="0053136D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53136D" w:rsidRDefault="0053136D" w:rsidP="00073841"/>
                          <w:p w:rsidR="0053136D" w:rsidRDefault="0053136D" w:rsidP="00073841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53136D" w:rsidRDefault="0053136D" w:rsidP="00073841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 xml:space="preserve"> = [{'Name':'Anuj','Age':'43','Gender':'Male'},{'Name':'Sonal','Age':'41','Gender':'Female'},{'Name':'Ayaan','Age':'11','Gender':'Male'}];</w:t>
                            </w:r>
                          </w:p>
                          <w:p w:rsidR="0053136D" w:rsidRDefault="0053136D" w:rsidP="00073841">
                            <w:r>
                              <w:t>//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nameList.map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name =&gt; &lt;h1&gt;My name is {</w:t>
                            </w:r>
                            <w:proofErr w:type="spellStart"/>
                            <w:r>
                              <w:t>name.Name</w:t>
                            </w:r>
                            <w:proofErr w:type="spellEnd"/>
                            <w:r>
                              <w:t>} and my age is {</w:t>
                            </w:r>
                            <w:proofErr w:type="spellStart"/>
                            <w:r>
                              <w:t>name.Age</w:t>
                            </w:r>
                            <w:proofErr w:type="spellEnd"/>
                            <w:r>
                              <w:t>}&lt;/h1&gt;)</w:t>
                            </w:r>
                          </w:p>
                          <w:p w:rsidR="0053136D" w:rsidRDefault="0053136D" w:rsidP="00073841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nameList.map</w:t>
                            </w:r>
                            <w:proofErr w:type="spellEnd"/>
                            <w:r>
                              <w:t>(name =&gt; &lt;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item={name} /&gt;)</w:t>
                            </w:r>
                          </w:p>
                          <w:p w:rsidR="0053136D" w:rsidRDefault="0053136D" w:rsidP="00073841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073841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073841">
                            <w:r>
                              <w:tab/>
                              <w:t>{</w:t>
                            </w:r>
                            <w:proofErr w:type="spellStart"/>
                            <w:proofErr w:type="gramStart"/>
                            <w:r>
                              <w:t>nameMap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53136D" w:rsidRDefault="0053136D" w:rsidP="00073841"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073841">
                            <w:r>
                              <w:tab/>
                              <w:t>)</w:t>
                            </w:r>
                          </w:p>
                          <w:p w:rsidR="0053136D" w:rsidRDefault="0053136D" w:rsidP="00073841">
                            <w:r>
                              <w:t>}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5" type="#_x0000_t202" style="position:absolute;margin-left:13.5pt;margin-top:13pt;width:426pt;height:380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" fillcolor="white [3201]" strokeweight=".5pt">
                <v:textbox>
                  <w:txbxContent>
                    <w:p w:rsidR="00D0559C" w:rsidRDefault="00D0559C" w:rsidP="00073841">
                      <w:r>
                        <w:t>import React from 'react'</w:t>
                      </w:r>
                    </w:p>
                    <w:p w:rsidR="00D0559C" w:rsidRDefault="00D0559C" w:rsidP="00073841">
                      <w:r>
                        <w:t>import NameItem from './NameItem'</w:t>
                      </w:r>
                    </w:p>
                    <w:p w:rsidR="00D0559C" w:rsidRDefault="00D0559C" w:rsidP="00073841"/>
                    <w:p w:rsidR="00D0559C" w:rsidRDefault="00D0559C" w:rsidP="00073841">
                      <w:r>
                        <w:t>function NameList(){</w:t>
                      </w:r>
                    </w:p>
                    <w:p w:rsidR="00D0559C" w:rsidRDefault="00D0559C" w:rsidP="00073841">
                      <w:r>
                        <w:t>const nameList = [{'Name':'Anuj','Age':'43','Gender':'Male'},{'Name':'Sonal','Age':'41','Gender':'Female'},{'Name':'Ayaan','Age':'11','Gender':'Male'}];</w:t>
                      </w:r>
                    </w:p>
                    <w:p w:rsidR="00D0559C" w:rsidRDefault="00D0559C" w:rsidP="00073841">
                      <w:r>
                        <w:t>//const nameMap=nameList.map(name =&gt; &lt;h1&gt;My name is {name.Name} and my age is {name.Age}&lt;/h1&gt;)</w:t>
                      </w:r>
                    </w:p>
                    <w:p w:rsidR="00D0559C" w:rsidRDefault="00D0559C" w:rsidP="00073841">
                      <w:r>
                        <w:t>const nameMap=nameList.map(name =&gt; &lt;NameItem item={name} /&gt;)</w:t>
                      </w:r>
                    </w:p>
                    <w:p w:rsidR="00D0559C" w:rsidRDefault="00D0559C" w:rsidP="00073841">
                      <w:r>
                        <w:t>return(</w:t>
                      </w:r>
                    </w:p>
                    <w:p w:rsidR="00D0559C" w:rsidRDefault="00D0559C" w:rsidP="00073841">
                      <w:r>
                        <w:tab/>
                        <w:t>&lt;div&gt;</w:t>
                      </w:r>
                    </w:p>
                    <w:p w:rsidR="00D0559C" w:rsidRDefault="00D0559C" w:rsidP="00073841">
                      <w:r>
                        <w:tab/>
                        <w:t>{nameMap}</w:t>
                      </w:r>
                    </w:p>
                    <w:p w:rsidR="00D0559C" w:rsidRDefault="00D0559C" w:rsidP="00073841">
                      <w:r>
                        <w:tab/>
                        <w:t>&lt;/div&gt;</w:t>
                      </w:r>
                    </w:p>
                    <w:p w:rsidR="00D0559C" w:rsidRDefault="00D0559C" w:rsidP="00073841">
                      <w:r>
                        <w:tab/>
                        <w:t>)</w:t>
                      </w:r>
                    </w:p>
                    <w:p w:rsidR="00D0559C" w:rsidRDefault="00D0559C" w:rsidP="00073841">
                      <w:r>
                        <w:t>}</w:t>
                      </w:r>
                    </w:p>
                    <w:p w:rsidR="00D0559C" w:rsidRDefault="00D0559C" w:rsidP="00073841">
                      <w:r>
                        <w:tab/>
                        <w:t>export default NameList</w:t>
                      </w:r>
                    </w:p>
                  </w:txbxContent>
                </v:textbox>
              </v:shape>
            </w:pict>
          </mc:Fallback>
        </mc:AlternateContent>
      </w: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  <w:r>
        <w:t xml:space="preserve">Now we have made the </w:t>
      </w:r>
      <w:proofErr w:type="spellStart"/>
      <w:r>
        <w:t>NameItem</w:t>
      </w:r>
      <w:proofErr w:type="spellEnd"/>
      <w:r>
        <w:t xml:space="preserve"> -&gt; which describes the layout of each Item. </w:t>
      </w:r>
    </w:p>
    <w:p w:rsidR="00073841" w:rsidRPr="00073841" w:rsidRDefault="00073841" w:rsidP="007F3731">
      <w:pPr>
        <w:tabs>
          <w:tab w:val="left" w:pos="12680"/>
        </w:tabs>
        <w:rPr>
          <w:b/>
          <w:u w:val="single"/>
        </w:rPr>
      </w:pPr>
      <w:r w:rsidRPr="00073841">
        <w:rPr>
          <w:b/>
          <w:u w:val="single"/>
        </w:rPr>
        <w:t>NameItem.js</w:t>
      </w:r>
    </w:p>
    <w:p w:rsidR="00073841" w:rsidRDefault="00073841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C80784" wp14:editId="4FD5497D">
                <wp:simplePos x="0" y="0"/>
                <wp:positionH relativeFrom="column">
                  <wp:posOffset>165100</wp:posOffset>
                </wp:positionH>
                <wp:positionV relativeFrom="paragraph">
                  <wp:posOffset>44450</wp:posOffset>
                </wp:positionV>
                <wp:extent cx="5410200" cy="4832350"/>
                <wp:effectExtent l="0" t="0" r="1905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073841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53136D" w:rsidRDefault="0053136D" w:rsidP="00073841"/>
                          <w:p w:rsidR="0053136D" w:rsidRDefault="0053136D" w:rsidP="00073841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(props)</w:t>
                            </w:r>
                          </w:p>
                          <w:p w:rsidR="0053136D" w:rsidRDefault="0053136D" w:rsidP="00073841">
                            <w:r>
                              <w:t>{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Hi, your name is &lt;h1&gt;{</w:t>
                            </w:r>
                            <w:proofErr w:type="spellStart"/>
                            <w:r>
                              <w:t>props.item.Name</w:t>
                            </w:r>
                            <w:proofErr w:type="spellEnd"/>
                            <w:r>
                              <w:t>}&lt;/h1&gt;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Age :</w:t>
                            </w:r>
                            <w:proofErr w:type="gramStart"/>
                            <w:r>
                              <w:t>{</w:t>
                            </w:r>
                            <w:proofErr w:type="spellStart"/>
                            <w:r>
                              <w:t>props.item.Age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)</w:t>
                            </w:r>
                          </w:p>
                          <w:p w:rsidR="0053136D" w:rsidRDefault="0053136D" w:rsidP="00073841">
                            <w:r>
                              <w:t>}</w:t>
                            </w:r>
                          </w:p>
                          <w:p w:rsidR="0053136D" w:rsidRDefault="0053136D" w:rsidP="00073841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46" type="#_x0000_t202" style="position:absolute;margin-left:13pt;margin-top:3.5pt;width:426pt;height:38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" fillcolor="white [3201]" strokeweight=".5pt">
                <v:textbox>
                  <w:txbxContent>
                    <w:p w:rsidR="00D0559C" w:rsidRDefault="00D0559C" w:rsidP="00073841">
                      <w:r>
                        <w:t>import React from 'react'</w:t>
                      </w:r>
                    </w:p>
                    <w:p w:rsidR="00D0559C" w:rsidRDefault="00D0559C" w:rsidP="00073841"/>
                    <w:p w:rsidR="00D0559C" w:rsidRDefault="00D0559C" w:rsidP="00073841">
                      <w:r>
                        <w:t>function NameItem(props)</w:t>
                      </w:r>
                    </w:p>
                    <w:p w:rsidR="00D0559C" w:rsidRDefault="00D0559C" w:rsidP="00073841">
                      <w:r>
                        <w:t>{</w:t>
                      </w:r>
                    </w:p>
                    <w:p w:rsidR="00D0559C" w:rsidRDefault="00D0559C" w:rsidP="00073841">
                      <w:r>
                        <w:tab/>
                        <w:t>return(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Hi, your name is &lt;h1&gt;{props.item.Name}&lt;/h1&gt;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Age :{props.item.Age}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</w:r>
                      <w:r>
                        <w:tab/>
                        <w:t>)</w:t>
                      </w:r>
                    </w:p>
                    <w:p w:rsidR="00D0559C" w:rsidRDefault="00D0559C" w:rsidP="00073841">
                      <w:r>
                        <w:t>}</w:t>
                      </w:r>
                    </w:p>
                    <w:p w:rsidR="00D0559C" w:rsidRDefault="00D0559C" w:rsidP="00073841">
                      <w:r>
                        <w:tab/>
                      </w:r>
                      <w:r>
                        <w:tab/>
                        <w:t>export default NameItem</w:t>
                      </w:r>
                    </w:p>
                  </w:txbxContent>
                </v:textbox>
              </v:shape>
            </w:pict>
          </mc:Fallback>
        </mc:AlternateContent>
      </w: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92067A" w:rsidP="007F3731">
      <w:pPr>
        <w:tabs>
          <w:tab w:val="left" w:pos="12680"/>
        </w:tabs>
      </w:pPr>
      <w:proofErr w:type="gramStart"/>
      <w:r>
        <w:t>Output :</w:t>
      </w:r>
      <w:proofErr w:type="gramEnd"/>
    </w:p>
    <w:p w:rsidR="0092067A" w:rsidRDefault="0092067A" w:rsidP="007F3731">
      <w:pPr>
        <w:tabs>
          <w:tab w:val="left" w:pos="12680"/>
        </w:tabs>
      </w:pPr>
    </w:p>
    <w:p w:rsidR="0092067A" w:rsidRDefault="0092067A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447127E3" wp14:editId="44140362">
            <wp:extent cx="5943600" cy="57111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7A" w:rsidRDefault="0092067A" w:rsidP="007F3731">
      <w:pPr>
        <w:tabs>
          <w:tab w:val="left" w:pos="12680"/>
        </w:tabs>
      </w:pPr>
      <w:r>
        <w:t>But in the End there is an error which shows the Key property is not unique</w:t>
      </w:r>
    </w:p>
    <w:p w:rsidR="0092067A" w:rsidRDefault="0092067A" w:rsidP="007F3731">
      <w:pPr>
        <w:tabs>
          <w:tab w:val="left" w:pos="12680"/>
        </w:tabs>
      </w:pPr>
      <w:r>
        <w:t xml:space="preserve">So for this add ‘id’ to an array and change the method to </w:t>
      </w:r>
      <w:proofErr w:type="gramStart"/>
      <w:r>
        <w:t>following :</w:t>
      </w:r>
      <w:proofErr w:type="gramEnd"/>
      <w:r>
        <w:t>-</w:t>
      </w:r>
    </w:p>
    <w:p w:rsidR="0092067A" w:rsidRDefault="0092067A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D2B139" wp14:editId="03E5C3C2">
                <wp:simplePos x="0" y="0"/>
                <wp:positionH relativeFrom="column">
                  <wp:posOffset>69850</wp:posOffset>
                </wp:positionH>
                <wp:positionV relativeFrom="paragraph">
                  <wp:posOffset>19050</wp:posOffset>
                </wp:positionV>
                <wp:extent cx="5410200" cy="4832350"/>
                <wp:effectExtent l="0" t="0" r="19050" b="254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92067A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53136D" w:rsidRDefault="0053136D" w:rsidP="0092067A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53136D" w:rsidRDefault="0053136D" w:rsidP="0092067A"/>
                          <w:p w:rsidR="0053136D" w:rsidRDefault="0053136D" w:rsidP="0092067A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53136D" w:rsidRDefault="0053136D" w:rsidP="0092067A"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  <w:r>
                              <w:t xml:space="preserve"> = [{'id':'1','Name':'Anuj','Age':'43','Gender':'Male'},{'id':'2','Name':'Sonal','Age':'41','Gender':'Female'},{'id':'3','Name':'Ayaan','Age':'11','Gender':'Male'}];</w:t>
                            </w:r>
                          </w:p>
                          <w:p w:rsidR="0053136D" w:rsidRDefault="0053136D" w:rsidP="0092067A">
                            <w:r>
                              <w:t>//</w:t>
                            </w:r>
                            <w:proofErr w:type="spellStart"/>
                            <w:r>
                              <w:t>const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nameList.map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name =&gt; &lt;h1&gt;My name is {</w:t>
                            </w:r>
                            <w:proofErr w:type="spellStart"/>
                            <w:r>
                              <w:t>name.Name</w:t>
                            </w:r>
                            <w:proofErr w:type="spellEnd"/>
                            <w:r>
                              <w:t>} and my age is {</w:t>
                            </w:r>
                            <w:proofErr w:type="spellStart"/>
                            <w:r>
                              <w:t>name.Age</w:t>
                            </w:r>
                            <w:proofErr w:type="spellEnd"/>
                            <w:r>
                              <w:t>}&lt;/h1&gt;)</w:t>
                            </w:r>
                          </w:p>
                          <w:p w:rsidR="0053136D" w:rsidRDefault="0053136D" w:rsidP="0092067A"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nameMap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nameList.map</w:t>
                            </w:r>
                            <w:proofErr w:type="spellEnd"/>
                            <w:r>
                              <w:t>(name =&gt; &lt;</w:t>
                            </w:r>
                            <w:proofErr w:type="spellStart"/>
                            <w:r>
                              <w:t>NameItem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F3E97">
                              <w:rPr>
                                <w:highlight w:val="yellow"/>
                              </w:rPr>
                              <w:t>key={name.id}</w:t>
                            </w:r>
                            <w:r>
                              <w:t xml:space="preserve"> item={name} /&gt;)</w:t>
                            </w:r>
                          </w:p>
                          <w:p w:rsidR="0053136D" w:rsidRDefault="0053136D" w:rsidP="0092067A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92067A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92067A">
                            <w:r>
                              <w:tab/>
                              <w:t>{</w:t>
                            </w:r>
                            <w:proofErr w:type="spellStart"/>
                            <w:proofErr w:type="gramStart"/>
                            <w:r>
                              <w:t>nameMap</w:t>
                            </w:r>
                            <w:proofErr w:type="spellEnd"/>
                            <w:proofErr w:type="gramEnd"/>
                            <w:r>
                              <w:t>}</w:t>
                            </w:r>
                          </w:p>
                          <w:p w:rsidR="0053136D" w:rsidRDefault="0053136D" w:rsidP="0092067A"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92067A">
                            <w:r>
                              <w:tab/>
                              <w:t>)</w:t>
                            </w:r>
                          </w:p>
                          <w:p w:rsidR="0053136D" w:rsidRDefault="0053136D" w:rsidP="0092067A">
                            <w:r>
                              <w:t>}</w:t>
                            </w:r>
                          </w:p>
                          <w:p w:rsidR="0053136D" w:rsidRDefault="0053136D" w:rsidP="0092067A">
                            <w:r>
                              <w:tab/>
                              <w:t xml:space="preserve">Export default </w:t>
                            </w:r>
                            <w:proofErr w:type="spellStart"/>
                            <w:r>
                              <w:t>NameList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7" type="#_x0000_t202" style="position:absolute;margin-left:5.5pt;margin-top:1.5pt;width:426pt;height:380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" fillcolor="white [3201]" strokeweight=".5pt">
                <v:textbox>
                  <w:txbxContent>
                    <w:p w:rsidR="00D0559C" w:rsidRDefault="00D0559C" w:rsidP="0092067A">
                      <w:r>
                        <w:t>import React from 'react'</w:t>
                      </w:r>
                    </w:p>
                    <w:p w:rsidR="00D0559C" w:rsidRDefault="00D0559C" w:rsidP="0092067A">
                      <w:r>
                        <w:t>import NameItem from './NameItem'</w:t>
                      </w:r>
                    </w:p>
                    <w:p w:rsidR="00D0559C" w:rsidRDefault="00D0559C" w:rsidP="0092067A"/>
                    <w:p w:rsidR="00D0559C" w:rsidRDefault="00D0559C" w:rsidP="0092067A">
                      <w:r>
                        <w:t>function NameList(){</w:t>
                      </w:r>
                    </w:p>
                    <w:p w:rsidR="00D0559C" w:rsidRDefault="00D0559C" w:rsidP="0092067A">
                      <w:r>
                        <w:t>const nameList = [{'id':'1','Name':'Anuj','Age':'43','Gender':'Male'},{'id':'2','Name':'Sonal','Age':'41','Gender':'Female'},{'id':'3','Name':'Ayaan','Age':'11','Gender':'Male'}];</w:t>
                      </w:r>
                    </w:p>
                    <w:p w:rsidR="00D0559C" w:rsidRDefault="00D0559C" w:rsidP="0092067A">
                      <w:r>
                        <w:t>//const nameMap=nameList.map(name =&gt; &lt;h1&gt;My name is {name.Name} and my age is {name.Age}&lt;/h1&gt;)</w:t>
                      </w:r>
                    </w:p>
                    <w:p w:rsidR="00D0559C" w:rsidRDefault="00D0559C" w:rsidP="0092067A">
                      <w:r>
                        <w:t xml:space="preserve">const nameMap=nameList.map(name =&gt; &lt;NameItem </w:t>
                      </w:r>
                      <w:r w:rsidRPr="00FF3E97">
                        <w:rPr>
                          <w:highlight w:val="yellow"/>
                        </w:rPr>
                        <w:t>key={name.id}</w:t>
                      </w:r>
                      <w:r>
                        <w:t xml:space="preserve"> item={name} /&gt;)</w:t>
                      </w:r>
                    </w:p>
                    <w:p w:rsidR="00D0559C" w:rsidRDefault="00D0559C" w:rsidP="0092067A">
                      <w:r>
                        <w:t>return(</w:t>
                      </w:r>
                    </w:p>
                    <w:p w:rsidR="00D0559C" w:rsidRDefault="00D0559C" w:rsidP="0092067A">
                      <w:r>
                        <w:tab/>
                        <w:t>&lt;div&gt;</w:t>
                      </w:r>
                    </w:p>
                    <w:p w:rsidR="00D0559C" w:rsidRDefault="00D0559C" w:rsidP="0092067A">
                      <w:r>
                        <w:tab/>
                        <w:t>{nameMap}</w:t>
                      </w:r>
                    </w:p>
                    <w:p w:rsidR="00D0559C" w:rsidRDefault="00D0559C" w:rsidP="0092067A">
                      <w:r>
                        <w:tab/>
                        <w:t>&lt;/div&gt;</w:t>
                      </w:r>
                    </w:p>
                    <w:p w:rsidR="00D0559C" w:rsidRDefault="00D0559C" w:rsidP="0092067A">
                      <w:r>
                        <w:tab/>
                        <w:t>)</w:t>
                      </w:r>
                    </w:p>
                    <w:p w:rsidR="00D0559C" w:rsidRDefault="00D0559C" w:rsidP="0092067A">
                      <w:r>
                        <w:t>}</w:t>
                      </w:r>
                    </w:p>
                    <w:p w:rsidR="00D0559C" w:rsidRDefault="00D0559C" w:rsidP="0092067A">
                      <w:r>
                        <w:tab/>
                        <w:t>Export default NameList</w:t>
                      </w:r>
                    </w:p>
                  </w:txbxContent>
                </v:textbox>
              </v:shape>
            </w:pict>
          </mc:Fallback>
        </mc:AlternateContent>
      </w:r>
    </w:p>
    <w:p w:rsidR="0092067A" w:rsidRDefault="0092067A" w:rsidP="007F3731">
      <w:pPr>
        <w:tabs>
          <w:tab w:val="left" w:pos="12680"/>
        </w:tabs>
      </w:pPr>
    </w:p>
    <w:p w:rsidR="0092067A" w:rsidRDefault="0092067A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073841" w:rsidRDefault="00073841" w:rsidP="007F3731">
      <w:pPr>
        <w:tabs>
          <w:tab w:val="left" w:pos="12680"/>
        </w:tabs>
      </w:pPr>
    </w:p>
    <w:p w:rsidR="001755E6" w:rsidRDefault="001755E6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FF3E97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20939A1B" wp14:editId="598BD33A">
            <wp:extent cx="5943600" cy="2032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93" w:rsidRDefault="00BC7993" w:rsidP="007F3731">
      <w:pPr>
        <w:tabs>
          <w:tab w:val="left" w:pos="12680"/>
        </w:tabs>
      </w:pPr>
    </w:p>
    <w:sdt>
      <w:sdtPr>
        <w:alias w:val="Post Title"/>
        <w:id w:val="-2115043227"/>
        <w:dataBinding w:xpath="/ns0:BlogPostInfo/ns0:PostTitle" w:storeItemID="{A704DBB3-9B97-489C-9BCB-C4E4762749E3}"/>
        <w:text/>
      </w:sdtPr>
      <w:sdtContent>
        <w:p w:rsidR="00BC7993" w:rsidRDefault="00496B02" w:rsidP="00BC7993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BC7993" w:rsidRDefault="00BC7993" w:rsidP="00BC7993">
      <w:pPr>
        <w:pStyle w:val="underline"/>
      </w:pPr>
    </w:p>
    <w:p w:rsidR="00BC7993" w:rsidRDefault="00BC7993" w:rsidP="00BC7993">
      <w:pPr>
        <w:tabs>
          <w:tab w:val="left" w:pos="12680"/>
        </w:tabs>
      </w:pPr>
    </w:p>
    <w:p w:rsidR="00BC7993" w:rsidRDefault="002A4AFC" w:rsidP="007F3731">
      <w:pPr>
        <w:tabs>
          <w:tab w:val="left" w:pos="12680"/>
        </w:tabs>
      </w:pPr>
      <w:r>
        <w:t xml:space="preserve">Example of using the Form handling </w:t>
      </w:r>
      <w:proofErr w:type="gramStart"/>
      <w:r>
        <w:t>methods .</w:t>
      </w:r>
      <w:proofErr w:type="gramEnd"/>
      <w:r>
        <w:t xml:space="preserve"> </w:t>
      </w:r>
    </w:p>
    <w:p w:rsidR="002A4AFC" w:rsidRDefault="002A4AFC" w:rsidP="007F3731">
      <w:pPr>
        <w:tabs>
          <w:tab w:val="left" w:pos="12680"/>
        </w:tabs>
      </w:pPr>
      <w:r w:rsidRPr="00907467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F5E87D" wp14:editId="10E4DF93">
                <wp:simplePos x="0" y="0"/>
                <wp:positionH relativeFrom="column">
                  <wp:posOffset>76200</wp:posOffset>
                </wp:positionH>
                <wp:positionV relativeFrom="paragraph">
                  <wp:posOffset>209550</wp:posOffset>
                </wp:positionV>
                <wp:extent cx="5410200" cy="18180050"/>
                <wp:effectExtent l="0" t="0" r="1905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1818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2A4AFC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53136D" w:rsidRDefault="0053136D" w:rsidP="002A4AFC"/>
                          <w:p w:rsidR="0053136D" w:rsidRDefault="0053136D" w:rsidP="002A4AFC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Form extends Component</w:t>
                            </w:r>
                          </w:p>
                          <w:p w:rsidR="0053136D" w:rsidRDefault="0053136D" w:rsidP="002A4AFC">
                            <w:r>
                              <w:t>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super(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username</w:t>
                            </w:r>
                            <w:proofErr w:type="gramEnd"/>
                            <w:r>
                              <w:t>:'',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topic</w:t>
                            </w:r>
                            <w:proofErr w:type="gramEnd"/>
                            <w:r>
                              <w:t>:'',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comments</w:t>
                            </w:r>
                            <w:proofErr w:type="gramEnd"/>
                            <w:r>
                              <w:t>:''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/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handleUsernameChange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username: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53136D" w:rsidRDefault="0053136D" w:rsidP="002A4AFC">
                            <w:r>
                              <w:tab/>
                              <w:t>})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/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handleCommentsChange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comments: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53136D" w:rsidRDefault="0053136D" w:rsidP="002A4AFC">
                            <w:r>
                              <w:tab/>
                              <w:t>})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/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handleTopicChange</w:t>
                            </w:r>
                            <w:proofErr w:type="spellEnd"/>
                            <w:proofErr w:type="gramEnd"/>
                            <w:r>
                              <w:t xml:space="preserve"> = event =&gt; 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topic:</w:t>
                            </w:r>
                            <w:proofErr w:type="gramEnd"/>
                            <w:r>
                              <w:t>event.target.value</w:t>
                            </w:r>
                            <w:proofErr w:type="spellEnd"/>
                          </w:p>
                          <w:p w:rsidR="0053136D" w:rsidRDefault="0053136D" w:rsidP="002A4AFC">
                            <w:r>
                              <w:tab/>
                              <w:t>})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handleSubmitEvent</w:t>
                            </w:r>
                            <w:proofErr w:type="spellEnd"/>
                            <w:proofErr w:type="gramEnd"/>
                            <w:r>
                              <w:t xml:space="preserve"> = event =&gt;{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alert(</w:t>
                            </w:r>
                            <w:proofErr w:type="gramEnd"/>
                            <w:r>
                              <w:t>`${</w:t>
                            </w:r>
                            <w:proofErr w:type="spellStart"/>
                            <w:r>
                              <w:t>this.state.username</w:t>
                            </w:r>
                            <w:proofErr w:type="spellEnd"/>
                            <w:r>
                              <w:t>} ${</w:t>
                            </w:r>
                            <w:proofErr w:type="spellStart"/>
                            <w:r>
                              <w:t>this.state.comments</w:t>
                            </w:r>
                            <w:proofErr w:type="spellEnd"/>
                            <w:r>
                              <w:t>} ${</w:t>
                            </w:r>
                            <w:proofErr w:type="spellStart"/>
                            <w:r>
                              <w:t>this.state.topic</w:t>
                            </w:r>
                            <w:proofErr w:type="spellEnd"/>
                            <w:r>
                              <w:t>}`)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event.preventDefault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2A4AFC">
                            <w:r>
                              <w:tab/>
                              <w:t xml:space="preserve">&lt;form </w:t>
                            </w:r>
                            <w:proofErr w:type="spellStart"/>
                            <w:r>
                              <w:t>onSubmit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this.handleSubmitEvent</w:t>
                            </w:r>
                            <w:proofErr w:type="spellEnd"/>
                            <w:r>
                              <w:t>}&gt;</w:t>
                            </w:r>
                          </w:p>
                          <w:p w:rsidR="0053136D" w:rsidRDefault="0053136D" w:rsidP="002A4AFC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gramEnd"/>
                            <w:r>
                              <w:t>Username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&lt;input type="text"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this.state.username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this.handleUsernameChange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2A4AFC"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gramEnd"/>
                            <w:r>
                              <w:t>Comments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  <w:r>
                              <w:t xml:space="preserve">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this.state.comments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this.handleCommentsChange</w:t>
                            </w:r>
                            <w:proofErr w:type="spellEnd"/>
                            <w:r>
                              <w:t>} /&gt;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 Select the Topic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&lt;select value</w:t>
                            </w:r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this.state.topic</w:t>
                            </w:r>
                            <w:proofErr w:type="spellEnd"/>
                            <w:r>
                              <w:t xml:space="preserve">}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={</w:t>
                            </w:r>
                            <w:proofErr w:type="spellStart"/>
                            <w:r>
                              <w:t>this.handleTopicChange</w:t>
                            </w:r>
                            <w:proofErr w:type="spellEnd"/>
                            <w:r>
                              <w:t>} 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value="react"&gt;React&lt;/option&gt;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value="angular"&gt;Angular&lt;/option&gt;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&lt;option value="</w:t>
                            </w:r>
                            <w:proofErr w:type="spellStart"/>
                            <w:r>
                              <w:t>vue</w:t>
                            </w:r>
                            <w:proofErr w:type="spellEnd"/>
                            <w:r>
                              <w:t>"&gt;</w:t>
                            </w:r>
                            <w:proofErr w:type="spellStart"/>
                            <w:r>
                              <w:t>Vue</w:t>
                            </w:r>
                            <w:proofErr w:type="spellEnd"/>
                            <w:r>
                              <w:t>&lt;/option&gt;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&lt;/select&gt;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&lt;input type="submit" value="Submit" /&gt;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2A4AFC">
                            <w:r>
                              <w:tab/>
                            </w:r>
                            <w:r>
                              <w:tab/>
                              <w:t>&lt;/form&gt;</w:t>
                            </w:r>
                          </w:p>
                          <w:p w:rsidR="0053136D" w:rsidRDefault="0053136D" w:rsidP="002A4AFC">
                            <w:r>
                              <w:tab/>
                              <w:t>)</w:t>
                            </w:r>
                          </w:p>
                          <w:p w:rsidR="0053136D" w:rsidRDefault="0053136D" w:rsidP="002A4AFC">
                            <w:r>
                              <w:tab/>
                              <w:t>}</w:t>
                            </w:r>
                          </w:p>
                          <w:p w:rsidR="0053136D" w:rsidRDefault="0053136D" w:rsidP="002A4AFC">
                            <w:r>
                              <w:t>}</w:t>
                            </w:r>
                          </w:p>
                          <w:p w:rsidR="0053136D" w:rsidRDefault="0053136D" w:rsidP="002A4AFC"/>
                          <w:p w:rsidR="0053136D" w:rsidRDefault="0053136D" w:rsidP="002A4AFC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8" type="#_x0000_t202" style="position:absolute;margin-left:6pt;margin-top:16.5pt;width:426pt;height:1431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" fillcolor="white [3201]" strokeweight=".5pt">
                <v:textbox>
                  <w:txbxContent>
                    <w:p w:rsidR="00D0559C" w:rsidRDefault="00D0559C" w:rsidP="002A4AFC">
                      <w:r>
                        <w:t>import React,{Component} from 'react'</w:t>
                      </w:r>
                    </w:p>
                    <w:p w:rsidR="00D0559C" w:rsidRDefault="00D0559C" w:rsidP="002A4AFC"/>
                    <w:p w:rsidR="00D0559C" w:rsidRDefault="00D0559C" w:rsidP="002A4AFC">
                      <w:r>
                        <w:t>class Form extends Component</w:t>
                      </w:r>
                    </w:p>
                    <w:p w:rsidR="00D0559C" w:rsidRDefault="00D0559C" w:rsidP="002A4AFC">
                      <w:r>
                        <w:t>{</w:t>
                      </w:r>
                    </w:p>
                    <w:p w:rsidR="00D0559C" w:rsidRDefault="00D0559C" w:rsidP="002A4AFC">
                      <w:r>
                        <w:tab/>
                        <w:t>constructor(){</w:t>
                      </w:r>
                    </w:p>
                    <w:p w:rsidR="00D0559C" w:rsidRDefault="00D0559C" w:rsidP="002A4AFC">
                      <w:r>
                        <w:tab/>
                        <w:t>super();</w:t>
                      </w:r>
                    </w:p>
                    <w:p w:rsidR="00D0559C" w:rsidRDefault="00D0559C" w:rsidP="002A4AFC">
                      <w:r>
                        <w:tab/>
                        <w:t>this.state={</w:t>
                      </w:r>
                    </w:p>
                    <w:p w:rsidR="00D0559C" w:rsidRDefault="00D0559C" w:rsidP="002A4AFC">
                      <w:r>
                        <w:tab/>
                        <w:t>username:'',</w:t>
                      </w:r>
                    </w:p>
                    <w:p w:rsidR="00D0559C" w:rsidRDefault="00D0559C" w:rsidP="002A4AFC">
                      <w:r>
                        <w:tab/>
                        <w:t>topic:'',</w:t>
                      </w:r>
                    </w:p>
                    <w:p w:rsidR="00D0559C" w:rsidRDefault="00D0559C" w:rsidP="002A4AFC">
                      <w:r>
                        <w:tab/>
                        <w:t>comments:''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/>
                    <w:p w:rsidR="00D0559C" w:rsidRDefault="00D0559C" w:rsidP="002A4AFC">
                      <w:r>
                        <w:tab/>
                        <w:t>handleUsernameChange = event =&gt; {</w:t>
                      </w:r>
                    </w:p>
                    <w:p w:rsidR="00D0559C" w:rsidRDefault="00D0559C" w:rsidP="002A4AFC">
                      <w:r>
                        <w:tab/>
                        <w:t>this.setState({</w:t>
                      </w:r>
                    </w:p>
                    <w:p w:rsidR="00D0559C" w:rsidRDefault="00D0559C" w:rsidP="002A4AFC">
                      <w:r>
                        <w:tab/>
                        <w:t>username:event.target.value</w:t>
                      </w:r>
                    </w:p>
                    <w:p w:rsidR="00D0559C" w:rsidRDefault="00D0559C" w:rsidP="002A4AFC">
                      <w:r>
                        <w:tab/>
                        <w:t>})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/>
                    <w:p w:rsidR="00D0559C" w:rsidRDefault="00D0559C" w:rsidP="002A4AFC">
                      <w:r>
                        <w:tab/>
                        <w:t>handleCommentsChange = event =&gt; {</w:t>
                      </w:r>
                    </w:p>
                    <w:p w:rsidR="00D0559C" w:rsidRDefault="00D0559C" w:rsidP="002A4AFC">
                      <w:r>
                        <w:tab/>
                        <w:t>this.setState({</w:t>
                      </w:r>
                    </w:p>
                    <w:p w:rsidR="00D0559C" w:rsidRDefault="00D0559C" w:rsidP="002A4AFC">
                      <w:r>
                        <w:tab/>
                        <w:t>comments:event.target.value</w:t>
                      </w:r>
                    </w:p>
                    <w:p w:rsidR="00D0559C" w:rsidRDefault="00D0559C" w:rsidP="002A4AFC">
                      <w:r>
                        <w:tab/>
                        <w:t>})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/>
                    <w:p w:rsidR="00D0559C" w:rsidRDefault="00D0559C" w:rsidP="002A4AFC">
                      <w:r>
                        <w:tab/>
                        <w:t>handleTopicChange = event =&gt; {</w:t>
                      </w:r>
                    </w:p>
                    <w:p w:rsidR="00D0559C" w:rsidRDefault="00D0559C" w:rsidP="002A4AFC">
                      <w:r>
                        <w:tab/>
                        <w:t>this.setState({</w:t>
                      </w:r>
                    </w:p>
                    <w:p w:rsidR="00D0559C" w:rsidRDefault="00D0559C" w:rsidP="002A4AFC">
                      <w:r>
                        <w:tab/>
                        <w:t>topic:event.target.value</w:t>
                      </w:r>
                    </w:p>
                    <w:p w:rsidR="00D0559C" w:rsidRDefault="00D0559C" w:rsidP="002A4AFC">
                      <w:r>
                        <w:tab/>
                        <w:t>})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>
                      <w:r>
                        <w:tab/>
                        <w:t>handleSubmitEvent = event =&gt;{</w:t>
                      </w:r>
                    </w:p>
                    <w:p w:rsidR="00D0559C" w:rsidRDefault="00D0559C" w:rsidP="002A4AFC">
                      <w:r>
                        <w:tab/>
                        <w:t>alert(`${this.state.username} ${this.state.comments} ${this.state.topic}`)</w:t>
                      </w:r>
                    </w:p>
                    <w:p w:rsidR="00D0559C" w:rsidRDefault="00D0559C" w:rsidP="002A4AFC">
                      <w:r>
                        <w:tab/>
                        <w:t>event.preventDefault()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>
                      <w:r>
                        <w:tab/>
                        <w:t>render(){</w:t>
                      </w:r>
                    </w:p>
                    <w:p w:rsidR="00D0559C" w:rsidRDefault="00D0559C" w:rsidP="002A4AFC">
                      <w:r>
                        <w:tab/>
                        <w:t>return(</w:t>
                      </w:r>
                    </w:p>
                    <w:p w:rsidR="00D0559C" w:rsidRDefault="00D0559C" w:rsidP="002A4AFC">
                      <w:r>
                        <w:tab/>
                        <w:t>&lt;form onSubmit={this.handleSubmitEvent}&gt;</w:t>
                      </w:r>
                    </w:p>
                    <w:p w:rsidR="00D0559C" w:rsidRDefault="00D0559C" w:rsidP="002A4AFC">
                      <w:r>
                        <w:tab/>
                        <w:t>&lt;div&gt;Username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&lt;input type="text" value={this.state.username} onChange={this.handleUsernameChange} /&gt;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2A4AFC">
                      <w:r>
                        <w:tab/>
                        <w:t>&lt;div&gt;Comments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&lt;textarea value={this.state.comments} onChange={this.handleCommentsChange} /&gt;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&lt;div&gt; Select the Topic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&lt;select value={this.state.topic} onChange={this.handleTopicChange} 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value="react"&gt;React&lt;/option&gt;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value="angular"&gt;Angular&lt;/option&gt;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&lt;option value="vue"&gt;Vue&lt;/option&gt;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&lt;/select&gt;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&lt;div&gt;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</w:r>
                      <w:r>
                        <w:tab/>
                        <w:t>&lt;input type="submit" value="Submit" /&gt;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2A4AFC">
                      <w:r>
                        <w:tab/>
                      </w:r>
                      <w:r>
                        <w:tab/>
                        <w:t>&lt;/form&gt;</w:t>
                      </w:r>
                    </w:p>
                    <w:p w:rsidR="00D0559C" w:rsidRDefault="00D0559C" w:rsidP="002A4AFC">
                      <w:r>
                        <w:tab/>
                        <w:t>)</w:t>
                      </w:r>
                    </w:p>
                    <w:p w:rsidR="00D0559C" w:rsidRDefault="00D0559C" w:rsidP="002A4AFC">
                      <w:r>
                        <w:tab/>
                        <w:t>}</w:t>
                      </w:r>
                    </w:p>
                    <w:p w:rsidR="00D0559C" w:rsidRDefault="00D0559C" w:rsidP="002A4AFC">
                      <w:r>
                        <w:t>}</w:t>
                      </w:r>
                    </w:p>
                    <w:p w:rsidR="00D0559C" w:rsidRDefault="00D0559C" w:rsidP="002A4AFC"/>
                    <w:p w:rsidR="00D0559C" w:rsidRDefault="00D0559C" w:rsidP="002A4AFC">
                      <w:r>
                        <w:t>export default Form</w:t>
                      </w:r>
                    </w:p>
                  </w:txbxContent>
                </v:textbox>
              </v:shape>
            </w:pict>
          </mc:Fallback>
        </mc:AlternateContent>
      </w:r>
    </w:p>
    <w:p w:rsidR="002A4AFC" w:rsidRDefault="002A4AFC" w:rsidP="007F3731">
      <w:pPr>
        <w:tabs>
          <w:tab w:val="left" w:pos="12680"/>
        </w:tabs>
      </w:pPr>
    </w:p>
    <w:p w:rsidR="00FF3E97" w:rsidRDefault="00FF3E97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075C0E" w:rsidRDefault="00075C0E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2119B3" w:rsidRDefault="002119B3" w:rsidP="002119B3">
      <w:pPr>
        <w:tabs>
          <w:tab w:val="left" w:pos="12680"/>
        </w:tabs>
      </w:pPr>
    </w:p>
    <w:sdt>
      <w:sdtPr>
        <w:alias w:val="Post Title"/>
        <w:id w:val="427469505"/>
        <w:dataBinding w:xpath="/ns0:BlogPostInfo/ns0:PostTitle" w:storeItemID="{A704DBB3-9B97-489C-9BCB-C4E4762749E3}"/>
        <w:text/>
      </w:sdtPr>
      <w:sdtContent>
        <w:p w:rsidR="002119B3" w:rsidRDefault="00496B02" w:rsidP="002119B3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2119B3" w:rsidRDefault="002119B3" w:rsidP="002119B3">
      <w:pPr>
        <w:pStyle w:val="underline"/>
      </w:pPr>
    </w:p>
    <w:p w:rsidR="002119B3" w:rsidRDefault="002119B3" w:rsidP="002119B3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</w:p>
    <w:p w:rsidR="00917D35" w:rsidRDefault="00917D35" w:rsidP="007F3731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  <w:r>
        <w:t xml:space="preserve">Lifecycle method are the important part of the react which changes with the component being </w:t>
      </w:r>
      <w:proofErr w:type="spellStart"/>
      <w:r>
        <w:t>insetrted</w:t>
      </w:r>
      <w:proofErr w:type="spellEnd"/>
      <w:r>
        <w:t xml:space="preserve"> into the DOM(</w:t>
      </w:r>
      <w:proofErr w:type="spellStart"/>
      <w:r>
        <w:t>ie</w:t>
      </w:r>
      <w:proofErr w:type="spellEnd"/>
      <w:r>
        <w:t xml:space="preserve"> Mounting) Having the change of Data or the state via the State change methods and </w:t>
      </w:r>
      <w:proofErr w:type="spellStart"/>
      <w:r>
        <w:t>Unmounting</w:t>
      </w:r>
      <w:proofErr w:type="spellEnd"/>
      <w:r>
        <w:t xml:space="preserve"> means removal of the component from the DOM . </w:t>
      </w:r>
    </w:p>
    <w:p w:rsidR="002119B3" w:rsidRDefault="002119B3" w:rsidP="007F3731">
      <w:pPr>
        <w:tabs>
          <w:tab w:val="left" w:pos="12680"/>
        </w:tabs>
      </w:pPr>
      <w:r>
        <w:t>Then there is an error handling for it to Error Handling method.</w:t>
      </w:r>
    </w:p>
    <w:p w:rsidR="00917D35" w:rsidRDefault="002119B3" w:rsidP="007F3731">
      <w:pPr>
        <w:tabs>
          <w:tab w:val="left" w:pos="1268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1125A81" wp14:editId="0826AF2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27985"/>
            <wp:effectExtent l="0" t="0" r="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04E7">
        <w:br w:type="textWrapping" w:clear="all"/>
      </w:r>
    </w:p>
    <w:p w:rsidR="002119B3" w:rsidRDefault="002119B3" w:rsidP="007F3731">
      <w:pPr>
        <w:tabs>
          <w:tab w:val="left" w:pos="12680"/>
        </w:tabs>
      </w:pPr>
    </w:p>
    <w:p w:rsidR="00EF04E7" w:rsidRDefault="00EF04E7" w:rsidP="007F3731">
      <w:pPr>
        <w:tabs>
          <w:tab w:val="left" w:pos="12680"/>
        </w:tabs>
      </w:pPr>
    </w:p>
    <w:p w:rsidR="00EF04E7" w:rsidRDefault="00EF04E7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4F1B208C" wp14:editId="5EBC7479">
            <wp:extent cx="5943600" cy="288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7ECD2915" wp14:editId="1FAE16BF">
            <wp:extent cx="5943600" cy="27000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  <w:proofErr w:type="spellStart"/>
      <w:proofErr w:type="gramStart"/>
      <w:r>
        <w:t>Lets</w:t>
      </w:r>
      <w:proofErr w:type="spellEnd"/>
      <w:proofErr w:type="gramEnd"/>
      <w:r>
        <w:t xml:space="preserve"> look at the code for different Methods</w:t>
      </w:r>
    </w:p>
    <w:p w:rsidR="007F7FF5" w:rsidRDefault="007F7FF5" w:rsidP="007F3731">
      <w:pPr>
        <w:tabs>
          <w:tab w:val="left" w:pos="12680"/>
        </w:tabs>
      </w:pPr>
    </w:p>
    <w:p w:rsidR="007F7FF5" w:rsidRDefault="00935A29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AB6A7C" wp14:editId="6F2113BA">
                <wp:simplePos x="0" y="0"/>
                <wp:positionH relativeFrom="column">
                  <wp:posOffset>609600</wp:posOffset>
                </wp:positionH>
                <wp:positionV relativeFrom="paragraph">
                  <wp:posOffset>-5568950</wp:posOffset>
                </wp:positionV>
                <wp:extent cx="6369050" cy="10229850"/>
                <wp:effectExtent l="0" t="0" r="127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0" cy="1022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import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React,{Component} from 'react'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class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extends Component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>{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constructor(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props){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super(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props)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this.state</w:t>
                            </w:r>
                            <w:proofErr w:type="spellEnd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={</w:t>
                            </w:r>
                            <w:proofErr w:type="gramEnd"/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name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:'Anuj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'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Constructor called")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static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getDerivedStateFromProps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(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props,state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{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getDerivedStateFromProps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called")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return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null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componentDidMount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>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component Did Mount called")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render(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){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console.log(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"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render called")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return(</w:t>
                            </w:r>
                            <w:proofErr w:type="gramEnd"/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&lt;</w:t>
                            </w: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div&gt;</w:t>
                            </w:r>
                            <w:proofErr w:type="spellStart"/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>LifeCycle</w:t>
                            </w:r>
                            <w:proofErr w:type="spellEnd"/>
                            <w:r w:rsidRPr="007F7FF5">
                              <w:rPr>
                                <w:lang w:val="en-IN"/>
                              </w:rPr>
                              <w:t xml:space="preserve"> A&lt;/div&gt;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</w:r>
                            <w:r w:rsidRPr="007F7FF5">
                              <w:rPr>
                                <w:lang w:val="en-IN"/>
                              </w:rPr>
                              <w:tab/>
                              <w:t>)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ab/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r w:rsidRPr="007F7FF5">
                              <w:rPr>
                                <w:lang w:val="en-IN"/>
                              </w:rPr>
                              <w:t>}</w:t>
                            </w: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</w:p>
                          <w:p w:rsidR="0053136D" w:rsidRPr="007F7FF5" w:rsidRDefault="0053136D" w:rsidP="007F7FF5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 w:rsidRPr="007F7FF5">
                              <w:rPr>
                                <w:lang w:val="en-IN"/>
                              </w:rPr>
                              <w:t>export</w:t>
                            </w:r>
                            <w:proofErr w:type="gramEnd"/>
                            <w:r w:rsidRPr="007F7FF5">
                              <w:rPr>
                                <w:lang w:val="en-IN"/>
                              </w:rPr>
                              <w:t xml:space="preserve"> default </w:t>
                            </w:r>
                            <w:proofErr w:type="spellStart"/>
                            <w:r w:rsidRPr="007F7FF5">
                              <w:rPr>
                                <w:lang w:val="en-IN"/>
                              </w:rPr>
                              <w:t>LifeCycleA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9" type="#_x0000_t202" style="position:absolute;margin-left:48pt;margin-top:-438.5pt;width:501.5pt;height:80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" fillcolor="white [3201]" strokeweight=".5pt">
                <v:textbox>
                  <w:txbxContent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import React,{Component} from 'react'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class LifeCycleA extends Component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constructor(props){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super(props)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this.state={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name:'Anuj'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console.log("LifeCycleA Constructor called")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static getDerivedStateFromProps(props,state)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console.log("LifeCycleA getDerivedStateFromProps called")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return null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componentDidMount(){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console.log("LifeCycleA component Did Mount called")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render(){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console.log("LifeCycleA render called")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return(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&lt;div&gt;LifeCycle A&lt;/div&gt;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</w:r>
                      <w:r w:rsidRPr="007F7FF5">
                        <w:rPr>
                          <w:lang w:val="en-IN"/>
                        </w:rPr>
                        <w:tab/>
                        <w:t>)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ab/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}</w:t>
                      </w: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</w:p>
                    <w:p w:rsidR="00D0559C" w:rsidRPr="007F7FF5" w:rsidRDefault="00D0559C" w:rsidP="007F7FF5">
                      <w:pPr>
                        <w:rPr>
                          <w:lang w:val="en-IN"/>
                        </w:rPr>
                      </w:pPr>
                      <w:r w:rsidRPr="007F7FF5">
                        <w:rPr>
                          <w:lang w:val="en-IN"/>
                        </w:rPr>
                        <w:t>export default LifeCycleA</w:t>
                      </w:r>
                    </w:p>
                  </w:txbxContent>
                </v:textbox>
              </v:shape>
            </w:pict>
          </mc:Fallback>
        </mc:AlternateContent>
      </w: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62FEAA00" wp14:editId="5ECC9D56">
            <wp:extent cx="5943600" cy="2828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29" w:rsidRDefault="00935A29" w:rsidP="007F3731">
      <w:pPr>
        <w:tabs>
          <w:tab w:val="left" w:pos="12680"/>
        </w:tabs>
      </w:pPr>
    </w:p>
    <w:p w:rsidR="00935A29" w:rsidRDefault="00935A29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  <w:r>
        <w:t xml:space="preserve">Now </w:t>
      </w:r>
      <w:proofErr w:type="gramStart"/>
      <w:r>
        <w:t>When</w:t>
      </w:r>
      <w:proofErr w:type="gramEnd"/>
      <w:r>
        <w:t xml:space="preserve"> we include another child component by duplicating the same file and including it in the </w:t>
      </w:r>
      <w:proofErr w:type="spellStart"/>
      <w:r>
        <w:t>LifeCycleA</w:t>
      </w:r>
      <w:proofErr w:type="spellEnd"/>
      <w:r>
        <w:t xml:space="preserve"> file </w:t>
      </w:r>
    </w:p>
    <w:p w:rsidR="00185485" w:rsidRDefault="00185485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</w:p>
    <w:p w:rsidR="00185485" w:rsidRDefault="00185485" w:rsidP="007F3731">
      <w:pPr>
        <w:tabs>
          <w:tab w:val="left" w:pos="12680"/>
        </w:tabs>
      </w:pPr>
      <w:r>
        <w:t xml:space="preserve">Render method is changed to </w:t>
      </w:r>
    </w:p>
    <w:p w:rsidR="00185485" w:rsidRDefault="00185485" w:rsidP="007F3731">
      <w:pPr>
        <w:tabs>
          <w:tab w:val="left" w:pos="12680"/>
        </w:tabs>
      </w:pPr>
    </w:p>
    <w:p w:rsidR="00185485" w:rsidRDefault="00185485" w:rsidP="00185485">
      <w:pPr>
        <w:tabs>
          <w:tab w:val="left" w:pos="12680"/>
        </w:tabs>
      </w:pPr>
      <w:proofErr w:type="gramStart"/>
      <w:r>
        <w:t>render(</w:t>
      </w:r>
      <w:proofErr w:type="gramEnd"/>
      <w:r>
        <w:t>){</w:t>
      </w:r>
    </w:p>
    <w:p w:rsidR="00185485" w:rsidRDefault="00185485" w:rsidP="00185485">
      <w:pPr>
        <w:tabs>
          <w:tab w:val="left" w:pos="12680"/>
        </w:tabs>
      </w:pPr>
      <w:proofErr w:type="gramStart"/>
      <w:r>
        <w:t>console.log(</w:t>
      </w:r>
      <w:proofErr w:type="gramEnd"/>
      <w:r>
        <w:t>"</w:t>
      </w:r>
      <w:proofErr w:type="spellStart"/>
      <w:r>
        <w:t>LifeCycleA</w:t>
      </w:r>
      <w:proofErr w:type="spellEnd"/>
      <w:r>
        <w:t xml:space="preserve"> render called")</w:t>
      </w:r>
    </w:p>
    <w:p w:rsidR="00185485" w:rsidRDefault="00185485" w:rsidP="00185485">
      <w:pPr>
        <w:tabs>
          <w:tab w:val="left" w:pos="12680"/>
        </w:tabs>
      </w:pPr>
      <w:proofErr w:type="gramStart"/>
      <w:r>
        <w:t>return(</w:t>
      </w:r>
      <w:proofErr w:type="gramEnd"/>
    </w:p>
    <w:p w:rsidR="00185485" w:rsidRDefault="00185485" w:rsidP="00185485">
      <w:pPr>
        <w:tabs>
          <w:tab w:val="left" w:pos="12680"/>
        </w:tabs>
      </w:pPr>
      <w:r>
        <w:t>&lt;</w:t>
      </w:r>
      <w:proofErr w:type="gramStart"/>
      <w:r>
        <w:t>div&gt;</w:t>
      </w:r>
      <w:proofErr w:type="spellStart"/>
      <w:proofErr w:type="gramEnd"/>
      <w:r>
        <w:t>LifeCycle</w:t>
      </w:r>
      <w:proofErr w:type="spellEnd"/>
      <w:r>
        <w:t xml:space="preserve"> A</w:t>
      </w:r>
    </w:p>
    <w:p w:rsidR="00185485" w:rsidRDefault="00185485" w:rsidP="00185485">
      <w:pPr>
        <w:tabs>
          <w:tab w:val="left" w:pos="12680"/>
        </w:tabs>
      </w:pPr>
      <w:r>
        <w:t>&lt;</w:t>
      </w:r>
      <w:proofErr w:type="spellStart"/>
      <w:r>
        <w:t>LifeCycleB</w:t>
      </w:r>
      <w:proofErr w:type="spellEnd"/>
      <w:r>
        <w:t xml:space="preserve"> /&gt;</w:t>
      </w:r>
    </w:p>
    <w:p w:rsidR="00185485" w:rsidRDefault="00185485" w:rsidP="00185485">
      <w:pPr>
        <w:tabs>
          <w:tab w:val="left" w:pos="12680"/>
        </w:tabs>
      </w:pPr>
      <w:r>
        <w:t>&lt;/div&gt;</w:t>
      </w:r>
    </w:p>
    <w:p w:rsidR="00185485" w:rsidRDefault="00185485" w:rsidP="00185485">
      <w:pPr>
        <w:tabs>
          <w:tab w:val="left" w:pos="12680"/>
        </w:tabs>
      </w:pPr>
      <w:r>
        <w:t>)</w:t>
      </w:r>
    </w:p>
    <w:p w:rsidR="00185485" w:rsidRDefault="00185485" w:rsidP="00185485">
      <w:pPr>
        <w:tabs>
          <w:tab w:val="left" w:pos="12680"/>
        </w:tabs>
      </w:pPr>
      <w:r>
        <w:t>}</w:t>
      </w:r>
    </w:p>
    <w:p w:rsidR="00185485" w:rsidRDefault="00185485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6ABCD630" wp14:editId="6971E97E">
            <wp:extent cx="5943600" cy="32359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t xml:space="preserve">Now Try Updating the Update Method </w:t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1782DB" wp14:editId="6B03DD9A">
                <wp:simplePos x="0" y="0"/>
                <wp:positionH relativeFrom="column">
                  <wp:posOffset>292100</wp:posOffset>
                </wp:positionH>
                <wp:positionV relativeFrom="paragraph">
                  <wp:posOffset>31750</wp:posOffset>
                </wp:positionV>
                <wp:extent cx="5003800" cy="12522200"/>
                <wp:effectExtent l="0" t="0" r="254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1252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3E1D9D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React,{Component} from 'react'</w:t>
                            </w:r>
                          </w:p>
                          <w:p w:rsidR="0053136D" w:rsidRDefault="0053136D" w:rsidP="003E1D9D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 xml:space="preserve"> from './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53136D" w:rsidRDefault="0053136D" w:rsidP="003E1D9D">
                            <w:proofErr w:type="gramStart"/>
                            <w:r>
                              <w:t>class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extends Component</w:t>
                            </w:r>
                          </w:p>
                          <w:p w:rsidR="0053136D" w:rsidRDefault="0053136D" w:rsidP="003E1D9D">
                            <w:r>
                              <w:t>{</w:t>
                            </w:r>
                          </w:p>
                          <w:p w:rsidR="0053136D" w:rsidRDefault="0053136D" w:rsidP="003E1D9D"/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constructor(</w:t>
                            </w:r>
                            <w:proofErr w:type="gramEnd"/>
                            <w:r>
                              <w:t>props){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super(</w:t>
                            </w:r>
                            <w:proofErr w:type="gramEnd"/>
                            <w:r>
                              <w:t>props)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this.state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gramEnd"/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:'Anuj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Constructor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/>
                          <w:p w:rsidR="0053136D" w:rsidRDefault="0053136D" w:rsidP="003E1D9D">
                            <w:proofErr w:type="gramStart"/>
                            <w:r>
                              <w:t>static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getDerivedStateFromProps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props,state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3136D" w:rsidRDefault="0053136D" w:rsidP="003E1D9D">
                            <w:r>
                              <w:tab/>
                              <w:t>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getDerivedStateFromProps</w:t>
                            </w:r>
                            <w:proofErr w:type="spellEnd"/>
                            <w:r>
                              <w:t xml:space="preserve">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null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/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componentDidMount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component Did Mount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shouldComponentUpdate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53136D" w:rsidRDefault="0053136D" w:rsidP="003E1D9D">
                            <w:r>
                              <w:tab/>
                              <w:t>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Should component Update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true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/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getSnapshotBeforeUpdate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  <w:p w:rsidR="0053136D" w:rsidRDefault="0053136D" w:rsidP="003E1D9D">
                            <w:r>
                              <w:tab/>
                              <w:t>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get Snapshot Before Update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null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componentDidUpdate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component Did Update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 xml:space="preserve"> true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changeState</w:t>
                            </w:r>
                            <w:proofErr w:type="spellEnd"/>
                            <w:proofErr w:type="gramEnd"/>
                            <w:r>
                              <w:t xml:space="preserve"> = () =&gt; 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this.setState</w:t>
                            </w:r>
                            <w:proofErr w:type="spellEnd"/>
                            <w:r>
                              <w:t>({</w:t>
                            </w:r>
                            <w:proofErr w:type="gramEnd"/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:'</w:t>
                            </w:r>
                            <w:proofErr w:type="spellStart"/>
                            <w:r>
                              <w:t>CodeVolution</w:t>
                            </w:r>
                            <w:proofErr w:type="spellEnd"/>
                            <w:r>
                              <w:t>'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})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proofErr w:type="gramStart"/>
                            <w:r>
                              <w:t>render(</w:t>
                            </w:r>
                            <w:proofErr w:type="gramEnd"/>
                            <w:r>
                              <w:t>){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console.log(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  <w:r>
                              <w:t xml:space="preserve"> render called")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gramStart"/>
                            <w:r>
                              <w:t>div&gt;</w:t>
                            </w:r>
                            <w:proofErr w:type="spellStart"/>
                            <w:proofErr w:type="gramEnd"/>
                            <w:r>
                              <w:t>LifeCycle</w:t>
                            </w:r>
                            <w:proofErr w:type="spellEnd"/>
                            <w:r>
                              <w:t xml:space="preserve"> A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proofErr w:type="spellStart"/>
                            <w:r>
                              <w:t>LifeCycleB</w:t>
                            </w:r>
                            <w:proofErr w:type="spellEnd"/>
                            <w:r>
                              <w:t xml:space="preserve"> /&gt;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&lt;button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proofErr w:type="gramStart"/>
                            <w:r>
                              <w:t>={</w:t>
                            </w:r>
                            <w:proofErr w:type="spellStart"/>
                            <w:proofErr w:type="gramEnd"/>
                            <w:r>
                              <w:t>this.changeState</w:t>
                            </w:r>
                            <w:proofErr w:type="spellEnd"/>
                            <w:r>
                              <w:t>}&gt;Change State&lt;/button&gt;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&lt;/div&gt;</w:t>
                            </w:r>
                          </w:p>
                          <w:p w:rsidR="0053136D" w:rsidRDefault="0053136D" w:rsidP="003E1D9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)</w:t>
                            </w:r>
                          </w:p>
                          <w:p w:rsidR="0053136D" w:rsidRDefault="0053136D" w:rsidP="003E1D9D">
                            <w:r>
                              <w:tab/>
                              <w:t>}</w:t>
                            </w:r>
                          </w:p>
                          <w:p w:rsidR="0053136D" w:rsidRDefault="0053136D" w:rsidP="003E1D9D">
                            <w:r>
                              <w:t>}</w:t>
                            </w:r>
                          </w:p>
                          <w:p w:rsidR="0053136D" w:rsidRDefault="0053136D" w:rsidP="003E1D9D"/>
                          <w:p w:rsidR="0053136D" w:rsidRDefault="0053136D" w:rsidP="003E1D9D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LifeCycleA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50" type="#_x0000_t202" style="position:absolute;margin-left:23pt;margin-top:2.5pt;width:394pt;height:98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" fillcolor="white [3201]" strokeweight=".5pt">
                <v:textbox>
                  <w:txbxContent>
                    <w:p w:rsidR="00D0559C" w:rsidRDefault="00D0559C" w:rsidP="003E1D9D">
                      <w:r>
                        <w:t>import React,{Component} from 'react'</w:t>
                      </w:r>
                    </w:p>
                    <w:p w:rsidR="00D0559C" w:rsidRDefault="00D0559C" w:rsidP="003E1D9D">
                      <w:r>
                        <w:t>import LifeCycleB from './LifeCycleB'</w:t>
                      </w:r>
                    </w:p>
                    <w:p w:rsidR="00D0559C" w:rsidRDefault="00D0559C" w:rsidP="003E1D9D">
                      <w:r>
                        <w:t>class LifeCycleA extends Component</w:t>
                      </w:r>
                    </w:p>
                    <w:p w:rsidR="00D0559C" w:rsidRDefault="00D0559C" w:rsidP="003E1D9D">
                      <w:r>
                        <w:t>{</w:t>
                      </w:r>
                    </w:p>
                    <w:p w:rsidR="00D0559C" w:rsidRDefault="00D0559C" w:rsidP="003E1D9D"/>
                    <w:p w:rsidR="00D0559C" w:rsidRDefault="00D0559C" w:rsidP="003E1D9D">
                      <w:r>
                        <w:tab/>
                        <w:t>constructor(props){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super(props)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this.state={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name:'Anuj'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console.log("LifeCycleA Constructor called")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/>
                    <w:p w:rsidR="00D0559C" w:rsidRDefault="00D0559C" w:rsidP="003E1D9D">
                      <w:r>
                        <w:t>static getDerivedStateFromProps(props,state)</w:t>
                      </w:r>
                    </w:p>
                    <w:p w:rsidR="00D0559C" w:rsidRDefault="00D0559C" w:rsidP="003E1D9D">
                      <w:r>
                        <w:tab/>
                        <w:t>{</w:t>
                      </w:r>
                    </w:p>
                    <w:p w:rsidR="00D0559C" w:rsidRDefault="00D0559C" w:rsidP="003E1D9D">
                      <w:r>
                        <w:tab/>
                        <w:t>console.log("LifeCycleA getDerivedStateFromProps called")</w:t>
                      </w:r>
                    </w:p>
                    <w:p w:rsidR="00D0559C" w:rsidRDefault="00D0559C" w:rsidP="003E1D9D">
                      <w:r>
                        <w:tab/>
                        <w:t>return null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/>
                    <w:p w:rsidR="00D0559C" w:rsidRDefault="00D0559C" w:rsidP="003E1D9D">
                      <w:r>
                        <w:tab/>
                        <w:t>componentDidMount(){</w:t>
                      </w:r>
                    </w:p>
                    <w:p w:rsidR="00D0559C" w:rsidRDefault="00D0559C" w:rsidP="003E1D9D">
                      <w:r>
                        <w:tab/>
                        <w:t>console.log("LifeCycleA component Did Mount called")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ab/>
                      </w:r>
                    </w:p>
                    <w:p w:rsidR="00D0559C" w:rsidRDefault="00D0559C" w:rsidP="003E1D9D">
                      <w:r>
                        <w:tab/>
                        <w:t>shouldComponentUpdate()</w:t>
                      </w:r>
                    </w:p>
                    <w:p w:rsidR="00D0559C" w:rsidRDefault="00D0559C" w:rsidP="003E1D9D">
                      <w:r>
                        <w:tab/>
                        <w:t>{</w:t>
                      </w:r>
                    </w:p>
                    <w:p w:rsidR="00D0559C" w:rsidRDefault="00D0559C" w:rsidP="003E1D9D">
                      <w:r>
                        <w:tab/>
                        <w:t>console.log("LifeCycleA Should component Update called")</w:t>
                      </w:r>
                    </w:p>
                    <w:p w:rsidR="00D0559C" w:rsidRDefault="00D0559C" w:rsidP="003E1D9D">
                      <w:r>
                        <w:tab/>
                        <w:t>return true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/>
                    <w:p w:rsidR="00D0559C" w:rsidRDefault="00D0559C" w:rsidP="003E1D9D">
                      <w:r>
                        <w:tab/>
                        <w:t>getSnapshotBeforeUpdate()</w:t>
                      </w:r>
                    </w:p>
                    <w:p w:rsidR="00D0559C" w:rsidRDefault="00D0559C" w:rsidP="003E1D9D">
                      <w:r>
                        <w:tab/>
                        <w:t>{</w:t>
                      </w:r>
                    </w:p>
                    <w:p w:rsidR="00D0559C" w:rsidRDefault="00D0559C" w:rsidP="003E1D9D">
                      <w:r>
                        <w:tab/>
                        <w:t>console.log("LifeCycleA get Snapshot Before Update called")</w:t>
                      </w:r>
                    </w:p>
                    <w:p w:rsidR="00D0559C" w:rsidRDefault="00D0559C" w:rsidP="003E1D9D">
                      <w:r>
                        <w:tab/>
                        <w:t>return null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ab/>
                        <w:t>componentDidUpdate(){</w:t>
                      </w:r>
                    </w:p>
                    <w:p w:rsidR="00D0559C" w:rsidRDefault="00D0559C" w:rsidP="003E1D9D">
                      <w:r>
                        <w:tab/>
                        <w:t>console.log("LifeCycleA component Did Update called")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return true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ab/>
                        <w:t>changeState = () =&gt; {</w:t>
                      </w:r>
                    </w:p>
                    <w:p w:rsidR="00D0559C" w:rsidRDefault="00D0559C" w:rsidP="003E1D9D">
                      <w:r>
                        <w:tab/>
                        <w:t>this.setState({</w:t>
                      </w:r>
                    </w:p>
                    <w:p w:rsidR="00D0559C" w:rsidRDefault="00D0559C" w:rsidP="003E1D9D">
                      <w:r>
                        <w:tab/>
                        <w:t>name:'CodeVolution'</w:t>
                      </w:r>
                    </w:p>
                    <w:p w:rsidR="00D0559C" w:rsidRDefault="00D0559C" w:rsidP="003E1D9D">
                      <w:r>
                        <w:tab/>
                        <w:t>})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ab/>
                      </w:r>
                    </w:p>
                    <w:p w:rsidR="00D0559C" w:rsidRDefault="00D0559C" w:rsidP="003E1D9D">
                      <w:r>
                        <w:tab/>
                        <w:t>render(){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console.log("LifeCycleA render called")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  <w:t>return(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&lt;div&gt;LifeCycle A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&lt;LifeCycleB /&gt;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&lt;button onClick={this.changeState}&gt;Change State&lt;/button&gt;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&lt;/div&gt;</w:t>
                      </w:r>
                    </w:p>
                    <w:p w:rsidR="00D0559C" w:rsidRDefault="00D0559C" w:rsidP="003E1D9D">
                      <w:r>
                        <w:tab/>
                      </w:r>
                      <w:r>
                        <w:tab/>
                      </w:r>
                      <w:r>
                        <w:tab/>
                        <w:t>)</w:t>
                      </w:r>
                    </w:p>
                    <w:p w:rsidR="00D0559C" w:rsidRDefault="00D0559C" w:rsidP="003E1D9D">
                      <w:r>
                        <w:tab/>
                        <w:t>}</w:t>
                      </w:r>
                    </w:p>
                    <w:p w:rsidR="00D0559C" w:rsidRDefault="00D0559C" w:rsidP="003E1D9D">
                      <w:r>
                        <w:t>}</w:t>
                      </w:r>
                    </w:p>
                    <w:p w:rsidR="00D0559C" w:rsidRDefault="00D0559C" w:rsidP="003E1D9D"/>
                    <w:p w:rsidR="00D0559C" w:rsidRDefault="00D0559C" w:rsidP="003E1D9D">
                      <w:r>
                        <w:t>export default LifeCycleA</w:t>
                      </w:r>
                    </w:p>
                  </w:txbxContent>
                </v:textbox>
              </v:shape>
            </w:pict>
          </mc:Fallback>
        </mc:AlternateContent>
      </w: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7F7FF5" w:rsidRDefault="007F7FF5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1E4F5F" w:rsidRDefault="001E4F5F" w:rsidP="007F3731">
      <w:pPr>
        <w:tabs>
          <w:tab w:val="left" w:pos="12680"/>
        </w:tabs>
      </w:pPr>
    </w:p>
    <w:p w:rsidR="006E7D53" w:rsidRDefault="006E7D53" w:rsidP="007F3731">
      <w:pPr>
        <w:tabs>
          <w:tab w:val="left" w:pos="12680"/>
        </w:tabs>
      </w:pPr>
    </w:p>
    <w:p w:rsidR="006E7D53" w:rsidRDefault="006E7D53" w:rsidP="007F3731">
      <w:pPr>
        <w:tabs>
          <w:tab w:val="left" w:pos="12680"/>
        </w:tabs>
      </w:pPr>
    </w:p>
    <w:p w:rsidR="002119B3" w:rsidRDefault="002119B3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0E59592E" wp14:editId="14BEF355">
            <wp:extent cx="5943600" cy="59582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9C" w:rsidRDefault="00D0559C" w:rsidP="00D0559C">
      <w:pPr>
        <w:tabs>
          <w:tab w:val="left" w:pos="12680"/>
        </w:tabs>
      </w:pPr>
    </w:p>
    <w:sdt>
      <w:sdtPr>
        <w:alias w:val="Post Title"/>
        <w:id w:val="-1417466751"/>
        <w:dataBinding w:xpath="/ns0:BlogPostInfo/ns0:PostTitle" w:storeItemID="{A704DBB3-9B97-489C-9BCB-C4E4762749E3}"/>
        <w:text/>
      </w:sdtPr>
      <w:sdtContent>
        <w:p w:rsidR="00D0559C" w:rsidRDefault="00496B02" w:rsidP="00D0559C">
          <w:pPr>
            <w:pStyle w:val="Publishwithline"/>
          </w:pPr>
          <w:r>
            <w:rPr>
              <w:lang w:val="en-IN"/>
            </w:rPr>
            <w:t>Express Creating Environment</w:t>
          </w:r>
        </w:p>
      </w:sdtContent>
    </w:sdt>
    <w:p w:rsidR="00D0559C" w:rsidRDefault="00D0559C" w:rsidP="00D0559C">
      <w:pPr>
        <w:pStyle w:val="underline"/>
      </w:pPr>
    </w:p>
    <w:p w:rsidR="00D0559C" w:rsidRDefault="00D0559C" w:rsidP="00D0559C">
      <w:pPr>
        <w:tabs>
          <w:tab w:val="left" w:pos="12680"/>
        </w:tabs>
      </w:pPr>
    </w:p>
    <w:p w:rsidR="00D0559C" w:rsidRDefault="00D0559C" w:rsidP="00D0559C">
      <w:pPr>
        <w:tabs>
          <w:tab w:val="left" w:pos="12680"/>
        </w:tabs>
      </w:pPr>
      <w:r>
        <w:t xml:space="preserve">Why </w:t>
      </w:r>
      <w:proofErr w:type="gramStart"/>
      <w:r>
        <w:t>Fragments ??</w:t>
      </w:r>
      <w:proofErr w:type="gramEnd"/>
    </w:p>
    <w:p w:rsidR="00D0559C" w:rsidRDefault="00D0559C" w:rsidP="00D0559C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184150</wp:posOffset>
                </wp:positionV>
                <wp:extent cx="5168900" cy="3600450"/>
                <wp:effectExtent l="0" t="0" r="1270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D0559C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53136D" w:rsidRDefault="0053136D" w:rsidP="00D0559C"/>
                          <w:p w:rsidR="0053136D" w:rsidRDefault="0053136D" w:rsidP="00D0559C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FragmentDemo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53136D" w:rsidRDefault="0053136D" w:rsidP="00D0559C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D0559C">
                            <w:r>
                              <w:tab/>
                            </w:r>
                            <w:r w:rsidRPr="00D0559C">
                              <w:rPr>
                                <w:highlight w:val="yellow"/>
                              </w:rPr>
                              <w:t>&lt;</w:t>
                            </w:r>
                            <w:proofErr w:type="gramStart"/>
                            <w:r w:rsidRPr="00D0559C">
                              <w:rPr>
                                <w:highlight w:val="yellow"/>
                              </w:rPr>
                              <w:t>div</w:t>
                            </w:r>
                            <w:proofErr w:type="gramEnd"/>
                            <w:r w:rsidRPr="00D0559C">
                              <w:rPr>
                                <w:highlight w:val="yellow"/>
                              </w:rPr>
                              <w:t>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>
                              <w:tab/>
                              <w:t>&lt;h1&gt;Fragment Demo&lt;/h1&gt;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>
                              <w:tab/>
                              <w:t xml:space="preserve">&lt;p&gt; 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example of the Fragment &lt;/p&gt;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 w:rsidRPr="00D0559C">
                              <w:rPr>
                                <w:highlight w:val="yellow"/>
                              </w:rPr>
                              <w:t>&lt;/div&gt;</w:t>
                            </w:r>
                          </w:p>
                          <w:p w:rsidR="0053136D" w:rsidRDefault="0053136D" w:rsidP="00D0559C">
                            <w:r>
                              <w:tab/>
                              <w:t>)</w:t>
                            </w:r>
                          </w:p>
                          <w:p w:rsidR="0053136D" w:rsidRDefault="0053136D" w:rsidP="00D0559C">
                            <w:r>
                              <w:t>}</w:t>
                            </w:r>
                          </w:p>
                          <w:p w:rsidR="0053136D" w:rsidRDefault="0053136D" w:rsidP="00D0559C"/>
                          <w:p w:rsidR="0053136D" w:rsidRDefault="0053136D" w:rsidP="00D0559C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FragmentDemo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1" type="#_x0000_t202" style="position:absolute;margin-left:5pt;margin-top:14.5pt;width:407pt;height:283.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" fillcolor="white [3201]" strokeweight=".5pt">
                <v:textbox>
                  <w:txbxContent>
                    <w:p w:rsidR="00D0559C" w:rsidRDefault="00D0559C" w:rsidP="00D0559C">
                      <w:r>
                        <w:t>import React from 'react'</w:t>
                      </w:r>
                    </w:p>
                    <w:p w:rsidR="00D0559C" w:rsidRDefault="00D0559C" w:rsidP="00D0559C"/>
                    <w:p w:rsidR="00D0559C" w:rsidRDefault="00D0559C" w:rsidP="00D0559C">
                      <w:r>
                        <w:t>function FragmentDemo(){</w:t>
                      </w:r>
                    </w:p>
                    <w:p w:rsidR="00D0559C" w:rsidRDefault="00D0559C" w:rsidP="00D0559C">
                      <w:r>
                        <w:t>return(</w:t>
                      </w:r>
                    </w:p>
                    <w:p w:rsidR="00D0559C" w:rsidRDefault="00D0559C" w:rsidP="00D0559C">
                      <w:r>
                        <w:tab/>
                      </w:r>
                      <w:r w:rsidRPr="00D0559C">
                        <w:rPr>
                          <w:highlight w:val="yellow"/>
                        </w:rPr>
                        <w:t>&lt;div&gt;</w:t>
                      </w:r>
                    </w:p>
                    <w:p w:rsidR="00D0559C" w:rsidRDefault="00D0559C" w:rsidP="00D0559C">
                      <w:r>
                        <w:tab/>
                      </w:r>
                      <w:r>
                        <w:tab/>
                        <w:t>&lt;h1&gt;Fragment Demo&lt;/h1&gt;</w:t>
                      </w:r>
                    </w:p>
                    <w:p w:rsidR="00D0559C" w:rsidRDefault="00D0559C" w:rsidP="00D0559C">
                      <w:r>
                        <w:tab/>
                      </w:r>
                      <w:r>
                        <w:tab/>
                        <w:t>&lt;p&gt; This is example of the Fragment &lt;/p&gt;</w:t>
                      </w:r>
                    </w:p>
                    <w:p w:rsidR="00D0559C" w:rsidRDefault="00D0559C" w:rsidP="00D0559C">
                      <w:r>
                        <w:tab/>
                      </w:r>
                      <w:r w:rsidRPr="00D0559C">
                        <w:rPr>
                          <w:highlight w:val="yellow"/>
                        </w:rPr>
                        <w:t>&lt;/div&gt;</w:t>
                      </w:r>
                    </w:p>
                    <w:p w:rsidR="00D0559C" w:rsidRDefault="00D0559C" w:rsidP="00D0559C">
                      <w:r>
                        <w:tab/>
                        <w:t>)</w:t>
                      </w:r>
                    </w:p>
                    <w:p w:rsidR="00D0559C" w:rsidRDefault="00D0559C" w:rsidP="00D0559C">
                      <w:r>
                        <w:t>}</w:t>
                      </w:r>
                    </w:p>
                    <w:p w:rsidR="00D0559C" w:rsidRDefault="00D0559C" w:rsidP="00D0559C"/>
                    <w:p w:rsidR="00D0559C" w:rsidRDefault="00D0559C" w:rsidP="00D0559C">
                      <w:r>
                        <w:t>export default FragmentDemo</w:t>
                      </w:r>
                    </w:p>
                  </w:txbxContent>
                </v:textbox>
              </v:shape>
            </w:pict>
          </mc:Fallback>
        </mc:AlternateContent>
      </w:r>
    </w:p>
    <w:p w:rsidR="00D0559C" w:rsidRDefault="00D0559C" w:rsidP="00D0559C">
      <w:pPr>
        <w:tabs>
          <w:tab w:val="left" w:pos="12680"/>
        </w:tabs>
      </w:pPr>
    </w:p>
    <w:p w:rsidR="00D0559C" w:rsidRDefault="00D0559C" w:rsidP="00D0559C">
      <w:pPr>
        <w:tabs>
          <w:tab w:val="left" w:pos="12680"/>
        </w:tabs>
      </w:pPr>
    </w:p>
    <w:p w:rsidR="00D0559C" w:rsidRDefault="00D0559C" w:rsidP="00D0559C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3E1D9D" w:rsidRDefault="003E1D9D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  <w:r>
        <w:t xml:space="preserve">In normal </w:t>
      </w:r>
      <w:proofErr w:type="gramStart"/>
      <w:r>
        <w:t>scenario ,</w:t>
      </w:r>
      <w:proofErr w:type="gramEnd"/>
      <w:r>
        <w:t xml:space="preserve"> we get the extra div tag in the DOM component .</w:t>
      </w:r>
    </w:p>
    <w:p w:rsidR="00D0559C" w:rsidRDefault="00D0559C" w:rsidP="007F3731">
      <w:pPr>
        <w:tabs>
          <w:tab w:val="left" w:pos="12680"/>
        </w:tabs>
      </w:pPr>
    </w:p>
    <w:p w:rsidR="00D0559C" w:rsidRDefault="00D0559C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7205EC27" wp14:editId="726B4DDB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9C" w:rsidRDefault="00BD14C6" w:rsidP="007F3731">
      <w:pPr>
        <w:tabs>
          <w:tab w:val="left" w:pos="12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0E398A" wp14:editId="70C238EC">
                <wp:simplePos x="0" y="0"/>
                <wp:positionH relativeFrom="column">
                  <wp:posOffset>82550</wp:posOffset>
                </wp:positionH>
                <wp:positionV relativeFrom="paragraph">
                  <wp:posOffset>285750</wp:posOffset>
                </wp:positionV>
                <wp:extent cx="5168900" cy="3600450"/>
                <wp:effectExtent l="0" t="0" r="1270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36D" w:rsidRDefault="0053136D" w:rsidP="00D0559C"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React from 'react'</w:t>
                            </w:r>
                          </w:p>
                          <w:p w:rsidR="0053136D" w:rsidRDefault="0053136D" w:rsidP="00D0559C"/>
                          <w:p w:rsidR="0053136D" w:rsidRDefault="0053136D" w:rsidP="00D0559C">
                            <w:proofErr w:type="gramStart"/>
                            <w:r>
                              <w:t>function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FragmentDemo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53136D" w:rsidRDefault="0053136D" w:rsidP="00D0559C">
                            <w:proofErr w:type="gramStart"/>
                            <w:r>
                              <w:t>return(</w:t>
                            </w:r>
                            <w:proofErr w:type="gramEnd"/>
                          </w:p>
                          <w:p w:rsidR="0053136D" w:rsidRDefault="0053136D" w:rsidP="00D0559C">
                            <w:r>
                              <w:tab/>
                            </w:r>
                            <w:r w:rsidRPr="00D0559C">
                              <w:rPr>
                                <w:highlight w:val="yellow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highlight w:val="yellow"/>
                              </w:rPr>
                              <w:t>React.Fragment</w:t>
                            </w:r>
                            <w:proofErr w:type="spellEnd"/>
                            <w:r w:rsidRPr="00D0559C">
                              <w:rPr>
                                <w:highlight w:val="yellow"/>
                              </w:rPr>
                              <w:t>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>
                              <w:tab/>
                              <w:t>&lt;h1&gt;Fragment Demo&lt;/h1&gt;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>
                              <w:tab/>
                              <w:t xml:space="preserve">&lt;p&gt; </w:t>
                            </w:r>
                            <w:proofErr w:type="gramStart"/>
                            <w:r>
                              <w:t>This</w:t>
                            </w:r>
                            <w:proofErr w:type="gramEnd"/>
                            <w:r>
                              <w:t xml:space="preserve"> is example of the Fragment &lt;/p&gt;</w:t>
                            </w:r>
                          </w:p>
                          <w:p w:rsidR="0053136D" w:rsidRDefault="0053136D" w:rsidP="00D0559C">
                            <w:r>
                              <w:tab/>
                            </w:r>
                            <w:r w:rsidRPr="00D0559C">
                              <w:rPr>
                                <w:highlight w:val="yellow"/>
                              </w:rPr>
                              <w:t>&lt;/</w:t>
                            </w:r>
                            <w:r w:rsidRPr="00BD14C6">
                              <w:rPr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highlight w:val="yellow"/>
                              </w:rPr>
                              <w:t>React.Fragment</w:t>
                            </w:r>
                            <w:proofErr w:type="spellEnd"/>
                            <w:r w:rsidRPr="00D0559C">
                              <w:rPr>
                                <w:highlight w:val="yellow"/>
                              </w:rPr>
                              <w:t>&gt;&gt;</w:t>
                            </w:r>
                          </w:p>
                          <w:p w:rsidR="0053136D" w:rsidRDefault="0053136D" w:rsidP="00D0559C">
                            <w:r>
                              <w:tab/>
                              <w:t>)</w:t>
                            </w:r>
                          </w:p>
                          <w:p w:rsidR="0053136D" w:rsidRDefault="0053136D" w:rsidP="00D0559C">
                            <w:r>
                              <w:t>}</w:t>
                            </w:r>
                          </w:p>
                          <w:p w:rsidR="0053136D" w:rsidRDefault="0053136D" w:rsidP="00D0559C"/>
                          <w:p w:rsidR="0053136D" w:rsidRDefault="0053136D" w:rsidP="00D0559C">
                            <w:proofErr w:type="gramStart"/>
                            <w:r>
                              <w:t>export</w:t>
                            </w:r>
                            <w:proofErr w:type="gramEnd"/>
                            <w:r>
                              <w:t xml:space="preserve"> default </w:t>
                            </w:r>
                            <w:proofErr w:type="spellStart"/>
                            <w:r>
                              <w:t>FragmentDemo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52" type="#_x0000_t202" style="position:absolute;margin-left:6.5pt;margin-top:22.5pt;width:407pt;height:283.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" fillcolor="white [3201]" strokeweight=".5pt">
                <v:textbox>
                  <w:txbxContent>
                    <w:p w:rsidR="00D0559C" w:rsidRDefault="00D0559C" w:rsidP="00D0559C">
                      <w:r>
                        <w:t>import React from 'react'</w:t>
                      </w:r>
                    </w:p>
                    <w:p w:rsidR="00D0559C" w:rsidRDefault="00D0559C" w:rsidP="00D0559C"/>
                    <w:p w:rsidR="00D0559C" w:rsidRDefault="00D0559C" w:rsidP="00D0559C">
                      <w:r>
                        <w:t>function FragmentDemo(){</w:t>
                      </w:r>
                    </w:p>
                    <w:p w:rsidR="00D0559C" w:rsidRDefault="00D0559C" w:rsidP="00D0559C">
                      <w:r>
                        <w:t>return(</w:t>
                      </w:r>
                    </w:p>
                    <w:p w:rsidR="00D0559C" w:rsidRDefault="00D0559C" w:rsidP="00D0559C">
                      <w:r>
                        <w:tab/>
                      </w:r>
                      <w:r w:rsidRPr="00D0559C">
                        <w:rPr>
                          <w:highlight w:val="yellow"/>
                        </w:rPr>
                        <w:t>&lt;</w:t>
                      </w:r>
                      <w:r w:rsidR="00BD14C6">
                        <w:rPr>
                          <w:highlight w:val="yellow"/>
                        </w:rPr>
                        <w:t>React.Fragment</w:t>
                      </w:r>
                      <w:r w:rsidRPr="00D0559C">
                        <w:rPr>
                          <w:highlight w:val="yellow"/>
                        </w:rPr>
                        <w:t>&gt;</w:t>
                      </w:r>
                    </w:p>
                    <w:p w:rsidR="00D0559C" w:rsidRDefault="00D0559C" w:rsidP="00D0559C">
                      <w:r>
                        <w:tab/>
                      </w:r>
                      <w:r>
                        <w:tab/>
                        <w:t>&lt;h1&gt;Fragment Demo&lt;/h1&gt;</w:t>
                      </w:r>
                    </w:p>
                    <w:p w:rsidR="00D0559C" w:rsidRDefault="00D0559C" w:rsidP="00D0559C">
                      <w:r>
                        <w:tab/>
                      </w:r>
                      <w:r>
                        <w:tab/>
                        <w:t>&lt;p&gt; This is example of the Fragment &lt;/p&gt;</w:t>
                      </w:r>
                    </w:p>
                    <w:p w:rsidR="00D0559C" w:rsidRDefault="00D0559C" w:rsidP="00D0559C">
                      <w:r>
                        <w:tab/>
                      </w:r>
                      <w:r w:rsidRPr="00D0559C">
                        <w:rPr>
                          <w:highlight w:val="yellow"/>
                        </w:rPr>
                        <w:t>&lt;/</w:t>
                      </w:r>
                      <w:r w:rsidR="00BD14C6" w:rsidRPr="00BD14C6">
                        <w:rPr>
                          <w:highlight w:val="yellow"/>
                        </w:rPr>
                        <w:t xml:space="preserve"> </w:t>
                      </w:r>
                      <w:r w:rsidR="00BD14C6">
                        <w:rPr>
                          <w:highlight w:val="yellow"/>
                        </w:rPr>
                        <w:t>React.Fragment</w:t>
                      </w:r>
                      <w:r w:rsidR="00BD14C6" w:rsidRPr="00D0559C">
                        <w:rPr>
                          <w:highlight w:val="yellow"/>
                        </w:rPr>
                        <w:t>&gt;</w:t>
                      </w:r>
                      <w:r w:rsidRPr="00D0559C">
                        <w:rPr>
                          <w:highlight w:val="yellow"/>
                        </w:rPr>
                        <w:t>&gt;</w:t>
                      </w:r>
                    </w:p>
                    <w:p w:rsidR="00D0559C" w:rsidRDefault="00D0559C" w:rsidP="00D0559C">
                      <w:r>
                        <w:tab/>
                        <w:t>)</w:t>
                      </w:r>
                    </w:p>
                    <w:p w:rsidR="00D0559C" w:rsidRDefault="00D0559C" w:rsidP="00D0559C">
                      <w:r>
                        <w:t>}</w:t>
                      </w:r>
                    </w:p>
                    <w:p w:rsidR="00D0559C" w:rsidRDefault="00D0559C" w:rsidP="00D0559C"/>
                    <w:p w:rsidR="00D0559C" w:rsidRDefault="00D0559C" w:rsidP="00D0559C">
                      <w:r>
                        <w:t>export default FragmentDemo</w:t>
                      </w:r>
                    </w:p>
                  </w:txbxContent>
                </v:textbox>
              </v:shape>
            </w:pict>
          </mc:Fallback>
        </mc:AlternateContent>
      </w:r>
      <w:r w:rsidR="00D0559C">
        <w:t>So to remove it we use the following syntax instead of div tag.</w:t>
      </w:r>
    </w:p>
    <w:p w:rsidR="00D0559C" w:rsidRDefault="00D0559C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  <w:r>
        <w:t xml:space="preserve">Now with this the output is as </w:t>
      </w:r>
      <w:proofErr w:type="gramStart"/>
      <w:r>
        <w:t>follows :</w:t>
      </w:r>
      <w:proofErr w:type="gramEnd"/>
      <w:r>
        <w:t>-</w:t>
      </w: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  <w:r>
        <w:rPr>
          <w:noProof/>
        </w:rPr>
        <w:drawing>
          <wp:inline distT="0" distB="0" distL="0" distR="0" wp14:anchorId="1ADCD1F7" wp14:editId="699F5B10">
            <wp:extent cx="4792980" cy="35052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C6" w:rsidRDefault="00BD14C6" w:rsidP="007F3731">
      <w:pPr>
        <w:tabs>
          <w:tab w:val="left" w:pos="12680"/>
        </w:tabs>
      </w:pPr>
    </w:p>
    <w:p w:rsidR="00BD14C6" w:rsidRDefault="00BD14C6" w:rsidP="007F3731">
      <w:pPr>
        <w:tabs>
          <w:tab w:val="left" w:pos="12680"/>
        </w:tabs>
      </w:pPr>
      <w:r>
        <w:t xml:space="preserve">NO DIC Tag with </w:t>
      </w:r>
      <w:proofErr w:type="gramStart"/>
      <w:r>
        <w:t>this .</w:t>
      </w:r>
      <w:proofErr w:type="gramEnd"/>
    </w:p>
    <w:p w:rsidR="00D0559C" w:rsidRDefault="00D0559C" w:rsidP="007F3731">
      <w:pPr>
        <w:tabs>
          <w:tab w:val="left" w:pos="12680"/>
        </w:tabs>
      </w:pPr>
    </w:p>
    <w:p w:rsidR="00D0559C" w:rsidRPr="007031B7" w:rsidRDefault="00D0559C" w:rsidP="007F3731">
      <w:pPr>
        <w:tabs>
          <w:tab w:val="left" w:pos="12680"/>
        </w:tabs>
      </w:pPr>
    </w:p>
    <w:sectPr w:rsidR="00D0559C" w:rsidRPr="007031B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4C10"/>
    <w:multiLevelType w:val="hybridMultilevel"/>
    <w:tmpl w:val="8CD08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124E8"/>
    <w:multiLevelType w:val="hybridMultilevel"/>
    <w:tmpl w:val="32D695C4"/>
    <w:lvl w:ilvl="0" w:tplc="B31A869A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532EA"/>
    <w:multiLevelType w:val="multilevel"/>
    <w:tmpl w:val="D5C0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DB178A"/>
    <w:multiLevelType w:val="hybridMultilevel"/>
    <w:tmpl w:val="162CEA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50CBF"/>
    <w:multiLevelType w:val="hybridMultilevel"/>
    <w:tmpl w:val="3A80C4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5B7620"/>
    <w:multiLevelType w:val="multilevel"/>
    <w:tmpl w:val="0962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82810"/>
    <w:multiLevelType w:val="hybridMultilevel"/>
    <w:tmpl w:val="A45A8A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B22FA8"/>
    <w:multiLevelType w:val="hybridMultilevel"/>
    <w:tmpl w:val="8808326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360717"/>
    <w:multiLevelType w:val="hybridMultilevel"/>
    <w:tmpl w:val="D0CE0D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7001CD"/>
    <w:multiLevelType w:val="hybridMultilevel"/>
    <w:tmpl w:val="8CD08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175BFC"/>
    <w:multiLevelType w:val="hybridMultilevel"/>
    <w:tmpl w:val="AB7C66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1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DC6F33"/>
    <w:rsid w:val="000072E5"/>
    <w:rsid w:val="00015071"/>
    <w:rsid w:val="00016268"/>
    <w:rsid w:val="00073841"/>
    <w:rsid w:val="00075C0E"/>
    <w:rsid w:val="000B20B6"/>
    <w:rsid w:val="00156DD1"/>
    <w:rsid w:val="001755E6"/>
    <w:rsid w:val="00185485"/>
    <w:rsid w:val="001B6C79"/>
    <w:rsid w:val="001C7BD4"/>
    <w:rsid w:val="001D007B"/>
    <w:rsid w:val="001E4F5F"/>
    <w:rsid w:val="002119B3"/>
    <w:rsid w:val="002123DD"/>
    <w:rsid w:val="002A4AFC"/>
    <w:rsid w:val="00325608"/>
    <w:rsid w:val="00385D68"/>
    <w:rsid w:val="00391654"/>
    <w:rsid w:val="003B5E78"/>
    <w:rsid w:val="003C58F9"/>
    <w:rsid w:val="003E1D9D"/>
    <w:rsid w:val="003F3086"/>
    <w:rsid w:val="00437A5A"/>
    <w:rsid w:val="00480955"/>
    <w:rsid w:val="00487BAF"/>
    <w:rsid w:val="00496B02"/>
    <w:rsid w:val="00527B85"/>
    <w:rsid w:val="0053136D"/>
    <w:rsid w:val="00551338"/>
    <w:rsid w:val="00593220"/>
    <w:rsid w:val="005A1FFB"/>
    <w:rsid w:val="005B2C2F"/>
    <w:rsid w:val="005C2C83"/>
    <w:rsid w:val="005E65AA"/>
    <w:rsid w:val="00606538"/>
    <w:rsid w:val="00620179"/>
    <w:rsid w:val="00626D00"/>
    <w:rsid w:val="00671912"/>
    <w:rsid w:val="006722DF"/>
    <w:rsid w:val="00674079"/>
    <w:rsid w:val="0069468F"/>
    <w:rsid w:val="006E7D53"/>
    <w:rsid w:val="00700094"/>
    <w:rsid w:val="007031B7"/>
    <w:rsid w:val="007422C6"/>
    <w:rsid w:val="007A799C"/>
    <w:rsid w:val="007F3731"/>
    <w:rsid w:val="007F54E3"/>
    <w:rsid w:val="007F7FF5"/>
    <w:rsid w:val="008215EF"/>
    <w:rsid w:val="008E757F"/>
    <w:rsid w:val="00907467"/>
    <w:rsid w:val="00917D35"/>
    <w:rsid w:val="0092067A"/>
    <w:rsid w:val="00926822"/>
    <w:rsid w:val="00933617"/>
    <w:rsid w:val="00935A29"/>
    <w:rsid w:val="00995568"/>
    <w:rsid w:val="009D1CF2"/>
    <w:rsid w:val="00A0721D"/>
    <w:rsid w:val="00A078A0"/>
    <w:rsid w:val="00A82584"/>
    <w:rsid w:val="00AB1713"/>
    <w:rsid w:val="00AF4893"/>
    <w:rsid w:val="00B44640"/>
    <w:rsid w:val="00B46942"/>
    <w:rsid w:val="00B47E7F"/>
    <w:rsid w:val="00BC7993"/>
    <w:rsid w:val="00BD14C6"/>
    <w:rsid w:val="00C178B2"/>
    <w:rsid w:val="00C36059"/>
    <w:rsid w:val="00C6685D"/>
    <w:rsid w:val="00C763B2"/>
    <w:rsid w:val="00C8480F"/>
    <w:rsid w:val="00C90F8F"/>
    <w:rsid w:val="00CD28A3"/>
    <w:rsid w:val="00D0559C"/>
    <w:rsid w:val="00D30DEB"/>
    <w:rsid w:val="00DA21A6"/>
    <w:rsid w:val="00DC6F33"/>
    <w:rsid w:val="00DE3EED"/>
    <w:rsid w:val="00E32A57"/>
    <w:rsid w:val="00E539EF"/>
    <w:rsid w:val="00E82CF4"/>
    <w:rsid w:val="00EB21EB"/>
    <w:rsid w:val="00EF04E7"/>
    <w:rsid w:val="00F15F50"/>
    <w:rsid w:val="00FA792A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DC6F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3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8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8A3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CD28A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B6C79"/>
    <w:rPr>
      <w:color w:val="0000FF"/>
      <w:u w:val="single"/>
    </w:rPr>
  </w:style>
  <w:style w:type="table" w:styleId="TableGrid">
    <w:name w:val="Table Grid"/>
    <w:basedOn w:val="TableNormal"/>
    <w:uiPriority w:val="59"/>
    <w:rsid w:val="00480955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6">
    <w:name w:val="Light Grid Accent 6"/>
    <w:basedOn w:val="TableNormal"/>
    <w:uiPriority w:val="62"/>
    <w:rsid w:val="0053136D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DC6F3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3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8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8A3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CD28A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B6C79"/>
    <w:rPr>
      <w:color w:val="0000FF"/>
      <w:u w:val="single"/>
    </w:rPr>
  </w:style>
  <w:style w:type="table" w:styleId="TableGrid">
    <w:name w:val="Table Grid"/>
    <w:basedOn w:val="TableNormal"/>
    <w:uiPriority w:val="59"/>
    <w:rsid w:val="00480955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6">
    <w:name w:val="Light Grid Accent 6"/>
    <w:basedOn w:val="TableNormal"/>
    <w:uiPriority w:val="62"/>
    <w:rsid w:val="0053136D"/>
    <w:pPr>
      <w:spacing w:after="0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10.189.10.116:300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142"/>
    <w:rsid w:val="005D5142"/>
    <w:rsid w:val="00807D0E"/>
    <w:rsid w:val="00995CFB"/>
    <w:rsid w:val="00C50BE8"/>
    <w:rsid w:val="00DE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95CFB"/>
    <w:rPr>
      <w:color w:val="808080"/>
    </w:rPr>
  </w:style>
  <w:style w:type="paragraph" w:customStyle="1" w:styleId="6479A5E2C73F4763B90E24D56B961DFB">
    <w:name w:val="6479A5E2C73F4763B90E24D56B961DFB"/>
    <w:rsid w:val="005D5142"/>
  </w:style>
  <w:style w:type="paragraph" w:customStyle="1" w:styleId="B8E18730432344C5BA8E4B03E4DD49E3">
    <w:name w:val="B8E18730432344C5BA8E4B03E4DD49E3"/>
    <w:rsid w:val="005D5142"/>
  </w:style>
  <w:style w:type="paragraph" w:customStyle="1" w:styleId="7635C176BB994F47B85123E9D9086F56">
    <w:name w:val="7635C176BB994F47B85123E9D9086F56"/>
    <w:rsid w:val="005D5142"/>
  </w:style>
  <w:style w:type="paragraph" w:customStyle="1" w:styleId="CE5737B8259C4139844C791F95C2165F">
    <w:name w:val="CE5737B8259C4139844C791F95C2165F"/>
    <w:rsid w:val="005D51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95CFB"/>
    <w:rPr>
      <w:color w:val="808080"/>
    </w:rPr>
  </w:style>
  <w:style w:type="paragraph" w:customStyle="1" w:styleId="6479A5E2C73F4763B90E24D56B961DFB">
    <w:name w:val="6479A5E2C73F4763B90E24D56B961DFB"/>
    <w:rsid w:val="005D5142"/>
  </w:style>
  <w:style w:type="paragraph" w:customStyle="1" w:styleId="B8E18730432344C5BA8E4B03E4DD49E3">
    <w:name w:val="B8E18730432344C5BA8E4B03E4DD49E3"/>
    <w:rsid w:val="005D5142"/>
  </w:style>
  <w:style w:type="paragraph" w:customStyle="1" w:styleId="7635C176BB994F47B85123E9D9086F56">
    <w:name w:val="7635C176BB994F47B85123E9D9086F56"/>
    <w:rsid w:val="005D5142"/>
  </w:style>
  <w:style w:type="paragraph" w:customStyle="1" w:styleId="CE5737B8259C4139844C791F95C2165F">
    <w:name w:val="CE5737B8259C4139844C791F95C2165F"/>
    <w:rsid w:val="005D51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Express Creating Environment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A704DBB3-9B97-489C-9BCB-C4E4762749E3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3924</TotalTime>
  <Pages>31</Pages>
  <Words>2492</Words>
  <Characters>14208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Kumar</dc:creator>
  <cp:keywords/>
  <dc:description/>
  <cp:lastModifiedBy>Anuj Kumar</cp:lastModifiedBy>
  <cp:revision>13</cp:revision>
  <dcterms:created xsi:type="dcterms:W3CDTF">2020-03-24T01:12:00Z</dcterms:created>
  <dcterms:modified xsi:type="dcterms:W3CDTF">2020-04-10T08:21:00Z</dcterms:modified>
</cp:coreProperties>
</file>