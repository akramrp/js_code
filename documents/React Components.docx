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Content>
        <w:sdt>
          <w:sdtPr>
            <w:alias w:val="Post Title"/>
            <w:id w:val="89512082"/>
            <w:placeholder>
              <w:docPart w:val="89512082"/>
            </w:placeholder>
            <w:dataBinding w:xpath="/ns0:BlogPostInfo/ns0:PostTitle" w:storeItemID="{A704DBB3-9B97-489C-9BCB-C4E4762749E3}"/>
            <w:text/>
          </w:sdtPr>
          <w:sdtContent>
            <w:p w:rsidR="00926822" w:rsidRDefault="002119B3">
              <w:pPr>
                <w:pStyle w:val="Publishwithline"/>
              </w:pPr>
              <w:r>
                <w:rPr>
                  <w:lang w:val="en-IN"/>
                </w:rPr>
                <w:t xml:space="preserve"> </w:t>
              </w:r>
              <w:proofErr w:type="gramStart"/>
              <w:r>
                <w:rPr>
                  <w:lang w:val="en-IN"/>
                </w:rPr>
                <w:t>React :</w:t>
              </w:r>
              <w:proofErr w:type="gramEnd"/>
              <w:r>
                <w:rPr>
                  <w:lang w:val="en-IN"/>
                </w:rPr>
                <w:t xml:space="preserve">: </w:t>
              </w:r>
              <w:proofErr w:type="spellStart"/>
              <w:r>
                <w:rPr>
                  <w:lang w:val="en-IN"/>
                </w:rPr>
                <w:t>LifeCycle</w:t>
              </w:r>
              <w:proofErr w:type="spellEnd"/>
              <w:r>
                <w:rPr>
                  <w:lang w:val="en-IN"/>
                </w:rPr>
                <w:t xml:space="preserve"> Methods  </w:t>
              </w:r>
            </w:p>
          </w:sdtContent>
        </w:sdt>
        <w:p w:rsidR="00926822" w:rsidRDefault="00926822">
          <w:pPr>
            <w:pStyle w:val="underline"/>
          </w:pPr>
        </w:p>
        <w:p w:rsidR="00926822" w:rsidRDefault="00FF3E97">
          <w:pPr>
            <w:pStyle w:val="PadderBetweenControlandBody"/>
          </w:pPr>
        </w:p>
      </w:sdtContent>
    </w:sdt>
    <w:p w:rsidR="00DC6F33" w:rsidRDefault="00DC6F33">
      <w:r>
        <w:t xml:space="preserve">Components are basically the pieces of functions which can independently called as Tags within a </w:t>
      </w:r>
      <w:proofErr w:type="gramStart"/>
      <w:r>
        <w:t>program .</w:t>
      </w:r>
      <w:proofErr w:type="gramEnd"/>
      <w:r>
        <w:t xml:space="preserve"> </w:t>
      </w:r>
    </w:p>
    <w:p w:rsidR="00DC6F33" w:rsidRDefault="00DC6F33">
      <w:r>
        <w:t xml:space="preserve">Like in the </w:t>
      </w:r>
      <w:proofErr w:type="gramStart"/>
      <w:r>
        <w:t>HTML ,</w:t>
      </w:r>
      <w:proofErr w:type="gramEnd"/>
      <w:r>
        <w:t xml:space="preserve"> we know that simple Tag of </w:t>
      </w:r>
    </w:p>
    <w:p w:rsidR="00DC6F33" w:rsidRDefault="00DC6F33" w:rsidP="00DC6F33">
      <w:r>
        <w:t>&lt;select id=”name”&gt;</w:t>
      </w:r>
    </w:p>
    <w:p w:rsidR="00926822" w:rsidRDefault="00DC6F33" w:rsidP="00DC6F33">
      <w:pPr>
        <w:ind w:firstLine="720"/>
      </w:pPr>
      <w:r>
        <w:t>&lt;</w:t>
      </w:r>
      <w:proofErr w:type="gramStart"/>
      <w:r>
        <w:t>option&gt;</w:t>
      </w:r>
      <w:proofErr w:type="gramEnd"/>
      <w:r>
        <w:t>Anuj&lt;/option&gt;</w:t>
      </w:r>
    </w:p>
    <w:p w:rsidR="00DC6F33" w:rsidRDefault="00DC6F33" w:rsidP="00DC6F33">
      <w:pPr>
        <w:ind w:firstLine="720"/>
      </w:pPr>
      <w:r>
        <w:t>&lt;</w:t>
      </w:r>
      <w:proofErr w:type="gramStart"/>
      <w:r>
        <w:t>option&gt;</w:t>
      </w:r>
      <w:proofErr w:type="spellStart"/>
      <w:proofErr w:type="gramEnd"/>
      <w:r>
        <w:t>Ayaan</w:t>
      </w:r>
      <w:proofErr w:type="spellEnd"/>
      <w:r>
        <w:t>&lt;/option&gt;</w:t>
      </w:r>
    </w:p>
    <w:p w:rsidR="00DC6F33" w:rsidRDefault="00DC6F33" w:rsidP="00DC6F33">
      <w:pPr>
        <w:ind w:firstLine="720"/>
      </w:pPr>
      <w:r>
        <w:t>&lt;</w:t>
      </w:r>
      <w:proofErr w:type="gramStart"/>
      <w:r>
        <w:t>option&gt;</w:t>
      </w:r>
      <w:proofErr w:type="spellStart"/>
      <w:proofErr w:type="gramEnd"/>
      <w:r>
        <w:t>Sonal</w:t>
      </w:r>
      <w:proofErr w:type="spellEnd"/>
      <w:r>
        <w:t>&lt;/option&gt;</w:t>
      </w:r>
    </w:p>
    <w:p w:rsidR="00DC6F33" w:rsidRDefault="00DC6F33" w:rsidP="00DC6F33">
      <w:pPr>
        <w:ind w:firstLine="720"/>
      </w:pPr>
      <w:r>
        <w:t>&lt;/select&gt;</w:t>
      </w:r>
    </w:p>
    <w:p w:rsidR="00DC6F33" w:rsidRDefault="00DC6F33" w:rsidP="00DC6F33">
      <w:r>
        <w:t xml:space="preserve">Will generate the combo box on the </w:t>
      </w:r>
      <w:proofErr w:type="gramStart"/>
      <w:r>
        <w:t>browser .</w:t>
      </w:r>
      <w:proofErr w:type="gramEnd"/>
      <w:r>
        <w:t xml:space="preserve"> But I </w:t>
      </w:r>
      <w:proofErr w:type="spellStart"/>
      <w:r>
        <w:t>cant</w:t>
      </w:r>
      <w:proofErr w:type="spellEnd"/>
      <w:r>
        <w:t xml:space="preserve"> make a function where in there is a Select combo box along with the Submit button which automatically submits the combo </w:t>
      </w:r>
      <w:proofErr w:type="gramStart"/>
      <w:r>
        <w:t>box .</w:t>
      </w:r>
      <w:proofErr w:type="gramEnd"/>
      <w:r>
        <w:t xml:space="preserve"> </w:t>
      </w:r>
    </w:p>
    <w:p w:rsidR="00DC6F33" w:rsidRDefault="00DC6F33" w:rsidP="00DC6F33">
      <w:r>
        <w:t xml:space="preserve">So in react </w:t>
      </w:r>
    </w:p>
    <w:p w:rsidR="00DC6F33" w:rsidRPr="005C2C83" w:rsidRDefault="00DC6F33" w:rsidP="00DC6F33">
      <w:pPr>
        <w:pStyle w:val="ListParagraph"/>
        <w:numPr>
          <w:ilvl w:val="0"/>
          <w:numId w:val="1"/>
        </w:numPr>
        <w:rPr>
          <w:b/>
        </w:rPr>
      </w:pPr>
      <w:r w:rsidRPr="005C2C83">
        <w:rPr>
          <w:b/>
        </w:rPr>
        <w:t xml:space="preserve">Create a Folder components in the SRC folder </w:t>
      </w:r>
    </w:p>
    <w:p w:rsidR="00674079" w:rsidRDefault="00674079" w:rsidP="00674079">
      <w:pPr>
        <w:pStyle w:val="ListParagraph"/>
      </w:pPr>
    </w:p>
    <w:p w:rsidR="00DC6F33" w:rsidRDefault="00674079" w:rsidP="00DC6F3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6130BCF" wp14:editId="53B8F318">
            <wp:extent cx="2476500" cy="3421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79" w:rsidRDefault="00674079" w:rsidP="00674079">
      <w:pPr>
        <w:pStyle w:val="ListParagraph"/>
      </w:pPr>
    </w:p>
    <w:p w:rsidR="00674079" w:rsidRPr="005C2C83" w:rsidRDefault="00674079" w:rsidP="00DC6F33">
      <w:pPr>
        <w:pStyle w:val="ListParagraph"/>
        <w:numPr>
          <w:ilvl w:val="0"/>
          <w:numId w:val="1"/>
        </w:numPr>
        <w:rPr>
          <w:b/>
          <w:u w:val="single"/>
        </w:rPr>
      </w:pPr>
      <w:r w:rsidRPr="005C2C83">
        <w:rPr>
          <w:b/>
        </w:rPr>
        <w:t xml:space="preserve">Now create a file name named </w:t>
      </w:r>
      <w:r w:rsidRPr="005C2C83">
        <w:rPr>
          <w:b/>
          <w:i/>
          <w:u w:val="single"/>
        </w:rPr>
        <w:t>Message.js</w:t>
      </w:r>
    </w:p>
    <w:p w:rsidR="00674079" w:rsidRDefault="00674079" w:rsidP="008E757F">
      <w:pPr>
        <w:pStyle w:val="ListParagraph"/>
        <w:ind w:left="5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2B2F6" wp14:editId="74A88000">
                <wp:simplePos x="0" y="0"/>
                <wp:positionH relativeFrom="column">
                  <wp:posOffset>508000</wp:posOffset>
                </wp:positionH>
                <wp:positionV relativeFrom="paragraph">
                  <wp:posOffset>76200</wp:posOffset>
                </wp:positionV>
                <wp:extent cx="7004050" cy="1657350"/>
                <wp:effectExtent l="0" t="0" r="2540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Message(){</w:t>
                            </w: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&lt;h1&gt;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HEllo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 xml:space="preserve"> Anuj&lt;/h1&gt;</w:t>
                            </w: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default Message</w:t>
                            </w: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674079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pt;margin-top:6pt;width:551.5pt;height:13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" fillcolor="white [3201]" strokeweight=".5pt">
                <v:textbox>
                  <w:txbxContent>
                    <w:p w:rsidR="00385D68" w:rsidRDefault="00385D6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lang w:val="en-IN"/>
                        </w:rPr>
                        <w:t>function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Message(){</w:t>
                      </w: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lang w:val="en-IN"/>
                        </w:rPr>
                        <w:t>return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&lt;h1&gt; </w:t>
                      </w:r>
                      <w:proofErr w:type="spellStart"/>
                      <w:r>
                        <w:rPr>
                          <w:lang w:val="en-IN"/>
                        </w:rPr>
                        <w:t>HEllo</w:t>
                      </w:r>
                      <w:proofErr w:type="spellEnd"/>
                      <w:r>
                        <w:rPr>
                          <w:lang w:val="en-IN"/>
                        </w:rPr>
                        <w:t xml:space="preserve"> Anuj&lt;/h1&gt;</w:t>
                      </w: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</w:t>
                      </w: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lang w:val="en-IN"/>
                        </w:rPr>
                        <w:t>export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default Message</w:t>
                      </w: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Pr="00674079" w:rsidRDefault="00385D68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Pr="005C2C83" w:rsidRDefault="008E757F" w:rsidP="008E757F">
      <w:pPr>
        <w:pStyle w:val="ListParagraph"/>
        <w:numPr>
          <w:ilvl w:val="0"/>
          <w:numId w:val="1"/>
        </w:numPr>
        <w:rPr>
          <w:b/>
        </w:rPr>
      </w:pPr>
      <w:r w:rsidRPr="005C2C83">
        <w:rPr>
          <w:b/>
        </w:rPr>
        <w:t xml:space="preserve">Now this File is being called by the </w:t>
      </w:r>
      <w:r w:rsidRPr="005C2C83">
        <w:rPr>
          <w:b/>
          <w:i/>
          <w:u w:val="single"/>
        </w:rPr>
        <w:t>App.js</w:t>
      </w:r>
    </w:p>
    <w:p w:rsidR="008E757F" w:rsidRDefault="008E757F" w:rsidP="008E757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436AC5" wp14:editId="586401A0">
                <wp:simplePos x="0" y="0"/>
                <wp:positionH relativeFrom="column">
                  <wp:posOffset>558800</wp:posOffset>
                </wp:positionH>
                <wp:positionV relativeFrom="paragraph">
                  <wp:posOffset>63500</wp:posOffset>
                </wp:positionV>
                <wp:extent cx="6978650" cy="2832100"/>
                <wp:effectExtent l="0" t="0" r="1270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283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  <w:r w:rsidRPr="00995568">
                              <w:rPr>
                                <w:highlight w:val="yellow"/>
                                <w:lang w:val="en-IN"/>
                              </w:rPr>
                              <w:t xml:space="preserve">Import </w:t>
                            </w:r>
                            <w:proofErr w:type="spellStart"/>
                            <w:r w:rsidRPr="00995568">
                              <w:rPr>
                                <w:highlight w:val="yellow"/>
                                <w:lang w:val="en-IN"/>
                              </w:rPr>
                              <w:t>Abc</w:t>
                            </w:r>
                            <w:proofErr w:type="spellEnd"/>
                            <w:r w:rsidRPr="00995568">
                              <w:rPr>
                                <w:highlight w:val="yellow"/>
                                <w:lang w:val="en-IN"/>
                              </w:rPr>
                              <w:t xml:space="preserve"> from ‘</w:t>
                            </w:r>
                            <w:proofErr w:type="gramStart"/>
                            <w:r w:rsidRPr="00995568">
                              <w:rPr>
                                <w:highlight w:val="yellow"/>
                                <w:lang w:val="en-IN"/>
                              </w:rPr>
                              <w:t>./</w:t>
                            </w:r>
                            <w:proofErr w:type="gramEnd"/>
                            <w:r w:rsidRPr="00995568">
                              <w:rPr>
                                <w:highlight w:val="yellow"/>
                                <w:lang w:val="en-IN"/>
                              </w:rPr>
                              <w:t>components/Message’</w:t>
                            </w:r>
                          </w:p>
                          <w:p w:rsidR="00FF3E97" w:rsidRPr="008E757F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function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App() {</w:t>
                            </w:r>
                          </w:p>
                          <w:p w:rsidR="00FF3E97" w:rsidRPr="008E757F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</w:t>
                            </w: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(</w:t>
                            </w: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  &lt;div </w:t>
                            </w:r>
                            <w:proofErr w:type="spellStart"/>
                            <w:r w:rsidRPr="008E757F">
                              <w:rPr>
                                <w:lang w:val="en-IN"/>
                              </w:rPr>
                              <w:t>className</w:t>
                            </w:r>
                            <w:proofErr w:type="spellEnd"/>
                            <w:r w:rsidRPr="008E757F">
                              <w:rPr>
                                <w:lang w:val="en-IN"/>
                              </w:rPr>
                              <w:t>="App"&gt;</w:t>
                            </w: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  <w:r w:rsidRPr="005C2C83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5C2C83">
                              <w:rPr>
                                <w:highlight w:val="yellow"/>
                                <w:lang w:val="en-IN"/>
                              </w:rPr>
                              <w:t>Abc</w:t>
                            </w:r>
                            <w:proofErr w:type="spellEnd"/>
                            <w:proofErr w:type="gramEnd"/>
                            <w:r w:rsidRPr="005C2C83">
                              <w:rPr>
                                <w:highlight w:val="yellow"/>
                                <w:lang w:val="en-IN"/>
                              </w:rPr>
                              <w:t xml:space="preserve"> /&gt;</w:t>
                            </w: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ab/>
                              <w:t>&lt;/div&gt;</w:t>
                            </w: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 ;}</w:t>
                            </w: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Export default App;</w:t>
                            </w: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674079" w:rsidRDefault="00FF3E97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44pt;margin-top:5pt;width:549.5pt;height:2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" fillcolor="white [3201]" strokeweight=".5pt">
                <v:textbox>
                  <w:txbxContent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  <w:r w:rsidRPr="00995568">
                        <w:rPr>
                          <w:highlight w:val="yellow"/>
                          <w:lang w:val="en-IN"/>
                        </w:rPr>
                        <w:t xml:space="preserve">Import </w:t>
                      </w:r>
                      <w:proofErr w:type="spellStart"/>
                      <w:r w:rsidRPr="00995568">
                        <w:rPr>
                          <w:highlight w:val="yellow"/>
                          <w:lang w:val="en-IN"/>
                        </w:rPr>
                        <w:t>Abc</w:t>
                      </w:r>
                      <w:proofErr w:type="spellEnd"/>
                      <w:r w:rsidRPr="00995568">
                        <w:rPr>
                          <w:highlight w:val="yellow"/>
                          <w:lang w:val="en-IN"/>
                        </w:rPr>
                        <w:t xml:space="preserve"> from ‘</w:t>
                      </w:r>
                      <w:proofErr w:type="gramStart"/>
                      <w:r w:rsidRPr="00995568">
                        <w:rPr>
                          <w:highlight w:val="yellow"/>
                          <w:lang w:val="en-IN"/>
                        </w:rPr>
                        <w:t>./</w:t>
                      </w:r>
                      <w:proofErr w:type="gramEnd"/>
                      <w:r w:rsidRPr="00995568">
                        <w:rPr>
                          <w:highlight w:val="yellow"/>
                          <w:lang w:val="en-IN"/>
                        </w:rPr>
                        <w:t>components/Message’</w:t>
                      </w:r>
                    </w:p>
                    <w:p w:rsidR="00385D68" w:rsidRPr="008E757F" w:rsidRDefault="00385D68" w:rsidP="008E757F">
                      <w:pPr>
                        <w:rPr>
                          <w:lang w:val="en-IN"/>
                        </w:rPr>
                      </w:pPr>
                      <w:proofErr w:type="gramStart"/>
                      <w:r w:rsidRPr="008E757F">
                        <w:rPr>
                          <w:lang w:val="en-IN"/>
                        </w:rPr>
                        <w:t>function</w:t>
                      </w:r>
                      <w:proofErr w:type="gramEnd"/>
                      <w:r w:rsidRPr="008E757F">
                        <w:rPr>
                          <w:lang w:val="en-IN"/>
                        </w:rPr>
                        <w:t xml:space="preserve"> App() {</w:t>
                      </w:r>
                    </w:p>
                    <w:p w:rsidR="00385D68" w:rsidRPr="008E757F" w:rsidRDefault="00385D68" w:rsidP="008E757F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</w:t>
                      </w:r>
                      <w:proofErr w:type="gramStart"/>
                      <w:r w:rsidRPr="008E757F">
                        <w:rPr>
                          <w:lang w:val="en-IN"/>
                        </w:rPr>
                        <w:t>return</w:t>
                      </w:r>
                      <w:proofErr w:type="gramEnd"/>
                      <w:r w:rsidRPr="008E757F">
                        <w:rPr>
                          <w:lang w:val="en-IN"/>
                        </w:rPr>
                        <w:t xml:space="preserve"> (</w:t>
                      </w: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  &lt;div </w:t>
                      </w:r>
                      <w:proofErr w:type="spellStart"/>
                      <w:r w:rsidRPr="008E757F">
                        <w:rPr>
                          <w:lang w:val="en-IN"/>
                        </w:rPr>
                        <w:t>className</w:t>
                      </w:r>
                      <w:proofErr w:type="spellEnd"/>
                      <w:r w:rsidRPr="008E757F">
                        <w:rPr>
                          <w:lang w:val="en-IN"/>
                        </w:rPr>
                        <w:t>="App"&gt;</w:t>
                      </w: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  <w:r w:rsidRPr="005C2C83">
                        <w:rPr>
                          <w:highlight w:val="yellow"/>
                          <w:lang w:val="en-IN"/>
                        </w:rPr>
                        <w:t>&lt;</w:t>
                      </w:r>
                      <w:proofErr w:type="spellStart"/>
                      <w:proofErr w:type="gramStart"/>
                      <w:r w:rsidRPr="005C2C83">
                        <w:rPr>
                          <w:highlight w:val="yellow"/>
                          <w:lang w:val="en-IN"/>
                        </w:rPr>
                        <w:t>Abc</w:t>
                      </w:r>
                      <w:proofErr w:type="spellEnd"/>
                      <w:proofErr w:type="gramEnd"/>
                      <w:r w:rsidRPr="005C2C83">
                        <w:rPr>
                          <w:highlight w:val="yellow"/>
                          <w:lang w:val="en-IN"/>
                        </w:rPr>
                        <w:t xml:space="preserve"> /&gt;</w:t>
                      </w: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ab/>
                        <w:t>&lt;/div&gt;</w:t>
                      </w: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 ;}</w:t>
                      </w: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Export default App;</w:t>
                      </w: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8E757F">
                      <w:pPr>
                        <w:rPr>
                          <w:lang w:val="en-IN"/>
                        </w:rPr>
                      </w:pPr>
                    </w:p>
                    <w:p w:rsidR="00385D68" w:rsidRPr="00674079" w:rsidRDefault="00385D68" w:rsidP="008E757F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E757F" w:rsidRDefault="008E757F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5C2C83">
      <w:pPr>
        <w:pStyle w:val="ListParagraph"/>
        <w:numPr>
          <w:ilvl w:val="0"/>
          <w:numId w:val="1"/>
        </w:numPr>
      </w:pPr>
      <w:r>
        <w:t>The Output on the Browser</w:t>
      </w:r>
    </w:p>
    <w:p w:rsidR="005C2C83" w:rsidRDefault="005C2C83" w:rsidP="005C2C83">
      <w:pPr>
        <w:ind w:left="360"/>
      </w:pPr>
      <w:r>
        <w:rPr>
          <w:noProof/>
        </w:rPr>
        <w:drawing>
          <wp:inline distT="0" distB="0" distL="0" distR="0" wp14:anchorId="0F9F2CEC" wp14:editId="688B0C62">
            <wp:extent cx="3302000" cy="229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738" cy="229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2066837893"/>
        <w:lock w:val="contentLocked"/>
        <w:group/>
      </w:sdtPr>
      <w:sdtContent>
        <w:sdt>
          <w:sdtPr>
            <w:alias w:val="Post Title"/>
            <w:id w:val="1302741304"/>
            <w:dataBinding w:xpath="/ns0:BlogPostInfo/ns0:PostTitle" w:storeItemID="{A704DBB3-9B97-489C-9BCB-C4E4762749E3}"/>
            <w:text/>
          </w:sdtPr>
          <w:sdtContent>
            <w:p w:rsidR="005C2C83" w:rsidRDefault="002119B3" w:rsidP="00385D68">
              <w:pPr>
                <w:pStyle w:val="Publishwithline"/>
              </w:pPr>
              <w:r>
                <w:rPr>
                  <w:lang w:val="en-IN"/>
                </w:rPr>
                <w:t xml:space="preserve"> </w:t>
              </w:r>
              <w:proofErr w:type="gramStart"/>
              <w:r>
                <w:rPr>
                  <w:lang w:val="en-IN"/>
                </w:rPr>
                <w:t>React :</w:t>
              </w:r>
              <w:proofErr w:type="gramEnd"/>
              <w:r>
                <w:rPr>
                  <w:lang w:val="en-IN"/>
                </w:rPr>
                <w:t xml:space="preserve">: </w:t>
              </w:r>
              <w:proofErr w:type="spellStart"/>
              <w:r>
                <w:rPr>
                  <w:lang w:val="en-IN"/>
                </w:rPr>
                <w:t>LifeCycle</w:t>
              </w:r>
              <w:proofErr w:type="spellEnd"/>
              <w:r>
                <w:rPr>
                  <w:lang w:val="en-IN"/>
                </w:rPr>
                <w:t xml:space="preserve"> Methods  </w:t>
              </w:r>
            </w:p>
          </w:sdtContent>
        </w:sdt>
        <w:p w:rsidR="005C2C83" w:rsidRDefault="005C2C83" w:rsidP="00385D68">
          <w:pPr>
            <w:pStyle w:val="underline"/>
          </w:pPr>
        </w:p>
        <w:p w:rsidR="005C2C83" w:rsidRDefault="00FF3E97" w:rsidP="00385D68">
          <w:pPr>
            <w:pStyle w:val="PadderBetweenControlandBody"/>
          </w:pPr>
        </w:p>
      </w:sdtContent>
    </w:sdt>
    <w:p w:rsidR="005C2C83" w:rsidRDefault="005C2C83" w:rsidP="005C2C83">
      <w:pPr>
        <w:ind w:left="360"/>
      </w:pPr>
      <w:r>
        <w:t xml:space="preserve">Rest steps remain as such </w:t>
      </w:r>
    </w:p>
    <w:p w:rsidR="005C2C83" w:rsidRPr="005C2C83" w:rsidRDefault="005C2C83" w:rsidP="005C2C83">
      <w:pPr>
        <w:pStyle w:val="ListParagraph"/>
        <w:numPr>
          <w:ilvl w:val="0"/>
          <w:numId w:val="3"/>
        </w:numPr>
        <w:rPr>
          <w:b/>
          <w:u w:val="single"/>
        </w:rPr>
      </w:pPr>
      <w:r w:rsidRPr="005C2C83">
        <w:rPr>
          <w:b/>
        </w:rPr>
        <w:t xml:space="preserve">Now create a file name named </w:t>
      </w:r>
      <w:r w:rsidRPr="005C2C83">
        <w:rPr>
          <w:b/>
          <w:i/>
          <w:u w:val="single"/>
        </w:rPr>
        <w:t>Message.js</w:t>
      </w:r>
    </w:p>
    <w:p w:rsidR="005C2C83" w:rsidRDefault="005C2C83" w:rsidP="005C2C83">
      <w:pPr>
        <w:pStyle w:val="ListParagraph"/>
        <w:ind w:left="5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F2F0EE" wp14:editId="69119C9F">
                <wp:simplePos x="0" y="0"/>
                <wp:positionH relativeFrom="column">
                  <wp:posOffset>508000</wp:posOffset>
                </wp:positionH>
                <wp:positionV relativeFrom="paragraph">
                  <wp:posOffset>76200</wp:posOffset>
                </wp:positionV>
                <wp:extent cx="7004050" cy="165735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Message(</w:t>
                            </w: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props</w:t>
                            </w:r>
                            <w:r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&lt;h1&gt;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HEllo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C36059">
                              <w:rPr>
                                <w:strike/>
                                <w:lang w:val="en-IN"/>
                              </w:rPr>
                              <w:t>Anuj</w:t>
                            </w:r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{props.name} your Gender is {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props.gender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}</w:t>
                            </w:r>
                            <w:r>
                              <w:rPr>
                                <w:lang w:val="en-IN"/>
                              </w:rPr>
                              <w:t>&lt;/h1&gt;</w:t>
                            </w: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CD28A3">
                              <w:rPr>
                                <w:highlight w:val="green"/>
                                <w:lang w:val="en-IN"/>
                              </w:rPr>
                              <w:t>default</w:t>
                            </w:r>
                            <w:r>
                              <w:rPr>
                                <w:lang w:val="en-IN"/>
                              </w:rPr>
                              <w:t xml:space="preserve"> Message</w:t>
                            </w: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674079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left:0;text-align:left;margin-left:40pt;margin-top:6pt;width:551.5pt;height:13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" fillcolor="white [3201]" strokeweight=".5pt">
                <v:textbox>
                  <w:txbxContent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lang w:val="en-IN"/>
                        </w:rPr>
                        <w:t>function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Message(</w:t>
                      </w:r>
                      <w:r w:rsidRPr="00C36059">
                        <w:rPr>
                          <w:highlight w:val="yellow"/>
                          <w:lang w:val="en-IN"/>
                        </w:rPr>
                        <w:t>props</w:t>
                      </w:r>
                      <w:r>
                        <w:rPr>
                          <w:lang w:val="en-IN"/>
                        </w:rPr>
                        <w:t>){</w:t>
                      </w: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lang w:val="en-IN"/>
                        </w:rPr>
                        <w:t>return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&lt;h1&gt; </w:t>
                      </w:r>
                      <w:proofErr w:type="spellStart"/>
                      <w:r>
                        <w:rPr>
                          <w:lang w:val="en-IN"/>
                        </w:rPr>
                        <w:t>HEllo</w:t>
                      </w:r>
                      <w:proofErr w:type="spellEnd"/>
                      <w:r>
                        <w:rPr>
                          <w:lang w:val="en-IN"/>
                        </w:rPr>
                        <w:t xml:space="preserve"> </w:t>
                      </w:r>
                      <w:r w:rsidRPr="00C36059">
                        <w:rPr>
                          <w:strike/>
                          <w:lang w:val="en-IN"/>
                        </w:rPr>
                        <w:t>Anuj</w:t>
                      </w:r>
                      <w:r>
                        <w:rPr>
                          <w:lang w:val="en-IN"/>
                        </w:rPr>
                        <w:t xml:space="preserve"> </w:t>
                      </w:r>
                      <w:r w:rsidRPr="00C36059">
                        <w:rPr>
                          <w:highlight w:val="yellow"/>
                          <w:lang w:val="en-IN"/>
                        </w:rPr>
                        <w:t>{props.name} your Gender is {</w:t>
                      </w:r>
                      <w:proofErr w:type="spellStart"/>
                      <w:r w:rsidRPr="00C36059">
                        <w:rPr>
                          <w:highlight w:val="yellow"/>
                          <w:lang w:val="en-IN"/>
                        </w:rPr>
                        <w:t>props.gender</w:t>
                      </w:r>
                      <w:proofErr w:type="spellEnd"/>
                      <w:r w:rsidRPr="00C36059">
                        <w:rPr>
                          <w:highlight w:val="yellow"/>
                          <w:lang w:val="en-IN"/>
                        </w:rPr>
                        <w:t>}</w:t>
                      </w:r>
                      <w:r>
                        <w:rPr>
                          <w:lang w:val="en-IN"/>
                        </w:rPr>
                        <w:t>&lt;/h1&gt;</w:t>
                      </w: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</w:t>
                      </w: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lang w:val="en-IN"/>
                        </w:rPr>
                        <w:t>export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</w:t>
                      </w:r>
                      <w:r w:rsidRPr="00CD28A3">
                        <w:rPr>
                          <w:highlight w:val="green"/>
                          <w:lang w:val="en-IN"/>
                        </w:rPr>
                        <w:t>default</w:t>
                      </w:r>
                      <w:r>
                        <w:rPr>
                          <w:lang w:val="en-IN"/>
                        </w:rPr>
                        <w:t xml:space="preserve"> Message</w:t>
                      </w: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Pr="00674079" w:rsidRDefault="00385D68" w:rsidP="005C2C83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Pr="005C2C83" w:rsidRDefault="005C2C83" w:rsidP="005C2C83">
      <w:pPr>
        <w:pStyle w:val="ListParagraph"/>
        <w:numPr>
          <w:ilvl w:val="0"/>
          <w:numId w:val="3"/>
        </w:numPr>
        <w:rPr>
          <w:b/>
        </w:rPr>
      </w:pPr>
      <w:r w:rsidRPr="005C2C83">
        <w:rPr>
          <w:b/>
        </w:rPr>
        <w:t xml:space="preserve">Now this File is being called by the </w:t>
      </w:r>
      <w:r w:rsidRPr="005C2C83">
        <w:rPr>
          <w:b/>
          <w:i/>
          <w:u w:val="single"/>
        </w:rPr>
        <w:t>App.js</w:t>
      </w:r>
    </w:p>
    <w:p w:rsidR="005C2C83" w:rsidRDefault="005C2C83" w:rsidP="005C2C8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B26882" wp14:editId="4E6040E1">
                <wp:simplePos x="0" y="0"/>
                <wp:positionH relativeFrom="column">
                  <wp:posOffset>558800</wp:posOffset>
                </wp:positionH>
                <wp:positionV relativeFrom="paragraph">
                  <wp:posOffset>63500</wp:posOffset>
                </wp:positionV>
                <wp:extent cx="6978650" cy="3270250"/>
                <wp:effectExtent l="0" t="0" r="1270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327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  <w:r w:rsidRPr="00C36059">
                              <w:rPr>
                                <w:lang w:val="en-IN"/>
                              </w:rPr>
                              <w:t xml:space="preserve">Import </w:t>
                            </w:r>
                            <w:proofErr w:type="spellStart"/>
                            <w:r w:rsidRPr="00C36059">
                              <w:rPr>
                                <w:lang w:val="en-IN"/>
                              </w:rPr>
                              <w:t>Abc</w:t>
                            </w:r>
                            <w:proofErr w:type="spellEnd"/>
                            <w:r w:rsidRPr="00C36059">
                              <w:rPr>
                                <w:lang w:val="en-IN"/>
                              </w:rPr>
                              <w:t xml:space="preserve"> from ‘</w:t>
                            </w:r>
                            <w:proofErr w:type="gramStart"/>
                            <w:r w:rsidRPr="00C36059">
                              <w:rPr>
                                <w:lang w:val="en-IN"/>
                              </w:rPr>
                              <w:t>./</w:t>
                            </w:r>
                            <w:proofErr w:type="gramEnd"/>
                            <w:r w:rsidRPr="00C36059">
                              <w:rPr>
                                <w:lang w:val="en-IN"/>
                              </w:rPr>
                              <w:t>components/Message’</w:t>
                            </w:r>
                          </w:p>
                          <w:p w:rsidR="00FF3E97" w:rsidRPr="008E757F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function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App() {</w:t>
                            </w:r>
                          </w:p>
                          <w:p w:rsidR="00FF3E97" w:rsidRPr="008E757F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</w:t>
                            </w: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(</w:t>
                            </w: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  &lt;div </w:t>
                            </w:r>
                            <w:proofErr w:type="spellStart"/>
                            <w:r w:rsidRPr="008E757F">
                              <w:rPr>
                                <w:lang w:val="en-IN"/>
                              </w:rPr>
                              <w:t>className</w:t>
                            </w:r>
                            <w:proofErr w:type="spellEnd"/>
                            <w:r w:rsidRPr="008E757F">
                              <w:rPr>
                                <w:lang w:val="en-IN"/>
                              </w:rPr>
                              <w:t>="App"&gt;</w:t>
                            </w:r>
                          </w:p>
                          <w:p w:rsidR="00FF3E97" w:rsidRPr="00C36059" w:rsidRDefault="00FF3E97" w:rsidP="00C36059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Abc</w:t>
                            </w:r>
                            <w:proofErr w:type="spellEnd"/>
                            <w:proofErr w:type="gram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name="Anuj" gender="male" /&gt;</w:t>
                            </w:r>
                          </w:p>
                          <w:p w:rsidR="00FF3E97" w:rsidRPr="00C36059" w:rsidRDefault="00FF3E97" w:rsidP="00C36059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Abc</w:t>
                            </w:r>
                            <w:proofErr w:type="spellEnd"/>
                            <w:proofErr w:type="gram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Ayaan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" gender="male" /&gt;</w:t>
                            </w:r>
                          </w:p>
                          <w:p w:rsidR="00FF3E97" w:rsidRDefault="00FF3E97" w:rsidP="00C36059">
                            <w:pPr>
                              <w:rPr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Abc</w:t>
                            </w:r>
                            <w:proofErr w:type="spellEnd"/>
                            <w:proofErr w:type="gram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Sonal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" gender="female" /&gt;</w:t>
                            </w:r>
                          </w:p>
                          <w:p w:rsidR="00FF3E97" w:rsidRDefault="00FF3E97" w:rsidP="00C3605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ab/>
                              <w:t>&lt;/div&gt;</w:t>
                            </w: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 ;}</w:t>
                            </w: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Export default App;</w:t>
                            </w: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674079" w:rsidRDefault="00FF3E97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margin-left:44pt;margin-top:5pt;width:549.5pt;height:25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" fillcolor="white [3201]" strokeweight=".5pt">
                <v:textbox>
                  <w:txbxContent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  <w:r w:rsidRPr="00C36059">
                        <w:rPr>
                          <w:lang w:val="en-IN"/>
                        </w:rPr>
                        <w:t xml:space="preserve">Import </w:t>
                      </w:r>
                      <w:proofErr w:type="spellStart"/>
                      <w:r w:rsidRPr="00C36059">
                        <w:rPr>
                          <w:lang w:val="en-IN"/>
                        </w:rPr>
                        <w:t>Abc</w:t>
                      </w:r>
                      <w:proofErr w:type="spellEnd"/>
                      <w:r w:rsidRPr="00C36059">
                        <w:rPr>
                          <w:lang w:val="en-IN"/>
                        </w:rPr>
                        <w:t xml:space="preserve"> from ‘</w:t>
                      </w:r>
                      <w:proofErr w:type="gramStart"/>
                      <w:r w:rsidRPr="00C36059">
                        <w:rPr>
                          <w:lang w:val="en-IN"/>
                        </w:rPr>
                        <w:t>./</w:t>
                      </w:r>
                      <w:proofErr w:type="gramEnd"/>
                      <w:r w:rsidRPr="00C36059">
                        <w:rPr>
                          <w:lang w:val="en-IN"/>
                        </w:rPr>
                        <w:t>components/Message’</w:t>
                      </w:r>
                    </w:p>
                    <w:p w:rsidR="00385D68" w:rsidRPr="008E757F" w:rsidRDefault="00385D68" w:rsidP="005C2C83">
                      <w:pPr>
                        <w:rPr>
                          <w:lang w:val="en-IN"/>
                        </w:rPr>
                      </w:pPr>
                      <w:proofErr w:type="gramStart"/>
                      <w:r w:rsidRPr="008E757F">
                        <w:rPr>
                          <w:lang w:val="en-IN"/>
                        </w:rPr>
                        <w:t>function</w:t>
                      </w:r>
                      <w:proofErr w:type="gramEnd"/>
                      <w:r w:rsidRPr="008E757F">
                        <w:rPr>
                          <w:lang w:val="en-IN"/>
                        </w:rPr>
                        <w:t xml:space="preserve"> App() {</w:t>
                      </w:r>
                    </w:p>
                    <w:p w:rsidR="00385D68" w:rsidRPr="008E757F" w:rsidRDefault="00385D68" w:rsidP="005C2C83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</w:t>
                      </w:r>
                      <w:proofErr w:type="gramStart"/>
                      <w:r w:rsidRPr="008E757F">
                        <w:rPr>
                          <w:lang w:val="en-IN"/>
                        </w:rPr>
                        <w:t>return</w:t>
                      </w:r>
                      <w:proofErr w:type="gramEnd"/>
                      <w:r w:rsidRPr="008E757F">
                        <w:rPr>
                          <w:lang w:val="en-IN"/>
                        </w:rPr>
                        <w:t xml:space="preserve"> (</w:t>
                      </w: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  &lt;div </w:t>
                      </w:r>
                      <w:proofErr w:type="spellStart"/>
                      <w:r w:rsidRPr="008E757F">
                        <w:rPr>
                          <w:lang w:val="en-IN"/>
                        </w:rPr>
                        <w:t>className</w:t>
                      </w:r>
                      <w:proofErr w:type="spellEnd"/>
                      <w:r w:rsidRPr="008E757F">
                        <w:rPr>
                          <w:lang w:val="en-IN"/>
                        </w:rPr>
                        <w:t>="App"&gt;</w:t>
                      </w:r>
                    </w:p>
                    <w:p w:rsidR="00385D68" w:rsidRPr="00C36059" w:rsidRDefault="00385D68" w:rsidP="00C36059">
                      <w:pPr>
                        <w:rPr>
                          <w:highlight w:val="yellow"/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proofErr w:type="spellStart"/>
                      <w:proofErr w:type="gramStart"/>
                      <w:r w:rsidRPr="00C36059">
                        <w:rPr>
                          <w:highlight w:val="yellow"/>
                          <w:lang w:val="en-IN"/>
                        </w:rPr>
                        <w:t>Abc</w:t>
                      </w:r>
                      <w:proofErr w:type="spellEnd"/>
                      <w:proofErr w:type="gramEnd"/>
                      <w:r w:rsidRPr="00C36059">
                        <w:rPr>
                          <w:highlight w:val="yellow"/>
                          <w:lang w:val="en-IN"/>
                        </w:rPr>
                        <w:t xml:space="preserve"> name="Anuj" gender="male" /&gt;</w:t>
                      </w:r>
                    </w:p>
                    <w:p w:rsidR="00385D68" w:rsidRPr="00C36059" w:rsidRDefault="00385D68" w:rsidP="00C36059">
                      <w:pPr>
                        <w:rPr>
                          <w:highlight w:val="yellow"/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proofErr w:type="spellStart"/>
                      <w:proofErr w:type="gramStart"/>
                      <w:r w:rsidRPr="00C36059">
                        <w:rPr>
                          <w:highlight w:val="yellow"/>
                          <w:lang w:val="en-IN"/>
                        </w:rPr>
                        <w:t>Abc</w:t>
                      </w:r>
                      <w:proofErr w:type="spellEnd"/>
                      <w:proofErr w:type="gramEnd"/>
                      <w:r w:rsidRPr="00C36059">
                        <w:rPr>
                          <w:highlight w:val="yellow"/>
                          <w:lang w:val="en-IN"/>
                        </w:rPr>
                        <w:t xml:space="preserve"> name="</w:t>
                      </w:r>
                      <w:proofErr w:type="spellStart"/>
                      <w:r w:rsidRPr="00C36059">
                        <w:rPr>
                          <w:highlight w:val="yellow"/>
                          <w:lang w:val="en-IN"/>
                        </w:rPr>
                        <w:t>Ayaan</w:t>
                      </w:r>
                      <w:proofErr w:type="spellEnd"/>
                      <w:r w:rsidRPr="00C36059">
                        <w:rPr>
                          <w:highlight w:val="yellow"/>
                          <w:lang w:val="en-IN"/>
                        </w:rPr>
                        <w:t>" gender="male" /&gt;</w:t>
                      </w:r>
                    </w:p>
                    <w:p w:rsidR="00385D68" w:rsidRDefault="00385D68" w:rsidP="00C36059">
                      <w:pPr>
                        <w:rPr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proofErr w:type="spellStart"/>
                      <w:proofErr w:type="gramStart"/>
                      <w:r w:rsidRPr="00C36059">
                        <w:rPr>
                          <w:highlight w:val="yellow"/>
                          <w:lang w:val="en-IN"/>
                        </w:rPr>
                        <w:t>Abc</w:t>
                      </w:r>
                      <w:proofErr w:type="spellEnd"/>
                      <w:proofErr w:type="gramEnd"/>
                      <w:r w:rsidRPr="00C36059">
                        <w:rPr>
                          <w:highlight w:val="yellow"/>
                          <w:lang w:val="en-IN"/>
                        </w:rPr>
                        <w:t xml:space="preserve"> name="</w:t>
                      </w:r>
                      <w:proofErr w:type="spellStart"/>
                      <w:r w:rsidRPr="00C36059">
                        <w:rPr>
                          <w:highlight w:val="yellow"/>
                          <w:lang w:val="en-IN"/>
                        </w:rPr>
                        <w:t>Sonal</w:t>
                      </w:r>
                      <w:proofErr w:type="spellEnd"/>
                      <w:r w:rsidRPr="00C36059">
                        <w:rPr>
                          <w:highlight w:val="yellow"/>
                          <w:lang w:val="en-IN"/>
                        </w:rPr>
                        <w:t>" gender="female" /&gt;</w:t>
                      </w:r>
                    </w:p>
                    <w:p w:rsidR="00385D68" w:rsidRDefault="00385D68" w:rsidP="00C3605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ab/>
                        <w:t>&lt;/div&gt;</w:t>
                      </w: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 ;}</w:t>
                      </w: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Export default App;</w:t>
                      </w: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C2C83">
                      <w:pPr>
                        <w:rPr>
                          <w:lang w:val="en-IN"/>
                        </w:rPr>
                      </w:pPr>
                    </w:p>
                    <w:p w:rsidR="00385D68" w:rsidRPr="00674079" w:rsidRDefault="00385D68" w:rsidP="005C2C83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C2C83" w:rsidRDefault="005C2C83" w:rsidP="005C2C83"/>
    <w:p w:rsidR="005C2C83" w:rsidRDefault="005C2C83" w:rsidP="005C2C83"/>
    <w:p w:rsidR="005C2C83" w:rsidRDefault="005C2C83" w:rsidP="005C2C83"/>
    <w:p w:rsidR="005C2C83" w:rsidRDefault="005C2C83" w:rsidP="005C2C83"/>
    <w:p w:rsidR="005C2C83" w:rsidRDefault="005C2C83" w:rsidP="005C2C83"/>
    <w:p w:rsidR="005C2C83" w:rsidRDefault="005C2C83" w:rsidP="005C2C83"/>
    <w:p w:rsidR="005C2C83" w:rsidRDefault="005C2C83" w:rsidP="005C2C83"/>
    <w:p w:rsidR="005C2C83" w:rsidRDefault="005C2C83" w:rsidP="005C2C83"/>
    <w:p w:rsidR="005C2C83" w:rsidRDefault="005C2C83" w:rsidP="005C2C83"/>
    <w:p w:rsidR="00E32A57" w:rsidRDefault="00E32A57" w:rsidP="005C2C83"/>
    <w:p w:rsidR="00E32A57" w:rsidRDefault="00E32A57" w:rsidP="005C2C83"/>
    <w:p w:rsidR="005C2C83" w:rsidRDefault="00C36059" w:rsidP="00C36059">
      <w:pPr>
        <w:pStyle w:val="ListParagraph"/>
        <w:numPr>
          <w:ilvl w:val="0"/>
          <w:numId w:val="3"/>
        </w:numPr>
      </w:pPr>
      <w:r>
        <w:t xml:space="preserve">The Output is </w:t>
      </w:r>
    </w:p>
    <w:p w:rsidR="00C36059" w:rsidRDefault="00C36059" w:rsidP="00C36059">
      <w:pPr>
        <w:ind w:left="360"/>
      </w:pPr>
      <w:r>
        <w:rPr>
          <w:noProof/>
        </w:rPr>
        <w:drawing>
          <wp:inline distT="0" distB="0" distL="0" distR="0" wp14:anchorId="5DA5E907" wp14:editId="40E9A3F5">
            <wp:extent cx="5608320" cy="2887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A3" w:rsidRDefault="00CD28A3" w:rsidP="00C36059">
      <w:pPr>
        <w:ind w:left="360"/>
        <w:rPr>
          <w:lang w:val="en-IN"/>
        </w:rPr>
      </w:pPr>
      <w:r>
        <w:t xml:space="preserve">Point to note that Since we are using the </w:t>
      </w:r>
      <w:r w:rsidRPr="00CD28A3">
        <w:rPr>
          <w:highlight w:val="green"/>
          <w:lang w:val="en-IN"/>
        </w:rPr>
        <w:t>default</w:t>
      </w:r>
      <w:r>
        <w:rPr>
          <w:lang w:val="en-IN"/>
        </w:rPr>
        <w:t xml:space="preserve"> in export syntax that’s why we can use </w:t>
      </w:r>
      <w:proofErr w:type="spellStart"/>
      <w:r>
        <w:rPr>
          <w:lang w:val="en-IN"/>
        </w:rPr>
        <w:t>Abc</w:t>
      </w:r>
      <w:proofErr w:type="spellEnd"/>
      <w:r>
        <w:rPr>
          <w:lang w:val="en-IN"/>
        </w:rPr>
        <w:t xml:space="preserve"> as name of our </w:t>
      </w:r>
      <w:proofErr w:type="gramStart"/>
      <w:r>
        <w:rPr>
          <w:lang w:val="en-IN"/>
        </w:rPr>
        <w:t>component .</w:t>
      </w:r>
      <w:proofErr w:type="gramEnd"/>
    </w:p>
    <w:p w:rsidR="00CD28A3" w:rsidRDefault="00CD28A3" w:rsidP="00C36059">
      <w:pPr>
        <w:ind w:left="360"/>
        <w:rPr>
          <w:lang w:val="en-IN"/>
        </w:rPr>
      </w:pPr>
      <w:r>
        <w:rPr>
          <w:lang w:val="en-IN"/>
        </w:rPr>
        <w:t xml:space="preserve">Else other option is </w:t>
      </w:r>
    </w:p>
    <w:p w:rsidR="00CD28A3" w:rsidRDefault="00CD28A3" w:rsidP="00C3605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43D5DA" wp14:editId="6B7002F4">
                <wp:simplePos x="0" y="0"/>
                <wp:positionH relativeFrom="column">
                  <wp:posOffset>247650</wp:posOffset>
                </wp:positionH>
                <wp:positionV relativeFrom="paragraph">
                  <wp:posOffset>120650</wp:posOffset>
                </wp:positionV>
                <wp:extent cx="7004050" cy="1657350"/>
                <wp:effectExtent l="0" t="0" r="2540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CD28A3">
                              <w:rPr>
                                <w:highlight w:val="yellow"/>
                                <w:lang w:val="en-IN"/>
                              </w:rPr>
                              <w:t>export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function Message(</w:t>
                            </w:r>
                            <w:r w:rsidRPr="00CD28A3">
                              <w:rPr>
                                <w:lang w:val="en-IN"/>
                              </w:rPr>
                              <w:t>props</w:t>
                            </w:r>
                            <w:r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&lt;h1&gt;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HEllo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CD28A3">
                              <w:rPr>
                                <w:lang w:val="en-IN"/>
                              </w:rPr>
                              <w:t>{props.name} your Gender is {</w:t>
                            </w:r>
                            <w:proofErr w:type="spellStart"/>
                            <w:r w:rsidRPr="00CD28A3">
                              <w:rPr>
                                <w:lang w:val="en-IN"/>
                              </w:rPr>
                              <w:t>props.gender</w:t>
                            </w:r>
                            <w:proofErr w:type="spellEnd"/>
                            <w:r w:rsidRPr="00CD28A3">
                              <w:rPr>
                                <w:lang w:val="en-IN"/>
                              </w:rPr>
                              <w:t>}</w:t>
                            </w:r>
                            <w:r>
                              <w:rPr>
                                <w:lang w:val="en-IN"/>
                              </w:rPr>
                              <w:t>&lt;/h1&gt;</w:t>
                            </w: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  <w:r w:rsidRPr="00CD28A3">
                              <w:rPr>
                                <w:highlight w:val="yellow"/>
                                <w:lang w:val="en-IN"/>
                              </w:rPr>
                              <w:t>//export default Message</w:t>
                            </w: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674079" w:rsidRDefault="00FF3E97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19.5pt;margin-top:9.5pt;width:551.5pt;height:13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" fillcolor="white [3201]" strokeweight=".5pt">
                <v:textbox>
                  <w:txbxContent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  <w:proofErr w:type="gramStart"/>
                      <w:r w:rsidRPr="00CD28A3">
                        <w:rPr>
                          <w:highlight w:val="yellow"/>
                          <w:lang w:val="en-IN"/>
                        </w:rPr>
                        <w:t>export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function Message(</w:t>
                      </w:r>
                      <w:r w:rsidRPr="00CD28A3">
                        <w:rPr>
                          <w:lang w:val="en-IN"/>
                        </w:rPr>
                        <w:t>props</w:t>
                      </w:r>
                      <w:r>
                        <w:rPr>
                          <w:lang w:val="en-IN"/>
                        </w:rPr>
                        <w:t>){</w:t>
                      </w: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lang w:val="en-IN"/>
                        </w:rPr>
                        <w:t>return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&lt;h1&gt; </w:t>
                      </w:r>
                      <w:proofErr w:type="spellStart"/>
                      <w:r>
                        <w:rPr>
                          <w:lang w:val="en-IN"/>
                        </w:rPr>
                        <w:t>HEllo</w:t>
                      </w:r>
                      <w:proofErr w:type="spellEnd"/>
                      <w:r>
                        <w:rPr>
                          <w:lang w:val="en-IN"/>
                        </w:rPr>
                        <w:t xml:space="preserve"> </w:t>
                      </w:r>
                      <w:r w:rsidRPr="00CD28A3">
                        <w:rPr>
                          <w:lang w:val="en-IN"/>
                        </w:rPr>
                        <w:t>{props.name} your Gender is {</w:t>
                      </w:r>
                      <w:proofErr w:type="spellStart"/>
                      <w:r w:rsidRPr="00CD28A3">
                        <w:rPr>
                          <w:lang w:val="en-IN"/>
                        </w:rPr>
                        <w:t>props.gender</w:t>
                      </w:r>
                      <w:proofErr w:type="spellEnd"/>
                      <w:r w:rsidRPr="00CD28A3">
                        <w:rPr>
                          <w:lang w:val="en-IN"/>
                        </w:rPr>
                        <w:t>}</w:t>
                      </w:r>
                      <w:r>
                        <w:rPr>
                          <w:lang w:val="en-IN"/>
                        </w:rPr>
                        <w:t>&lt;/h1&gt;</w:t>
                      </w: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</w:t>
                      </w: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  <w:r w:rsidRPr="00CD28A3">
                        <w:rPr>
                          <w:highlight w:val="yellow"/>
                          <w:lang w:val="en-IN"/>
                        </w:rPr>
                        <w:t>//export default Message</w:t>
                      </w: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D28A3">
                      <w:pPr>
                        <w:rPr>
                          <w:lang w:val="en-IN"/>
                        </w:rPr>
                      </w:pPr>
                    </w:p>
                    <w:p w:rsidR="00385D68" w:rsidRPr="00674079" w:rsidRDefault="00385D68" w:rsidP="00CD28A3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C2C83" w:rsidRDefault="005C2C83" w:rsidP="005C2C83">
      <w:pPr>
        <w:ind w:left="360"/>
      </w:pPr>
    </w:p>
    <w:p w:rsidR="00CD28A3" w:rsidRDefault="00CD28A3" w:rsidP="005C2C83">
      <w:pPr>
        <w:ind w:left="360"/>
      </w:pPr>
    </w:p>
    <w:p w:rsidR="00CD28A3" w:rsidRDefault="00CD28A3" w:rsidP="005C2C83">
      <w:pPr>
        <w:ind w:left="360"/>
      </w:pPr>
    </w:p>
    <w:p w:rsidR="00CD28A3" w:rsidRDefault="00CD28A3" w:rsidP="005C2C83">
      <w:pPr>
        <w:ind w:left="360"/>
      </w:pPr>
    </w:p>
    <w:p w:rsidR="00CD28A3" w:rsidRDefault="00CD28A3" w:rsidP="005C2C83">
      <w:pPr>
        <w:ind w:left="360"/>
      </w:pPr>
    </w:p>
    <w:p w:rsidR="00CD28A3" w:rsidRDefault="00CD28A3" w:rsidP="005C2C83">
      <w:pPr>
        <w:ind w:left="360"/>
      </w:pPr>
    </w:p>
    <w:p w:rsidR="00CD28A3" w:rsidRDefault="00CD28A3" w:rsidP="005C2C83">
      <w:pPr>
        <w:ind w:left="360"/>
      </w:pPr>
      <w:r>
        <w:t>Here the Error comes</w:t>
      </w:r>
    </w:p>
    <w:p w:rsidR="00CD28A3" w:rsidRPr="00CD28A3" w:rsidRDefault="00CD28A3" w:rsidP="00CD28A3">
      <w:pPr>
        <w:shd w:val="clear" w:color="auto" w:fill="FFFFFF"/>
        <w:spacing w:after="0"/>
        <w:rPr>
          <w:rFonts w:ascii="Arial" w:eastAsia="Times New Roman" w:hAnsi="Arial" w:cs="Arial"/>
          <w:color w:val="CE1126"/>
          <w:sz w:val="48"/>
          <w:szCs w:val="48"/>
        </w:rPr>
      </w:pPr>
      <w:r w:rsidRPr="00CD28A3">
        <w:rPr>
          <w:rFonts w:ascii="Arial" w:eastAsia="Times New Roman" w:hAnsi="Arial" w:cs="Arial"/>
          <w:color w:val="CE1126"/>
          <w:sz w:val="48"/>
          <w:szCs w:val="48"/>
        </w:rPr>
        <w:t>Failed to compile</w:t>
      </w:r>
    </w:p>
    <w:p w:rsidR="00CD28A3" w:rsidRPr="00CD28A3" w:rsidRDefault="00CD28A3" w:rsidP="00CD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urier New" w:eastAsia="Times New Roman" w:hAnsi="Courier New" w:cs="Courier New"/>
          <w:color w:val="000000"/>
          <w:sz w:val="20"/>
        </w:rPr>
      </w:pPr>
      <w:r w:rsidRPr="00CD28A3">
        <w:rPr>
          <w:rFonts w:ascii="Consolas" w:eastAsia="Times New Roman" w:hAnsi="Consolas" w:cs="Courier New"/>
          <w:color w:val="000000"/>
          <w:sz w:val="20"/>
        </w:rPr>
        <w:t>./</w:t>
      </w:r>
      <w:proofErr w:type="spellStart"/>
      <w:r w:rsidRPr="00CD28A3">
        <w:rPr>
          <w:rFonts w:ascii="Consolas" w:eastAsia="Times New Roman" w:hAnsi="Consolas" w:cs="Courier New"/>
          <w:color w:val="000000"/>
          <w:sz w:val="20"/>
        </w:rPr>
        <w:t>src</w:t>
      </w:r>
      <w:proofErr w:type="spellEnd"/>
      <w:r w:rsidRPr="00CD28A3">
        <w:rPr>
          <w:rFonts w:ascii="Consolas" w:eastAsia="Times New Roman" w:hAnsi="Consolas" w:cs="Courier New"/>
          <w:color w:val="000000"/>
          <w:sz w:val="20"/>
        </w:rPr>
        <w:t>/App.js</w:t>
      </w:r>
      <w:r w:rsidRPr="00CD28A3">
        <w:rPr>
          <w:rFonts w:ascii="Consolas" w:eastAsia="Times New Roman" w:hAnsi="Consolas" w:cs="Courier New"/>
          <w:color w:val="000000"/>
          <w:sz w:val="20"/>
        </w:rPr>
        <w:br/>
        <w:t>Attempted import error: '</w:t>
      </w:r>
      <w:proofErr w:type="gramStart"/>
      <w:r w:rsidRPr="00CD28A3">
        <w:rPr>
          <w:rFonts w:ascii="Consolas" w:eastAsia="Times New Roman" w:hAnsi="Consolas" w:cs="Courier New"/>
          <w:color w:val="000000"/>
          <w:sz w:val="20"/>
        </w:rPr>
        <w:t>./</w:t>
      </w:r>
      <w:proofErr w:type="gramEnd"/>
      <w:r w:rsidRPr="00CD28A3">
        <w:rPr>
          <w:rFonts w:ascii="Consolas" w:eastAsia="Times New Roman" w:hAnsi="Consolas" w:cs="Courier New"/>
          <w:color w:val="000000"/>
          <w:sz w:val="20"/>
        </w:rPr>
        <w:t>components/Greet' does not contain a default export (imported as '</w:t>
      </w:r>
      <w:proofErr w:type="spellStart"/>
      <w:r w:rsidRPr="00CD28A3">
        <w:rPr>
          <w:rFonts w:ascii="Consolas" w:eastAsia="Times New Roman" w:hAnsi="Consolas" w:cs="Courier New"/>
          <w:color w:val="000000"/>
          <w:sz w:val="20"/>
        </w:rPr>
        <w:t>Abc</w:t>
      </w:r>
      <w:proofErr w:type="spellEnd"/>
      <w:r w:rsidRPr="00CD28A3">
        <w:rPr>
          <w:rFonts w:ascii="Consolas" w:eastAsia="Times New Roman" w:hAnsi="Consolas" w:cs="Courier New"/>
          <w:color w:val="000000"/>
          <w:sz w:val="20"/>
        </w:rPr>
        <w:t>').</w:t>
      </w:r>
    </w:p>
    <w:p w:rsidR="00CD28A3" w:rsidRPr="00CD28A3" w:rsidRDefault="00CD28A3" w:rsidP="00CD28A3">
      <w:pPr>
        <w:shd w:val="clear" w:color="auto" w:fill="FFFFFF"/>
        <w:spacing w:after="0"/>
        <w:rPr>
          <w:rFonts w:ascii="Arial" w:eastAsia="Times New Roman" w:hAnsi="Arial" w:cs="Arial"/>
          <w:color w:val="878E91"/>
          <w:sz w:val="17"/>
          <w:szCs w:val="17"/>
        </w:rPr>
      </w:pPr>
      <w:r w:rsidRPr="00CD28A3">
        <w:rPr>
          <w:rFonts w:ascii="Arial" w:eastAsia="Times New Roman" w:hAnsi="Arial" w:cs="Arial"/>
          <w:color w:val="878E91"/>
          <w:sz w:val="17"/>
          <w:szCs w:val="17"/>
        </w:rPr>
        <w:t>This error occurred during the build time and cannot be dismissed.</w:t>
      </w:r>
    </w:p>
    <w:p w:rsidR="00CD28A3" w:rsidRDefault="00CD28A3" w:rsidP="005C2C83">
      <w:pPr>
        <w:ind w:left="360"/>
      </w:pPr>
    </w:p>
    <w:p w:rsidR="00CD28A3" w:rsidRDefault="00CD28A3" w:rsidP="005C2C83">
      <w:pPr>
        <w:ind w:left="360"/>
      </w:pPr>
      <w:r>
        <w:t>Because it is NAMED EXPORT since it is exporting only the function with name “Message”</w:t>
      </w:r>
    </w:p>
    <w:p w:rsidR="00B46942" w:rsidRDefault="00B46942" w:rsidP="00B4694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2E4706" wp14:editId="616778BC">
                <wp:simplePos x="0" y="0"/>
                <wp:positionH relativeFrom="column">
                  <wp:posOffset>215900</wp:posOffset>
                </wp:positionH>
                <wp:positionV relativeFrom="paragraph">
                  <wp:posOffset>234950</wp:posOffset>
                </wp:positionV>
                <wp:extent cx="6978650" cy="3270250"/>
                <wp:effectExtent l="0" t="0" r="12700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327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  <w:r w:rsidRPr="00C36059">
                              <w:rPr>
                                <w:lang w:val="en-IN"/>
                              </w:rPr>
                              <w:t xml:space="preserve">Import </w:t>
                            </w:r>
                            <w:r w:rsidRPr="00E539EF">
                              <w:rPr>
                                <w:highlight w:val="yellow"/>
                                <w:lang w:val="en-IN"/>
                              </w:rPr>
                              <w:t>{Message}</w:t>
                            </w:r>
                            <w:r w:rsidRPr="00C36059">
                              <w:rPr>
                                <w:lang w:val="en-IN"/>
                              </w:rPr>
                              <w:t xml:space="preserve"> from ‘</w:t>
                            </w:r>
                            <w:proofErr w:type="gramStart"/>
                            <w:r w:rsidRPr="00C36059">
                              <w:rPr>
                                <w:lang w:val="en-IN"/>
                              </w:rPr>
                              <w:t>./</w:t>
                            </w:r>
                            <w:proofErr w:type="gramEnd"/>
                            <w:r w:rsidRPr="00C36059">
                              <w:rPr>
                                <w:lang w:val="en-IN"/>
                              </w:rPr>
                              <w:t>components/Message’</w:t>
                            </w:r>
                          </w:p>
                          <w:p w:rsidR="00FF3E97" w:rsidRPr="008E757F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function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App() {</w:t>
                            </w:r>
                          </w:p>
                          <w:p w:rsidR="00FF3E97" w:rsidRPr="008E757F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</w:t>
                            </w: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(</w:t>
                            </w: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  &lt;div </w:t>
                            </w:r>
                            <w:proofErr w:type="spellStart"/>
                            <w:r w:rsidRPr="008E757F">
                              <w:rPr>
                                <w:lang w:val="en-IN"/>
                              </w:rPr>
                              <w:t>className</w:t>
                            </w:r>
                            <w:proofErr w:type="spellEnd"/>
                            <w:r w:rsidRPr="008E757F">
                              <w:rPr>
                                <w:lang w:val="en-IN"/>
                              </w:rPr>
                              <w:t>="App"&gt;</w:t>
                            </w:r>
                          </w:p>
                          <w:p w:rsidR="00FF3E97" w:rsidRPr="00C36059" w:rsidRDefault="00FF3E97" w:rsidP="00E539EF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r>
                              <w:rPr>
                                <w:highlight w:val="yellow"/>
                                <w:lang w:val="en-IN"/>
                              </w:rPr>
                              <w:t>Message</w:t>
                            </w: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name="Anuj" gender="male" /&gt;</w:t>
                            </w:r>
                          </w:p>
                          <w:p w:rsidR="00FF3E97" w:rsidRPr="00C36059" w:rsidRDefault="00FF3E97" w:rsidP="00E539EF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r>
                              <w:rPr>
                                <w:highlight w:val="yellow"/>
                                <w:lang w:val="en-IN"/>
                              </w:rPr>
                              <w:t>Message</w:t>
                            </w: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Ayaan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" gender="male" /&gt;</w:t>
                            </w: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r>
                              <w:rPr>
                                <w:highlight w:val="yellow"/>
                                <w:lang w:val="en-IN"/>
                              </w:rPr>
                              <w:t>Message</w:t>
                            </w: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Sonal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" gender="female" /&gt;</w:t>
                            </w: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ab/>
                              <w:t>&lt;/div&gt;</w:t>
                            </w: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 ;}</w:t>
                            </w: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Export default App;</w:t>
                            </w: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674079" w:rsidRDefault="00FF3E97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17pt;margin-top:18.5pt;width:549.5pt;height:25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" fillcolor="white [3201]" strokeweight=".5pt">
                <v:textbox>
                  <w:txbxContent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  <w:r w:rsidRPr="00C36059">
                        <w:rPr>
                          <w:lang w:val="en-IN"/>
                        </w:rPr>
                        <w:t xml:space="preserve">Import </w:t>
                      </w:r>
                      <w:r w:rsidRPr="00E539EF">
                        <w:rPr>
                          <w:highlight w:val="yellow"/>
                          <w:lang w:val="en-IN"/>
                        </w:rPr>
                        <w:t>{Message}</w:t>
                      </w:r>
                      <w:r w:rsidRPr="00C36059">
                        <w:rPr>
                          <w:lang w:val="en-IN"/>
                        </w:rPr>
                        <w:t xml:space="preserve"> from ‘</w:t>
                      </w:r>
                      <w:proofErr w:type="gramStart"/>
                      <w:r w:rsidRPr="00C36059">
                        <w:rPr>
                          <w:lang w:val="en-IN"/>
                        </w:rPr>
                        <w:t>./</w:t>
                      </w:r>
                      <w:proofErr w:type="gramEnd"/>
                      <w:r w:rsidRPr="00C36059">
                        <w:rPr>
                          <w:lang w:val="en-IN"/>
                        </w:rPr>
                        <w:t>components/Message’</w:t>
                      </w:r>
                    </w:p>
                    <w:p w:rsidR="00385D68" w:rsidRPr="008E757F" w:rsidRDefault="00385D68" w:rsidP="00E539EF">
                      <w:pPr>
                        <w:rPr>
                          <w:lang w:val="en-IN"/>
                        </w:rPr>
                      </w:pPr>
                      <w:proofErr w:type="gramStart"/>
                      <w:r w:rsidRPr="008E757F">
                        <w:rPr>
                          <w:lang w:val="en-IN"/>
                        </w:rPr>
                        <w:t>function</w:t>
                      </w:r>
                      <w:proofErr w:type="gramEnd"/>
                      <w:r w:rsidRPr="008E757F">
                        <w:rPr>
                          <w:lang w:val="en-IN"/>
                        </w:rPr>
                        <w:t xml:space="preserve"> App() {</w:t>
                      </w:r>
                    </w:p>
                    <w:p w:rsidR="00385D68" w:rsidRPr="008E757F" w:rsidRDefault="00385D68" w:rsidP="00E539EF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</w:t>
                      </w:r>
                      <w:proofErr w:type="gramStart"/>
                      <w:r w:rsidRPr="008E757F">
                        <w:rPr>
                          <w:lang w:val="en-IN"/>
                        </w:rPr>
                        <w:t>return</w:t>
                      </w:r>
                      <w:proofErr w:type="gramEnd"/>
                      <w:r w:rsidRPr="008E757F">
                        <w:rPr>
                          <w:lang w:val="en-IN"/>
                        </w:rPr>
                        <w:t xml:space="preserve"> (</w:t>
                      </w: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  &lt;div </w:t>
                      </w:r>
                      <w:proofErr w:type="spellStart"/>
                      <w:r w:rsidRPr="008E757F">
                        <w:rPr>
                          <w:lang w:val="en-IN"/>
                        </w:rPr>
                        <w:t>className</w:t>
                      </w:r>
                      <w:proofErr w:type="spellEnd"/>
                      <w:r w:rsidRPr="008E757F">
                        <w:rPr>
                          <w:lang w:val="en-IN"/>
                        </w:rPr>
                        <w:t>="App"&gt;</w:t>
                      </w:r>
                    </w:p>
                    <w:p w:rsidR="00385D68" w:rsidRPr="00C36059" w:rsidRDefault="00385D68" w:rsidP="00E539EF">
                      <w:pPr>
                        <w:rPr>
                          <w:highlight w:val="yellow"/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r>
                        <w:rPr>
                          <w:highlight w:val="yellow"/>
                          <w:lang w:val="en-IN"/>
                        </w:rPr>
                        <w:t>Message</w:t>
                      </w:r>
                      <w:r w:rsidRPr="00C36059">
                        <w:rPr>
                          <w:highlight w:val="yellow"/>
                          <w:lang w:val="en-IN"/>
                        </w:rPr>
                        <w:t xml:space="preserve"> name="Anuj" gender="male" /&gt;</w:t>
                      </w:r>
                    </w:p>
                    <w:p w:rsidR="00385D68" w:rsidRPr="00C36059" w:rsidRDefault="00385D68" w:rsidP="00E539EF">
                      <w:pPr>
                        <w:rPr>
                          <w:highlight w:val="yellow"/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r>
                        <w:rPr>
                          <w:highlight w:val="yellow"/>
                          <w:lang w:val="en-IN"/>
                        </w:rPr>
                        <w:t>Message</w:t>
                      </w:r>
                      <w:r w:rsidRPr="00C36059">
                        <w:rPr>
                          <w:highlight w:val="yellow"/>
                          <w:lang w:val="en-IN"/>
                        </w:rPr>
                        <w:t xml:space="preserve"> name="</w:t>
                      </w:r>
                      <w:proofErr w:type="spellStart"/>
                      <w:r w:rsidRPr="00C36059">
                        <w:rPr>
                          <w:highlight w:val="yellow"/>
                          <w:lang w:val="en-IN"/>
                        </w:rPr>
                        <w:t>Ayaan</w:t>
                      </w:r>
                      <w:proofErr w:type="spellEnd"/>
                      <w:r w:rsidRPr="00C36059">
                        <w:rPr>
                          <w:highlight w:val="yellow"/>
                          <w:lang w:val="en-IN"/>
                        </w:rPr>
                        <w:t>" gender="male" /&gt;</w:t>
                      </w: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r>
                        <w:rPr>
                          <w:highlight w:val="yellow"/>
                          <w:lang w:val="en-IN"/>
                        </w:rPr>
                        <w:t>Message</w:t>
                      </w:r>
                      <w:r w:rsidRPr="00C36059">
                        <w:rPr>
                          <w:highlight w:val="yellow"/>
                          <w:lang w:val="en-IN"/>
                        </w:rPr>
                        <w:t xml:space="preserve"> name="</w:t>
                      </w:r>
                      <w:proofErr w:type="spellStart"/>
                      <w:r w:rsidRPr="00C36059">
                        <w:rPr>
                          <w:highlight w:val="yellow"/>
                          <w:lang w:val="en-IN"/>
                        </w:rPr>
                        <w:t>Sonal</w:t>
                      </w:r>
                      <w:proofErr w:type="spellEnd"/>
                      <w:r w:rsidRPr="00C36059">
                        <w:rPr>
                          <w:highlight w:val="yellow"/>
                          <w:lang w:val="en-IN"/>
                        </w:rPr>
                        <w:t>" gender="female" /&gt;</w:t>
                      </w: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ab/>
                        <w:t>&lt;/div&gt;</w:t>
                      </w: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 ;}</w:t>
                      </w: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Export default App;</w:t>
                      </w: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E539EF">
                      <w:pPr>
                        <w:rPr>
                          <w:lang w:val="en-IN"/>
                        </w:rPr>
                      </w:pPr>
                    </w:p>
                    <w:p w:rsidR="00385D68" w:rsidRPr="00674079" w:rsidRDefault="00385D68" w:rsidP="00E539EF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39EF">
        <w:t>Replace ‘</w:t>
      </w:r>
      <w:proofErr w:type="spellStart"/>
      <w:r w:rsidR="00E539EF">
        <w:t>Abc</w:t>
      </w:r>
      <w:proofErr w:type="spellEnd"/>
      <w:r w:rsidR="00E539EF">
        <w:t xml:space="preserve">’ with ‘Message’ </w:t>
      </w: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9D1CF2" w:rsidRDefault="009D1CF2" w:rsidP="005C2C83">
      <w:pPr>
        <w:ind w:left="360"/>
      </w:pPr>
    </w:p>
    <w:p w:rsidR="009D1CF2" w:rsidRDefault="009D1CF2" w:rsidP="005C2C83">
      <w:pPr>
        <w:ind w:left="360"/>
      </w:pPr>
      <w:r>
        <w:t>Now with JSX Element</w:t>
      </w:r>
    </w:p>
    <w:p w:rsidR="009D1CF2" w:rsidRDefault="009D1CF2" w:rsidP="005C2C83">
      <w:pPr>
        <w:ind w:left="360"/>
      </w:pPr>
      <w:proofErr w:type="gramStart"/>
      <w:r>
        <w:t>return(</w:t>
      </w:r>
      <w:proofErr w:type="gramEnd"/>
    </w:p>
    <w:p w:rsidR="009D1CF2" w:rsidRDefault="009D1CF2" w:rsidP="005C2C83">
      <w:pPr>
        <w:ind w:left="360"/>
      </w:pPr>
      <w:proofErr w:type="spellStart"/>
      <w:proofErr w:type="gramStart"/>
      <w:r>
        <w:t>React.CreateElement</w:t>
      </w:r>
      <w:proofErr w:type="spellEnd"/>
      <w:r>
        <w:t>(</w:t>
      </w:r>
      <w:proofErr w:type="gramEnd"/>
    </w:p>
    <w:p w:rsidR="009D1CF2" w:rsidRDefault="009D1CF2" w:rsidP="005C2C83">
      <w:pPr>
        <w:ind w:left="360"/>
      </w:pPr>
      <w:r>
        <w:t>“</w:t>
      </w:r>
      <w:proofErr w:type="gramStart"/>
      <w:r>
        <w:t>div</w:t>
      </w:r>
      <w:proofErr w:type="gramEnd"/>
      <w:r>
        <w:t>”,</w:t>
      </w:r>
    </w:p>
    <w:p w:rsidR="009D1CF2" w:rsidRDefault="009D1CF2" w:rsidP="005C2C83">
      <w:pPr>
        <w:ind w:left="360"/>
      </w:pPr>
      <w:r>
        <w:t>{</w:t>
      </w:r>
      <w:proofErr w:type="spellStart"/>
      <w:proofErr w:type="gramStart"/>
      <w:r>
        <w:t>className</w:t>
      </w:r>
      <w:proofErr w:type="spellEnd"/>
      <w:proofErr w:type="gramEnd"/>
      <w:r>
        <w:t>:”App”},</w:t>
      </w:r>
    </w:p>
    <w:p w:rsidR="009D1CF2" w:rsidRDefault="009D1CF2" w:rsidP="005C2C83">
      <w:pPr>
        <w:ind w:left="360"/>
      </w:pPr>
      <w:r>
        <w:tab/>
      </w:r>
      <w:proofErr w:type="spellStart"/>
      <w:proofErr w:type="gramStart"/>
      <w:r>
        <w:t>React.CreateElement</w:t>
      </w:r>
      <w:proofErr w:type="spellEnd"/>
      <w:r>
        <w:t>(</w:t>
      </w:r>
      <w:proofErr w:type="gramEnd"/>
    </w:p>
    <w:p w:rsidR="009D1CF2" w:rsidRDefault="009D1CF2" w:rsidP="005C2C83">
      <w:pPr>
        <w:ind w:left="360"/>
      </w:pPr>
      <w:r>
        <w:tab/>
      </w:r>
      <w:r>
        <w:tab/>
      </w:r>
      <w:r>
        <w:tab/>
        <w:t>“Message”,</w:t>
      </w:r>
    </w:p>
    <w:p w:rsidR="003C58F9" w:rsidRDefault="009D1CF2" w:rsidP="005C2C83">
      <w:pPr>
        <w:ind w:left="360"/>
      </w:pPr>
      <w:r>
        <w:tab/>
      </w:r>
      <w:r>
        <w:tab/>
      </w:r>
      <w:r>
        <w:tab/>
        <w:t>{</w:t>
      </w:r>
      <w:proofErr w:type="spellStart"/>
      <w:r>
        <w:t>name:”Anuj”</w:t>
      </w:r>
      <w:proofErr w:type="gramStart"/>
      <w:r>
        <w:t>,gender</w:t>
      </w:r>
      <w:proofErr w:type="gramEnd"/>
      <w:r>
        <w:t>:”male</w:t>
      </w:r>
      <w:proofErr w:type="spellEnd"/>
      <w:r>
        <w:t>”}</w:t>
      </w:r>
      <w:r w:rsidR="003C58F9">
        <w:t>);</w:t>
      </w:r>
    </w:p>
    <w:p w:rsidR="003C58F9" w:rsidRDefault="003C58F9" w:rsidP="003C58F9">
      <w:pPr>
        <w:ind w:left="360"/>
      </w:pPr>
      <w:r>
        <w:tab/>
      </w:r>
      <w:proofErr w:type="spellStart"/>
      <w:proofErr w:type="gramStart"/>
      <w:r>
        <w:t>React.CreateElement</w:t>
      </w:r>
      <w:proofErr w:type="spellEnd"/>
      <w:r>
        <w:t>(</w:t>
      </w:r>
      <w:proofErr w:type="gramEnd"/>
    </w:p>
    <w:p w:rsidR="003C58F9" w:rsidRDefault="003C58F9" w:rsidP="003C58F9">
      <w:pPr>
        <w:ind w:left="360"/>
      </w:pPr>
      <w:r>
        <w:tab/>
      </w:r>
      <w:r>
        <w:tab/>
      </w:r>
      <w:r>
        <w:tab/>
        <w:t>“Message”,</w:t>
      </w:r>
    </w:p>
    <w:p w:rsidR="003C58F9" w:rsidRDefault="003C58F9" w:rsidP="003C58F9">
      <w:pPr>
        <w:ind w:left="360"/>
      </w:pPr>
      <w:r>
        <w:tab/>
      </w:r>
      <w:r>
        <w:tab/>
      </w:r>
      <w:r>
        <w:tab/>
        <w:t>{</w:t>
      </w:r>
      <w:proofErr w:type="spellStart"/>
      <w:r>
        <w:t>name:”Anuj”</w:t>
      </w:r>
      <w:proofErr w:type="gramStart"/>
      <w:r>
        <w:t>,gender</w:t>
      </w:r>
      <w:proofErr w:type="gramEnd"/>
      <w:r>
        <w:t>:”male</w:t>
      </w:r>
      <w:proofErr w:type="spellEnd"/>
      <w:r>
        <w:t>”});</w:t>
      </w:r>
    </w:p>
    <w:p w:rsidR="003C58F9" w:rsidRDefault="003C58F9" w:rsidP="003C58F9">
      <w:pPr>
        <w:ind w:left="360"/>
      </w:pPr>
      <w:r>
        <w:tab/>
      </w:r>
      <w:proofErr w:type="spellStart"/>
      <w:proofErr w:type="gramStart"/>
      <w:r>
        <w:t>React.CreateElement</w:t>
      </w:r>
      <w:proofErr w:type="spellEnd"/>
      <w:r>
        <w:t>(</w:t>
      </w:r>
      <w:proofErr w:type="gramEnd"/>
    </w:p>
    <w:p w:rsidR="003C58F9" w:rsidRDefault="003C58F9" w:rsidP="003C58F9">
      <w:pPr>
        <w:ind w:left="360"/>
      </w:pPr>
      <w:r>
        <w:tab/>
      </w:r>
      <w:r>
        <w:tab/>
      </w:r>
      <w:r>
        <w:tab/>
        <w:t>“Message”,</w:t>
      </w:r>
    </w:p>
    <w:p w:rsidR="003C58F9" w:rsidRDefault="003C58F9" w:rsidP="003C58F9">
      <w:pPr>
        <w:ind w:left="360"/>
      </w:pPr>
      <w:r>
        <w:tab/>
      </w:r>
      <w:r>
        <w:tab/>
      </w:r>
      <w:r>
        <w:tab/>
        <w:t>{</w:t>
      </w:r>
      <w:proofErr w:type="spellStart"/>
      <w:r>
        <w:t>name:”Anuj”</w:t>
      </w:r>
      <w:proofErr w:type="gramStart"/>
      <w:r>
        <w:t>,gender</w:t>
      </w:r>
      <w:proofErr w:type="gramEnd"/>
      <w:r>
        <w:t>:”male</w:t>
      </w:r>
      <w:proofErr w:type="spellEnd"/>
      <w:r>
        <w:t>”});</w:t>
      </w:r>
    </w:p>
    <w:p w:rsidR="009D1CF2" w:rsidRDefault="009D1CF2" w:rsidP="005C2C83">
      <w:pPr>
        <w:ind w:left="360"/>
      </w:pPr>
      <w:r>
        <w:tab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-1376925619"/>
        <w:lock w:val="contentLocked"/>
        <w:group/>
      </w:sdtPr>
      <w:sdtContent>
        <w:sdt>
          <w:sdtPr>
            <w:alias w:val="Post Title"/>
            <w:id w:val="-1911382348"/>
            <w:dataBinding w:xpath="/ns0:BlogPostInfo/ns0:PostTitle" w:storeItemID="{A704DBB3-9B97-489C-9BCB-C4E4762749E3}"/>
            <w:text/>
          </w:sdtPr>
          <w:sdtContent>
            <w:p w:rsidR="00B46942" w:rsidRDefault="002119B3" w:rsidP="00385D68">
              <w:pPr>
                <w:pStyle w:val="Publishwithline"/>
              </w:pPr>
              <w:r>
                <w:rPr>
                  <w:lang w:val="en-IN"/>
                </w:rPr>
                <w:t xml:space="preserve"> </w:t>
              </w:r>
              <w:proofErr w:type="gramStart"/>
              <w:r>
                <w:rPr>
                  <w:lang w:val="en-IN"/>
                </w:rPr>
                <w:t>React :</w:t>
              </w:r>
              <w:proofErr w:type="gramEnd"/>
              <w:r>
                <w:rPr>
                  <w:lang w:val="en-IN"/>
                </w:rPr>
                <w:t xml:space="preserve">: </w:t>
              </w:r>
              <w:proofErr w:type="spellStart"/>
              <w:r>
                <w:rPr>
                  <w:lang w:val="en-IN"/>
                </w:rPr>
                <w:t>LifeCycle</w:t>
              </w:r>
              <w:proofErr w:type="spellEnd"/>
              <w:r>
                <w:rPr>
                  <w:lang w:val="en-IN"/>
                </w:rPr>
                <w:t xml:space="preserve"> Methods  </w:t>
              </w:r>
            </w:p>
          </w:sdtContent>
        </w:sdt>
        <w:p w:rsidR="00B46942" w:rsidRDefault="00B46942" w:rsidP="00385D68">
          <w:pPr>
            <w:pStyle w:val="underline"/>
          </w:pPr>
        </w:p>
        <w:p w:rsidR="00B46942" w:rsidRDefault="00FF3E97" w:rsidP="00385D68">
          <w:pPr>
            <w:pStyle w:val="PadderBetweenControlandBody"/>
          </w:pPr>
        </w:p>
      </w:sdtContent>
    </w:sdt>
    <w:p w:rsidR="00B46942" w:rsidRDefault="00B46942" w:rsidP="00385D6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35B8DD" wp14:editId="1E01E63B">
                <wp:simplePos x="0" y="0"/>
                <wp:positionH relativeFrom="column">
                  <wp:posOffset>2336800</wp:posOffset>
                </wp:positionH>
                <wp:positionV relativeFrom="paragraph">
                  <wp:posOffset>241300</wp:posOffset>
                </wp:positionV>
                <wp:extent cx="2336800" cy="1155700"/>
                <wp:effectExtent l="0" t="0" r="25400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800" cy="1155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Class Components</w:t>
                            </w:r>
                          </w:p>
                          <w:p w:rsidR="00FF3E97" w:rsidRDefault="00FF3E9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B46942" w:rsidRDefault="00FF3E97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They can also maintain </w:t>
                            </w:r>
                            <w:r w:rsidRPr="00B46942">
                              <w:rPr>
                                <w:b/>
                                <w:lang w:val="en-IN"/>
                              </w:rPr>
                              <w:t>State</w:t>
                            </w:r>
                            <w:r>
                              <w:rPr>
                                <w:b/>
                                <w:lang w:val="en-IN"/>
                              </w:rPr>
                              <w:t xml:space="preserve"> locally.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2" type="#_x0000_t202" style="position:absolute;left:0;text-align:left;margin-left:184pt;margin-top:19pt;width:184pt;height:9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" fillcolor="#4f81bd [3204]" strokecolor="#243f60 [1604]" strokeweight="2pt">
                <v:stroke endcap="round"/>
                <v:textbox>
                  <w:txbxContent>
                    <w:p w:rsidR="00385D68" w:rsidRDefault="00385D6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Class Components</w:t>
                      </w:r>
                    </w:p>
                    <w:p w:rsidR="00385D68" w:rsidRDefault="00385D68">
                      <w:pPr>
                        <w:rPr>
                          <w:lang w:val="en-IN"/>
                        </w:rPr>
                      </w:pPr>
                    </w:p>
                    <w:p w:rsidR="00385D68" w:rsidRPr="00B46942" w:rsidRDefault="00385D6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They can also maintain </w:t>
                      </w:r>
                      <w:r w:rsidRPr="00B46942">
                        <w:rPr>
                          <w:b/>
                          <w:lang w:val="en-IN"/>
                        </w:rPr>
                        <w:t>State</w:t>
                      </w:r>
                      <w:r>
                        <w:rPr>
                          <w:b/>
                          <w:lang w:val="en-IN"/>
                        </w:rPr>
                        <w:t xml:space="preserve"> locally.</w:t>
                      </w:r>
                    </w:p>
                  </w:txbxContent>
                </v:textbox>
              </v:shape>
            </w:pict>
          </mc:Fallback>
        </mc:AlternateContent>
      </w:r>
      <w:r>
        <w:t>Like the function they can also accept properties and generate the JSX (HTML)</w:t>
      </w:r>
    </w:p>
    <w:p w:rsidR="00B46942" w:rsidRDefault="00B46942" w:rsidP="00385D6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EA2725" wp14:editId="36EC9BBF">
                <wp:simplePos x="0" y="0"/>
                <wp:positionH relativeFrom="column">
                  <wp:posOffset>4711700</wp:posOffset>
                </wp:positionH>
                <wp:positionV relativeFrom="paragraph">
                  <wp:posOffset>190500</wp:posOffset>
                </wp:positionV>
                <wp:extent cx="1936750" cy="584200"/>
                <wp:effectExtent l="0" t="19050" r="44450" b="4445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584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3E97" w:rsidRPr="00B46942" w:rsidRDefault="00FF3E97" w:rsidP="00B4694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Generates JSX (HTML)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7" o:spid="_x0000_s1033" type="#_x0000_t13" style="position:absolute;left:0;text-align:left;margin-left:371pt;margin-top:15pt;width:152.5pt;height:4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" adj="18342" fillcolor="#4f81bd [3204]" strokecolor="#243f60 [1604]" strokeweight="2pt">
                <v:stroke endcap="round"/>
                <v:textbox>
                  <w:txbxContent>
                    <w:p w:rsidR="00385D68" w:rsidRPr="00B46942" w:rsidRDefault="00385D68" w:rsidP="00B46942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Generates JSX (HTML)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FB80B" wp14:editId="11E446AE">
                <wp:simplePos x="0" y="0"/>
                <wp:positionH relativeFrom="column">
                  <wp:posOffset>463550</wp:posOffset>
                </wp:positionH>
                <wp:positionV relativeFrom="paragraph">
                  <wp:posOffset>222250</wp:posOffset>
                </wp:positionV>
                <wp:extent cx="1936750" cy="584200"/>
                <wp:effectExtent l="0" t="19050" r="44450" b="4445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584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3E97" w:rsidRPr="00B46942" w:rsidRDefault="00FF3E97" w:rsidP="00B4694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Props as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5" o:spid="_x0000_s1034" type="#_x0000_t13" style="position:absolute;left:0;text-align:left;margin-left:36.5pt;margin-top:17.5pt;width:152.5pt;height:46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" adj="18342" fillcolor="#4f81bd [3204]" strokecolor="#243f60 [1604]" strokeweight="2pt">
                <v:stroke endcap="round"/>
                <v:textbox>
                  <w:txbxContent>
                    <w:p w:rsidR="00385D68" w:rsidRPr="00B46942" w:rsidRDefault="00385D68" w:rsidP="00B46942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Props as Input</w:t>
                      </w:r>
                    </w:p>
                  </w:txbxContent>
                </v:textbox>
              </v:shape>
            </w:pict>
          </mc:Fallback>
        </mc:AlternateContent>
      </w:r>
    </w:p>
    <w:p w:rsidR="00B46942" w:rsidRDefault="00B46942" w:rsidP="00385D68">
      <w:pPr>
        <w:ind w:left="360"/>
      </w:pPr>
    </w:p>
    <w:p w:rsidR="00B46942" w:rsidRDefault="00B46942" w:rsidP="00385D68">
      <w:pPr>
        <w:ind w:left="360"/>
      </w:pPr>
    </w:p>
    <w:p w:rsidR="00B46942" w:rsidRDefault="00620179" w:rsidP="00385D68">
      <w:pPr>
        <w:ind w:left="360"/>
      </w:pPr>
      <w:proofErr w:type="spellStart"/>
      <w:proofErr w:type="gramStart"/>
      <w:r>
        <w:t>Lets</w:t>
      </w:r>
      <w:proofErr w:type="spellEnd"/>
      <w:proofErr w:type="gramEnd"/>
      <w:r>
        <w:t xml:space="preserve"> create a basic component</w:t>
      </w:r>
    </w:p>
    <w:p w:rsidR="00620179" w:rsidRDefault="00620179" w:rsidP="00385D68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It should first import the Component</w:t>
      </w:r>
      <w:r w:rsidR="00C763B2">
        <w:rPr>
          <w:b/>
          <w:u w:val="single"/>
        </w:rPr>
        <w:t xml:space="preserve"> class from the ‘react’</w:t>
      </w:r>
    </w:p>
    <w:p w:rsidR="00C763B2" w:rsidRDefault="00C763B2" w:rsidP="00C763B2">
      <w:pPr>
        <w:pStyle w:val="ListParagraph"/>
        <w:rPr>
          <w:lang w:val="en-IN"/>
        </w:rPr>
      </w:pPr>
    </w:p>
    <w:p w:rsidR="00C763B2" w:rsidRDefault="00C763B2" w:rsidP="00C763B2">
      <w:pPr>
        <w:pStyle w:val="ListParagraph"/>
        <w:rPr>
          <w:lang w:val="en-IN"/>
        </w:rPr>
      </w:pPr>
    </w:p>
    <w:p w:rsidR="00C763B2" w:rsidRDefault="00C763B2" w:rsidP="00C763B2">
      <w:pPr>
        <w:pStyle w:val="ListParagraph"/>
        <w:rPr>
          <w:lang w:val="en-IN"/>
        </w:rPr>
      </w:pPr>
      <w:r w:rsidRPr="00C763B2">
        <w:rPr>
          <w:highlight w:val="lightGray"/>
          <w:lang w:val="en-IN"/>
        </w:rPr>
        <w:t>Import React</w:t>
      </w:r>
      <w:proofErr w:type="gramStart"/>
      <w:r w:rsidRPr="00C763B2">
        <w:rPr>
          <w:highlight w:val="yellow"/>
          <w:lang w:val="en-IN"/>
        </w:rPr>
        <w:t>,{</w:t>
      </w:r>
      <w:proofErr w:type="gramEnd"/>
      <w:r w:rsidRPr="00C763B2">
        <w:rPr>
          <w:highlight w:val="yellow"/>
          <w:lang w:val="en-IN"/>
        </w:rPr>
        <w:t xml:space="preserve">Component} </w:t>
      </w:r>
      <w:r w:rsidRPr="00C763B2">
        <w:rPr>
          <w:highlight w:val="lightGray"/>
          <w:lang w:val="en-IN"/>
        </w:rPr>
        <w:t>from ‘react’</w:t>
      </w:r>
    </w:p>
    <w:p w:rsidR="00C763B2" w:rsidRDefault="00C763B2" w:rsidP="00C763B2">
      <w:pPr>
        <w:pStyle w:val="ListParagraph"/>
        <w:rPr>
          <w:lang w:val="en-IN"/>
        </w:rPr>
      </w:pPr>
    </w:p>
    <w:p w:rsidR="00C763B2" w:rsidRDefault="00C763B2" w:rsidP="00C763B2">
      <w:pPr>
        <w:pStyle w:val="ListParagraph"/>
        <w:rPr>
          <w:lang w:val="en-IN"/>
        </w:rPr>
      </w:pPr>
    </w:p>
    <w:p w:rsidR="00C763B2" w:rsidRPr="00C763B2" w:rsidRDefault="00C763B2" w:rsidP="00C763B2">
      <w:pPr>
        <w:pStyle w:val="ListParagraph"/>
        <w:rPr>
          <w:lang w:val="en-IN"/>
        </w:rPr>
      </w:pPr>
    </w:p>
    <w:p w:rsidR="00C763B2" w:rsidRDefault="00C763B2" w:rsidP="00385D68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 xml:space="preserve">Next it should have class with name of component </w:t>
      </w:r>
    </w:p>
    <w:p w:rsidR="00C763B2" w:rsidRDefault="00C763B2" w:rsidP="00C763B2">
      <w:pPr>
        <w:pStyle w:val="ListParagraph"/>
        <w:rPr>
          <w:b/>
          <w:u w:val="single"/>
        </w:rPr>
      </w:pPr>
    </w:p>
    <w:p w:rsidR="00C763B2" w:rsidRDefault="00C763B2" w:rsidP="00C763B2">
      <w:pPr>
        <w:pStyle w:val="ListParagraph"/>
        <w:rPr>
          <w:highlight w:val="lightGray"/>
          <w:lang w:val="en-IN"/>
        </w:rPr>
      </w:pPr>
      <w:proofErr w:type="gramStart"/>
      <w:r>
        <w:rPr>
          <w:highlight w:val="lightGray"/>
          <w:lang w:val="en-IN"/>
        </w:rPr>
        <w:t>c</w:t>
      </w:r>
      <w:r w:rsidRPr="00C763B2">
        <w:rPr>
          <w:highlight w:val="lightGray"/>
          <w:lang w:val="en-IN"/>
        </w:rPr>
        <w:t>lass</w:t>
      </w:r>
      <w:proofErr w:type="gramEnd"/>
      <w:r>
        <w:rPr>
          <w:highlight w:val="lightGray"/>
          <w:lang w:val="en-IN"/>
        </w:rPr>
        <w:t xml:space="preserve"> </w:t>
      </w:r>
      <w:proofErr w:type="spellStart"/>
      <w:r>
        <w:rPr>
          <w:highlight w:val="lightGray"/>
          <w:lang w:val="en-IN"/>
        </w:rPr>
        <w:t>CMessage</w:t>
      </w:r>
      <w:proofErr w:type="spellEnd"/>
      <w:r>
        <w:rPr>
          <w:highlight w:val="lightGray"/>
          <w:lang w:val="en-IN"/>
        </w:rPr>
        <w:t xml:space="preserve"> extends Component {</w:t>
      </w:r>
    </w:p>
    <w:p w:rsidR="00C763B2" w:rsidRDefault="00C763B2" w:rsidP="00C763B2">
      <w:pPr>
        <w:pStyle w:val="ListParagraph"/>
        <w:rPr>
          <w:highlight w:val="lightGray"/>
          <w:lang w:val="en-IN"/>
        </w:rPr>
      </w:pPr>
    </w:p>
    <w:p w:rsidR="00C763B2" w:rsidRPr="00C763B2" w:rsidRDefault="00C763B2" w:rsidP="00C763B2">
      <w:pPr>
        <w:pStyle w:val="ListParagraph"/>
        <w:rPr>
          <w:highlight w:val="lightGray"/>
          <w:lang w:val="en-IN"/>
        </w:rPr>
      </w:pPr>
      <w:r>
        <w:rPr>
          <w:highlight w:val="lightGray"/>
          <w:lang w:val="en-IN"/>
        </w:rPr>
        <w:t xml:space="preserve">} </w:t>
      </w:r>
      <w:r w:rsidRPr="00C763B2">
        <w:rPr>
          <w:highlight w:val="lightGray"/>
          <w:lang w:val="en-IN"/>
        </w:rPr>
        <w:t xml:space="preserve"> </w:t>
      </w:r>
    </w:p>
    <w:p w:rsidR="00C763B2" w:rsidRPr="00C763B2" w:rsidRDefault="00C763B2" w:rsidP="00C763B2">
      <w:pPr>
        <w:pStyle w:val="ListParagraph"/>
        <w:rPr>
          <w:b/>
          <w:u w:val="single"/>
        </w:rPr>
      </w:pPr>
    </w:p>
    <w:p w:rsidR="00C763B2" w:rsidRDefault="00C763B2" w:rsidP="00385D68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Then it should have a render function which can return NULL or HTML</w:t>
      </w:r>
    </w:p>
    <w:p w:rsidR="00C763B2" w:rsidRDefault="00C763B2" w:rsidP="00C763B2">
      <w:pPr>
        <w:pStyle w:val="ListParagraph"/>
        <w:rPr>
          <w:b/>
          <w:u w:val="single"/>
        </w:rPr>
      </w:pPr>
    </w:p>
    <w:p w:rsidR="00C763B2" w:rsidRDefault="00C763B2" w:rsidP="00C763B2">
      <w:pPr>
        <w:pStyle w:val="ListParagraph"/>
        <w:rPr>
          <w:highlight w:val="lightGray"/>
          <w:lang w:val="en-IN"/>
        </w:rPr>
      </w:pPr>
      <w:proofErr w:type="gramStart"/>
      <w:r>
        <w:rPr>
          <w:highlight w:val="lightGray"/>
          <w:lang w:val="en-IN"/>
        </w:rPr>
        <w:t>c</w:t>
      </w:r>
      <w:r w:rsidRPr="00C763B2">
        <w:rPr>
          <w:highlight w:val="lightGray"/>
          <w:lang w:val="en-IN"/>
        </w:rPr>
        <w:t>lass</w:t>
      </w:r>
      <w:proofErr w:type="gramEnd"/>
      <w:r>
        <w:rPr>
          <w:highlight w:val="lightGray"/>
          <w:lang w:val="en-IN"/>
        </w:rPr>
        <w:t xml:space="preserve"> </w:t>
      </w:r>
      <w:proofErr w:type="spellStart"/>
      <w:r>
        <w:rPr>
          <w:highlight w:val="lightGray"/>
          <w:lang w:val="en-IN"/>
        </w:rPr>
        <w:t>CMessage</w:t>
      </w:r>
      <w:proofErr w:type="spellEnd"/>
      <w:r>
        <w:rPr>
          <w:highlight w:val="lightGray"/>
          <w:lang w:val="en-IN"/>
        </w:rPr>
        <w:t xml:space="preserve"> extends Component {</w:t>
      </w:r>
    </w:p>
    <w:p w:rsidR="00C763B2" w:rsidRDefault="00C763B2" w:rsidP="00C763B2">
      <w:pPr>
        <w:pStyle w:val="ListParagraph"/>
        <w:ind w:firstLine="720"/>
        <w:rPr>
          <w:highlight w:val="lightGray"/>
          <w:lang w:val="en-IN"/>
        </w:rPr>
      </w:pPr>
      <w:proofErr w:type="gramStart"/>
      <w:r>
        <w:rPr>
          <w:highlight w:val="lightGray"/>
          <w:lang w:val="en-IN"/>
        </w:rPr>
        <w:t>render(</w:t>
      </w:r>
      <w:proofErr w:type="gramEnd"/>
      <w:r>
        <w:rPr>
          <w:highlight w:val="lightGray"/>
          <w:lang w:val="en-IN"/>
        </w:rPr>
        <w:t>){</w:t>
      </w:r>
    </w:p>
    <w:p w:rsidR="00C763B2" w:rsidRDefault="00C763B2" w:rsidP="00C763B2">
      <w:pPr>
        <w:pStyle w:val="ListParagraph"/>
        <w:rPr>
          <w:highlight w:val="lightGray"/>
          <w:lang w:val="en-IN"/>
        </w:rPr>
      </w:pPr>
      <w:r>
        <w:rPr>
          <w:highlight w:val="lightGray"/>
          <w:lang w:val="en-IN"/>
        </w:rPr>
        <w:tab/>
      </w:r>
      <w:r>
        <w:rPr>
          <w:highlight w:val="lightGray"/>
          <w:lang w:val="en-IN"/>
        </w:rPr>
        <w:tab/>
      </w:r>
      <w:proofErr w:type="gramStart"/>
      <w:r>
        <w:rPr>
          <w:highlight w:val="lightGray"/>
          <w:lang w:val="en-IN"/>
        </w:rPr>
        <w:t>return</w:t>
      </w:r>
      <w:proofErr w:type="gramEnd"/>
      <w:r>
        <w:rPr>
          <w:highlight w:val="lightGray"/>
          <w:lang w:val="en-IN"/>
        </w:rPr>
        <w:t xml:space="preserve"> &lt;h1&gt; Hello Anuj &lt;/h1&gt;</w:t>
      </w:r>
    </w:p>
    <w:p w:rsidR="00C763B2" w:rsidRDefault="00C763B2" w:rsidP="00C763B2">
      <w:pPr>
        <w:pStyle w:val="ListParagraph"/>
        <w:ind w:left="1440" w:firstLine="720"/>
        <w:rPr>
          <w:highlight w:val="lightGray"/>
          <w:lang w:val="en-IN"/>
        </w:rPr>
      </w:pPr>
      <w:r>
        <w:rPr>
          <w:highlight w:val="lightGray"/>
          <w:lang w:val="en-IN"/>
        </w:rPr>
        <w:t>}</w:t>
      </w:r>
    </w:p>
    <w:p w:rsidR="00C763B2" w:rsidRDefault="00C763B2" w:rsidP="00C763B2">
      <w:pPr>
        <w:pStyle w:val="ListParagraph"/>
        <w:rPr>
          <w:highlight w:val="lightGray"/>
          <w:lang w:val="en-IN"/>
        </w:rPr>
      </w:pPr>
    </w:p>
    <w:p w:rsidR="00C763B2" w:rsidRPr="00C763B2" w:rsidRDefault="00C763B2" w:rsidP="00C763B2">
      <w:pPr>
        <w:pStyle w:val="ListParagraph"/>
        <w:rPr>
          <w:highlight w:val="lightGray"/>
          <w:lang w:val="en-IN"/>
        </w:rPr>
      </w:pPr>
      <w:r>
        <w:rPr>
          <w:highlight w:val="lightGray"/>
          <w:lang w:val="en-IN"/>
        </w:rPr>
        <w:t xml:space="preserve">} </w:t>
      </w:r>
      <w:r w:rsidRPr="00C763B2">
        <w:rPr>
          <w:highlight w:val="lightGray"/>
          <w:lang w:val="en-IN"/>
        </w:rPr>
        <w:t xml:space="preserve"> </w:t>
      </w:r>
    </w:p>
    <w:p w:rsidR="00C763B2" w:rsidRDefault="00C763B2" w:rsidP="00C763B2">
      <w:pPr>
        <w:pStyle w:val="ListParagraph"/>
        <w:rPr>
          <w:b/>
          <w:u w:val="single"/>
        </w:rPr>
      </w:pPr>
    </w:p>
    <w:p w:rsidR="00C763B2" w:rsidRPr="00C763B2" w:rsidRDefault="00C763B2" w:rsidP="00C763B2">
      <w:pPr>
        <w:pStyle w:val="ListParagraph"/>
        <w:rPr>
          <w:b/>
          <w:u w:val="single"/>
        </w:rPr>
      </w:pPr>
    </w:p>
    <w:p w:rsidR="00B46942" w:rsidRPr="005C2C83" w:rsidRDefault="00B46942" w:rsidP="00385D68">
      <w:pPr>
        <w:pStyle w:val="ListParagraph"/>
        <w:numPr>
          <w:ilvl w:val="0"/>
          <w:numId w:val="3"/>
        </w:numPr>
        <w:rPr>
          <w:b/>
          <w:u w:val="single"/>
        </w:rPr>
      </w:pPr>
      <w:r w:rsidRPr="005C2C83">
        <w:rPr>
          <w:b/>
        </w:rPr>
        <w:t xml:space="preserve">Now create a file name named </w:t>
      </w:r>
      <w:r w:rsidR="00620179">
        <w:rPr>
          <w:b/>
        </w:rPr>
        <w:t>C</w:t>
      </w:r>
      <w:r w:rsidRPr="005C2C83">
        <w:rPr>
          <w:b/>
          <w:i/>
          <w:u w:val="single"/>
        </w:rPr>
        <w:t>Message.js</w:t>
      </w:r>
    </w:p>
    <w:p w:rsidR="00B46942" w:rsidRDefault="00B46942" w:rsidP="00385D68">
      <w:pPr>
        <w:pStyle w:val="ListParagraph"/>
        <w:ind w:left="5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783C07" wp14:editId="08A3C8F0">
                <wp:simplePos x="0" y="0"/>
                <wp:positionH relativeFrom="column">
                  <wp:posOffset>508000</wp:posOffset>
                </wp:positionH>
                <wp:positionV relativeFrom="paragraph">
                  <wp:posOffset>76200</wp:posOffset>
                </wp:positionV>
                <wp:extent cx="7004050" cy="2197100"/>
                <wp:effectExtent l="0" t="0" r="2540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219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,</w:t>
                            </w:r>
                            <w:r w:rsidRPr="00620179">
                              <w:rPr>
                                <w:highlight w:val="yellow"/>
                                <w:lang w:val="en-IN"/>
                              </w:rPr>
                              <w:t>{</w:t>
                            </w:r>
                            <w:proofErr w:type="gramEnd"/>
                            <w:r w:rsidRPr="00620179">
                              <w:rPr>
                                <w:highlight w:val="yellow"/>
                                <w:lang w:val="en-IN"/>
                              </w:rPr>
                              <w:t>Component}</w:t>
                            </w:r>
                            <w:r>
                              <w:rPr>
                                <w:lang w:val="en-IN"/>
                              </w:rPr>
                              <w:t xml:space="preserve"> from ‘react’</w:t>
                            </w: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C763B2">
                            <w:pPr>
                              <w:pStyle w:val="ListParagraph"/>
                              <w:rPr>
                                <w:highlight w:val="lightGray"/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highlight w:val="lightGray"/>
                                <w:lang w:val="en-IN"/>
                              </w:rPr>
                              <w:t>c</w:t>
                            </w:r>
                            <w:r w:rsidRPr="00C763B2">
                              <w:rPr>
                                <w:highlight w:val="lightGray"/>
                                <w:lang w:val="en-IN"/>
                              </w:rPr>
                              <w:t>lass</w:t>
                            </w:r>
                            <w:proofErr w:type="gramEnd"/>
                            <w:r>
                              <w:rPr>
                                <w:highlight w:val="lightGray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highlight w:val="lightGray"/>
                                <w:lang w:val="en-IN"/>
                              </w:rPr>
                              <w:t>CMessage</w:t>
                            </w:r>
                            <w:proofErr w:type="spellEnd"/>
                            <w:r>
                              <w:rPr>
                                <w:highlight w:val="lightGray"/>
                                <w:lang w:val="en-IN"/>
                              </w:rPr>
                              <w:t xml:space="preserve"> extends Component {</w:t>
                            </w:r>
                          </w:p>
                          <w:p w:rsidR="00FF3E97" w:rsidRDefault="00FF3E97" w:rsidP="00C763B2">
                            <w:pPr>
                              <w:pStyle w:val="ListParagraph"/>
                              <w:ind w:firstLine="720"/>
                              <w:rPr>
                                <w:highlight w:val="lightGray"/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highlight w:val="lightGray"/>
                                <w:lang w:val="en-IN"/>
                              </w:rPr>
                              <w:t>render(</w:t>
                            </w:r>
                            <w:proofErr w:type="gramEnd"/>
                            <w:r>
                              <w:rPr>
                                <w:highlight w:val="lightGray"/>
                                <w:lang w:val="en-IN"/>
                              </w:rPr>
                              <w:t>){</w:t>
                            </w:r>
                          </w:p>
                          <w:p w:rsidR="00FF3E97" w:rsidRDefault="00FF3E97" w:rsidP="00C763B2">
                            <w:pPr>
                              <w:pStyle w:val="ListParagraph"/>
                              <w:rPr>
                                <w:highlight w:val="lightGray"/>
                                <w:lang w:val="en-IN"/>
                              </w:rPr>
                            </w:pPr>
                            <w:r>
                              <w:rPr>
                                <w:highlight w:val="lightGray"/>
                                <w:lang w:val="en-IN"/>
                              </w:rPr>
                              <w:tab/>
                            </w:r>
                            <w:r>
                              <w:rPr>
                                <w:highlight w:val="lightGray"/>
                                <w:lang w:val="en-IN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highlight w:val="lightGray"/>
                                <w:lang w:val="en-IN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highlight w:val="lightGray"/>
                                <w:lang w:val="en-IN"/>
                              </w:rPr>
                              <w:t xml:space="preserve"> &lt;h1&gt; Hello Anuj &lt;/h1&gt;</w:t>
                            </w:r>
                          </w:p>
                          <w:p w:rsidR="00FF3E97" w:rsidRDefault="00FF3E97" w:rsidP="00C763B2">
                            <w:pPr>
                              <w:pStyle w:val="ListParagraph"/>
                              <w:ind w:left="1440" w:firstLine="720"/>
                              <w:rPr>
                                <w:highlight w:val="lightGray"/>
                                <w:lang w:val="en-IN"/>
                              </w:rPr>
                            </w:pPr>
                            <w:r>
                              <w:rPr>
                                <w:highlight w:val="lightGray"/>
                                <w:lang w:val="en-IN"/>
                              </w:rPr>
                              <w:t>}</w:t>
                            </w:r>
                          </w:p>
                          <w:p w:rsidR="00FF3E97" w:rsidRDefault="00FF3E97" w:rsidP="00C763B2">
                            <w:pPr>
                              <w:pStyle w:val="ListParagraph"/>
                              <w:rPr>
                                <w:highlight w:val="lightGray"/>
                                <w:lang w:val="en-IN"/>
                              </w:rPr>
                            </w:pPr>
                          </w:p>
                          <w:p w:rsidR="00FF3E97" w:rsidRPr="00C763B2" w:rsidRDefault="00FF3E97" w:rsidP="00C763B2">
                            <w:pPr>
                              <w:pStyle w:val="ListParagraph"/>
                              <w:rPr>
                                <w:highlight w:val="lightGray"/>
                                <w:lang w:val="en-IN"/>
                              </w:rPr>
                            </w:pPr>
                            <w:r>
                              <w:rPr>
                                <w:highlight w:val="lightGray"/>
                                <w:lang w:val="en-IN"/>
                              </w:rPr>
                              <w:t xml:space="preserve">} </w:t>
                            </w:r>
                            <w:r w:rsidRPr="00C763B2">
                              <w:rPr>
                                <w:highlight w:val="lightGray"/>
                                <w:lang w:val="en-IN"/>
                              </w:rPr>
                              <w:t xml:space="preserve"> </w:t>
                            </w: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CD28A3">
                              <w:rPr>
                                <w:highlight w:val="green"/>
                                <w:lang w:val="en-IN"/>
                              </w:rPr>
                              <w:t>default</w:t>
                            </w:r>
                            <w:r>
                              <w:rPr>
                                <w:lang w:val="en-IN"/>
                              </w:rPr>
                              <w:t xml:space="preserve"> Message</w:t>
                            </w: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674079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5" type="#_x0000_t202" style="position:absolute;left:0;text-align:left;margin-left:40pt;margin-top:6pt;width:551.5pt;height:17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" fillcolor="white [3201]" strokeweight=".5pt">
                <v:textbox>
                  <w:txbxContent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</w:t>
                      </w:r>
                      <w:proofErr w:type="gramStart"/>
                      <w:r>
                        <w:rPr>
                          <w:lang w:val="en-IN"/>
                        </w:rPr>
                        <w:t>,</w:t>
                      </w:r>
                      <w:r w:rsidRPr="00620179">
                        <w:rPr>
                          <w:highlight w:val="yellow"/>
                          <w:lang w:val="en-IN"/>
                        </w:rPr>
                        <w:t>{</w:t>
                      </w:r>
                      <w:proofErr w:type="gramEnd"/>
                      <w:r w:rsidRPr="00620179">
                        <w:rPr>
                          <w:highlight w:val="yellow"/>
                          <w:lang w:val="en-IN"/>
                        </w:rPr>
                        <w:t>Component}</w:t>
                      </w:r>
                      <w:r>
                        <w:rPr>
                          <w:lang w:val="en-IN"/>
                        </w:rPr>
                        <w:t xml:space="preserve"> from ‘react’</w:t>
                      </w: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C763B2">
                      <w:pPr>
                        <w:pStyle w:val="ListParagraph"/>
                        <w:rPr>
                          <w:highlight w:val="lightGray"/>
                          <w:lang w:val="en-IN"/>
                        </w:rPr>
                      </w:pPr>
                      <w:proofErr w:type="gramStart"/>
                      <w:r>
                        <w:rPr>
                          <w:highlight w:val="lightGray"/>
                          <w:lang w:val="en-IN"/>
                        </w:rPr>
                        <w:t>c</w:t>
                      </w:r>
                      <w:r w:rsidRPr="00C763B2">
                        <w:rPr>
                          <w:highlight w:val="lightGray"/>
                          <w:lang w:val="en-IN"/>
                        </w:rPr>
                        <w:t>lass</w:t>
                      </w:r>
                      <w:proofErr w:type="gramEnd"/>
                      <w:r>
                        <w:rPr>
                          <w:highlight w:val="lightGray"/>
                          <w:lang w:val="en-IN"/>
                        </w:rPr>
                        <w:t xml:space="preserve"> </w:t>
                      </w:r>
                      <w:proofErr w:type="spellStart"/>
                      <w:r>
                        <w:rPr>
                          <w:highlight w:val="lightGray"/>
                          <w:lang w:val="en-IN"/>
                        </w:rPr>
                        <w:t>CMessage</w:t>
                      </w:r>
                      <w:proofErr w:type="spellEnd"/>
                      <w:r>
                        <w:rPr>
                          <w:highlight w:val="lightGray"/>
                          <w:lang w:val="en-IN"/>
                        </w:rPr>
                        <w:t xml:space="preserve"> extends Component {</w:t>
                      </w:r>
                    </w:p>
                    <w:p w:rsidR="00385D68" w:rsidRDefault="00385D68" w:rsidP="00C763B2">
                      <w:pPr>
                        <w:pStyle w:val="ListParagraph"/>
                        <w:ind w:firstLine="720"/>
                        <w:rPr>
                          <w:highlight w:val="lightGray"/>
                          <w:lang w:val="en-IN"/>
                        </w:rPr>
                      </w:pPr>
                      <w:proofErr w:type="gramStart"/>
                      <w:r>
                        <w:rPr>
                          <w:highlight w:val="lightGray"/>
                          <w:lang w:val="en-IN"/>
                        </w:rPr>
                        <w:t>render(</w:t>
                      </w:r>
                      <w:proofErr w:type="gramEnd"/>
                      <w:r>
                        <w:rPr>
                          <w:highlight w:val="lightGray"/>
                          <w:lang w:val="en-IN"/>
                        </w:rPr>
                        <w:t>){</w:t>
                      </w:r>
                    </w:p>
                    <w:p w:rsidR="00385D68" w:rsidRDefault="00385D68" w:rsidP="00C763B2">
                      <w:pPr>
                        <w:pStyle w:val="ListParagraph"/>
                        <w:rPr>
                          <w:highlight w:val="lightGray"/>
                          <w:lang w:val="en-IN"/>
                        </w:rPr>
                      </w:pPr>
                      <w:r>
                        <w:rPr>
                          <w:highlight w:val="lightGray"/>
                          <w:lang w:val="en-IN"/>
                        </w:rPr>
                        <w:tab/>
                      </w:r>
                      <w:r>
                        <w:rPr>
                          <w:highlight w:val="lightGray"/>
                          <w:lang w:val="en-IN"/>
                        </w:rPr>
                        <w:tab/>
                      </w:r>
                      <w:proofErr w:type="gramStart"/>
                      <w:r>
                        <w:rPr>
                          <w:highlight w:val="lightGray"/>
                          <w:lang w:val="en-IN"/>
                        </w:rPr>
                        <w:t>return</w:t>
                      </w:r>
                      <w:proofErr w:type="gramEnd"/>
                      <w:r>
                        <w:rPr>
                          <w:highlight w:val="lightGray"/>
                          <w:lang w:val="en-IN"/>
                        </w:rPr>
                        <w:t xml:space="preserve"> &lt;h1&gt; Hello Anuj &lt;/h1&gt;</w:t>
                      </w:r>
                    </w:p>
                    <w:p w:rsidR="00385D68" w:rsidRDefault="00385D68" w:rsidP="00C763B2">
                      <w:pPr>
                        <w:pStyle w:val="ListParagraph"/>
                        <w:ind w:left="1440" w:firstLine="720"/>
                        <w:rPr>
                          <w:highlight w:val="lightGray"/>
                          <w:lang w:val="en-IN"/>
                        </w:rPr>
                      </w:pPr>
                      <w:r>
                        <w:rPr>
                          <w:highlight w:val="lightGray"/>
                          <w:lang w:val="en-IN"/>
                        </w:rPr>
                        <w:t>}</w:t>
                      </w:r>
                    </w:p>
                    <w:p w:rsidR="00385D68" w:rsidRDefault="00385D68" w:rsidP="00C763B2">
                      <w:pPr>
                        <w:pStyle w:val="ListParagraph"/>
                        <w:rPr>
                          <w:highlight w:val="lightGray"/>
                          <w:lang w:val="en-IN"/>
                        </w:rPr>
                      </w:pPr>
                    </w:p>
                    <w:p w:rsidR="00385D68" w:rsidRPr="00C763B2" w:rsidRDefault="00385D68" w:rsidP="00C763B2">
                      <w:pPr>
                        <w:pStyle w:val="ListParagraph"/>
                        <w:rPr>
                          <w:highlight w:val="lightGray"/>
                          <w:lang w:val="en-IN"/>
                        </w:rPr>
                      </w:pPr>
                      <w:r>
                        <w:rPr>
                          <w:highlight w:val="lightGray"/>
                          <w:lang w:val="en-IN"/>
                        </w:rPr>
                        <w:t xml:space="preserve">} </w:t>
                      </w:r>
                      <w:r w:rsidRPr="00C763B2">
                        <w:rPr>
                          <w:highlight w:val="lightGray"/>
                          <w:lang w:val="en-IN"/>
                        </w:rPr>
                        <w:t xml:space="preserve"> </w:t>
                      </w: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lang w:val="en-IN"/>
                        </w:rPr>
                        <w:t>export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</w:t>
                      </w:r>
                      <w:r w:rsidRPr="00CD28A3">
                        <w:rPr>
                          <w:highlight w:val="green"/>
                          <w:lang w:val="en-IN"/>
                        </w:rPr>
                        <w:t>default</w:t>
                      </w:r>
                      <w:r>
                        <w:rPr>
                          <w:lang w:val="en-IN"/>
                        </w:rPr>
                        <w:t xml:space="preserve"> Message</w:t>
                      </w: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Pr="00674079" w:rsidRDefault="00385D68" w:rsidP="00B46942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C763B2" w:rsidRDefault="00C763B2" w:rsidP="00C763B2">
      <w:pPr>
        <w:ind w:left="360"/>
        <w:rPr>
          <w:b/>
        </w:rPr>
      </w:pPr>
    </w:p>
    <w:p w:rsidR="00C763B2" w:rsidRDefault="00C763B2" w:rsidP="00C763B2">
      <w:pPr>
        <w:ind w:left="360"/>
        <w:rPr>
          <w:b/>
        </w:rPr>
      </w:pPr>
    </w:p>
    <w:p w:rsidR="00B46942" w:rsidRPr="00C763B2" w:rsidRDefault="00B46942" w:rsidP="00C763B2">
      <w:pPr>
        <w:pStyle w:val="ListParagraph"/>
        <w:numPr>
          <w:ilvl w:val="0"/>
          <w:numId w:val="3"/>
        </w:numPr>
        <w:rPr>
          <w:b/>
        </w:rPr>
      </w:pPr>
      <w:r w:rsidRPr="00C763B2">
        <w:rPr>
          <w:b/>
        </w:rPr>
        <w:t xml:space="preserve">Now this File is being called by the </w:t>
      </w:r>
      <w:r w:rsidRPr="00C763B2">
        <w:rPr>
          <w:b/>
          <w:i/>
          <w:u w:val="single"/>
        </w:rPr>
        <w:t>App.js</w:t>
      </w:r>
    </w:p>
    <w:p w:rsidR="00B46942" w:rsidRDefault="00B46942" w:rsidP="00385D6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60645A" wp14:editId="22F676E9">
                <wp:simplePos x="0" y="0"/>
                <wp:positionH relativeFrom="column">
                  <wp:posOffset>558800</wp:posOffset>
                </wp:positionH>
                <wp:positionV relativeFrom="paragraph">
                  <wp:posOffset>63500</wp:posOffset>
                </wp:positionV>
                <wp:extent cx="6978650" cy="3270250"/>
                <wp:effectExtent l="0" t="0" r="12700" b="254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327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  <w:r w:rsidRPr="00C36059">
                              <w:rPr>
                                <w:lang w:val="en-IN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CMessage</w:t>
                            </w:r>
                            <w:proofErr w:type="spellEnd"/>
                            <w:r w:rsidRPr="00C36059">
                              <w:rPr>
                                <w:lang w:val="en-IN"/>
                              </w:rPr>
                              <w:t xml:space="preserve"> from ‘</w:t>
                            </w:r>
                            <w:proofErr w:type="gramStart"/>
                            <w:r w:rsidRPr="00C36059">
                              <w:rPr>
                                <w:lang w:val="en-IN"/>
                              </w:rPr>
                              <w:t>./</w:t>
                            </w:r>
                            <w:proofErr w:type="gramEnd"/>
                            <w:r w:rsidRPr="00C36059">
                              <w:rPr>
                                <w:lang w:val="en-IN"/>
                              </w:rPr>
                              <w:t>components/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C</w:t>
                            </w:r>
                            <w:r w:rsidRPr="00C36059">
                              <w:rPr>
                                <w:lang w:val="en-IN"/>
                              </w:rPr>
                              <w:t>Message</w:t>
                            </w:r>
                            <w:proofErr w:type="spellEnd"/>
                            <w:r w:rsidRPr="00C36059">
                              <w:rPr>
                                <w:lang w:val="en-IN"/>
                              </w:rPr>
                              <w:t>’</w:t>
                            </w:r>
                          </w:p>
                          <w:p w:rsidR="00FF3E97" w:rsidRPr="008E757F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function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App() {</w:t>
                            </w:r>
                          </w:p>
                          <w:p w:rsidR="00FF3E97" w:rsidRPr="008E757F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</w:t>
                            </w: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(</w:t>
                            </w: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  &lt;div </w:t>
                            </w:r>
                            <w:proofErr w:type="spellStart"/>
                            <w:r w:rsidRPr="008E757F">
                              <w:rPr>
                                <w:lang w:val="en-IN"/>
                              </w:rPr>
                              <w:t>className</w:t>
                            </w:r>
                            <w:proofErr w:type="spellEnd"/>
                            <w:r w:rsidRPr="008E757F">
                              <w:rPr>
                                <w:lang w:val="en-IN"/>
                              </w:rPr>
                              <w:t>="App"&gt;</w:t>
                            </w:r>
                          </w:p>
                          <w:p w:rsidR="00FF3E97" w:rsidRPr="00C36059" w:rsidRDefault="00FF3E97" w:rsidP="00B46942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r w:rsidRPr="00C763B2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CMessage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name="Anuj" gender="male" /&gt;</w:t>
                            </w:r>
                          </w:p>
                          <w:p w:rsidR="00FF3E97" w:rsidRPr="00C36059" w:rsidRDefault="00FF3E97" w:rsidP="00B46942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r w:rsidRPr="00C763B2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CMessage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Ayaan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" gender="male" /&gt;</w:t>
                            </w: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r w:rsidRPr="00C763B2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CMessage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Sonal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" gender="female" /&gt;</w:t>
                            </w: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ab/>
                              <w:t>&lt;/div&gt;</w:t>
                            </w: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 ;}</w:t>
                            </w: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Export default App;</w:t>
                            </w: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674079" w:rsidRDefault="00FF3E97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6" type="#_x0000_t202" style="position:absolute;margin-left:44pt;margin-top:5pt;width:549.5pt;height:25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" fillcolor="white [3201]" strokeweight=".5pt">
                <v:textbox>
                  <w:txbxContent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  <w:r w:rsidRPr="00C36059">
                        <w:rPr>
                          <w:lang w:val="en-IN"/>
                        </w:rPr>
                        <w:t xml:space="preserve">Import </w:t>
                      </w:r>
                      <w:proofErr w:type="spellStart"/>
                      <w:r>
                        <w:rPr>
                          <w:lang w:val="en-IN"/>
                        </w:rPr>
                        <w:t>CMessage</w:t>
                      </w:r>
                      <w:proofErr w:type="spellEnd"/>
                      <w:r w:rsidRPr="00C36059">
                        <w:rPr>
                          <w:lang w:val="en-IN"/>
                        </w:rPr>
                        <w:t xml:space="preserve"> from ‘</w:t>
                      </w:r>
                      <w:proofErr w:type="gramStart"/>
                      <w:r w:rsidRPr="00C36059">
                        <w:rPr>
                          <w:lang w:val="en-IN"/>
                        </w:rPr>
                        <w:t>./</w:t>
                      </w:r>
                      <w:proofErr w:type="gramEnd"/>
                      <w:r w:rsidRPr="00C36059">
                        <w:rPr>
                          <w:lang w:val="en-IN"/>
                        </w:rPr>
                        <w:t>components/</w:t>
                      </w:r>
                      <w:proofErr w:type="spellStart"/>
                      <w:r>
                        <w:rPr>
                          <w:lang w:val="en-IN"/>
                        </w:rPr>
                        <w:t>C</w:t>
                      </w:r>
                      <w:r w:rsidRPr="00C36059">
                        <w:rPr>
                          <w:lang w:val="en-IN"/>
                        </w:rPr>
                        <w:t>Message</w:t>
                      </w:r>
                      <w:proofErr w:type="spellEnd"/>
                      <w:r w:rsidRPr="00C36059">
                        <w:rPr>
                          <w:lang w:val="en-IN"/>
                        </w:rPr>
                        <w:t>’</w:t>
                      </w:r>
                    </w:p>
                    <w:p w:rsidR="00385D68" w:rsidRPr="008E757F" w:rsidRDefault="00385D68" w:rsidP="00B46942">
                      <w:pPr>
                        <w:rPr>
                          <w:lang w:val="en-IN"/>
                        </w:rPr>
                      </w:pPr>
                      <w:proofErr w:type="gramStart"/>
                      <w:r w:rsidRPr="008E757F">
                        <w:rPr>
                          <w:lang w:val="en-IN"/>
                        </w:rPr>
                        <w:t>function</w:t>
                      </w:r>
                      <w:proofErr w:type="gramEnd"/>
                      <w:r w:rsidRPr="008E757F">
                        <w:rPr>
                          <w:lang w:val="en-IN"/>
                        </w:rPr>
                        <w:t xml:space="preserve"> App() {</w:t>
                      </w:r>
                    </w:p>
                    <w:p w:rsidR="00385D68" w:rsidRPr="008E757F" w:rsidRDefault="00385D68" w:rsidP="00B46942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</w:t>
                      </w:r>
                      <w:proofErr w:type="gramStart"/>
                      <w:r w:rsidRPr="008E757F">
                        <w:rPr>
                          <w:lang w:val="en-IN"/>
                        </w:rPr>
                        <w:t>return</w:t>
                      </w:r>
                      <w:proofErr w:type="gramEnd"/>
                      <w:r w:rsidRPr="008E757F">
                        <w:rPr>
                          <w:lang w:val="en-IN"/>
                        </w:rPr>
                        <w:t xml:space="preserve"> (</w:t>
                      </w: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  &lt;div </w:t>
                      </w:r>
                      <w:proofErr w:type="spellStart"/>
                      <w:r w:rsidRPr="008E757F">
                        <w:rPr>
                          <w:lang w:val="en-IN"/>
                        </w:rPr>
                        <w:t>className</w:t>
                      </w:r>
                      <w:proofErr w:type="spellEnd"/>
                      <w:r w:rsidRPr="008E757F">
                        <w:rPr>
                          <w:lang w:val="en-IN"/>
                        </w:rPr>
                        <w:t>="App"&gt;</w:t>
                      </w:r>
                    </w:p>
                    <w:p w:rsidR="00385D68" w:rsidRPr="00C36059" w:rsidRDefault="00385D68" w:rsidP="00B46942">
                      <w:pPr>
                        <w:rPr>
                          <w:highlight w:val="yellow"/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r w:rsidRPr="00C763B2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N"/>
                        </w:rPr>
                        <w:t>CMessage</w:t>
                      </w:r>
                      <w:proofErr w:type="spellEnd"/>
                      <w:r w:rsidRPr="00C36059">
                        <w:rPr>
                          <w:highlight w:val="yellow"/>
                          <w:lang w:val="en-IN"/>
                        </w:rPr>
                        <w:t xml:space="preserve"> name="Anuj" gender="male" /&gt;</w:t>
                      </w:r>
                    </w:p>
                    <w:p w:rsidR="00385D68" w:rsidRPr="00C36059" w:rsidRDefault="00385D68" w:rsidP="00B46942">
                      <w:pPr>
                        <w:rPr>
                          <w:highlight w:val="yellow"/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r w:rsidRPr="00C763B2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N"/>
                        </w:rPr>
                        <w:t>CMessage</w:t>
                      </w:r>
                      <w:proofErr w:type="spellEnd"/>
                      <w:r w:rsidRPr="00C36059">
                        <w:rPr>
                          <w:highlight w:val="yellow"/>
                          <w:lang w:val="en-IN"/>
                        </w:rPr>
                        <w:t xml:space="preserve"> name="</w:t>
                      </w:r>
                      <w:proofErr w:type="spellStart"/>
                      <w:r w:rsidRPr="00C36059">
                        <w:rPr>
                          <w:highlight w:val="yellow"/>
                          <w:lang w:val="en-IN"/>
                        </w:rPr>
                        <w:t>Ayaan</w:t>
                      </w:r>
                      <w:proofErr w:type="spellEnd"/>
                      <w:r w:rsidRPr="00C36059">
                        <w:rPr>
                          <w:highlight w:val="yellow"/>
                          <w:lang w:val="en-IN"/>
                        </w:rPr>
                        <w:t>" gender="male" /&gt;</w:t>
                      </w: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r w:rsidRPr="00C763B2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N"/>
                        </w:rPr>
                        <w:t>CMessage</w:t>
                      </w:r>
                      <w:proofErr w:type="spellEnd"/>
                      <w:r w:rsidRPr="00C36059">
                        <w:rPr>
                          <w:highlight w:val="yellow"/>
                          <w:lang w:val="en-IN"/>
                        </w:rPr>
                        <w:t xml:space="preserve"> name="</w:t>
                      </w:r>
                      <w:proofErr w:type="spellStart"/>
                      <w:r w:rsidRPr="00C36059">
                        <w:rPr>
                          <w:highlight w:val="yellow"/>
                          <w:lang w:val="en-IN"/>
                        </w:rPr>
                        <w:t>Sonal</w:t>
                      </w:r>
                      <w:proofErr w:type="spellEnd"/>
                      <w:r w:rsidRPr="00C36059">
                        <w:rPr>
                          <w:highlight w:val="yellow"/>
                          <w:lang w:val="en-IN"/>
                        </w:rPr>
                        <w:t>" gender="female" /&gt;</w:t>
                      </w: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ab/>
                        <w:t>&lt;/div&gt;</w:t>
                      </w: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 ;}</w:t>
                      </w: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Export default App;</w:t>
                      </w: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B46942">
                      <w:pPr>
                        <w:rPr>
                          <w:lang w:val="en-IN"/>
                        </w:rPr>
                      </w:pPr>
                    </w:p>
                    <w:p w:rsidR="00385D68" w:rsidRPr="00674079" w:rsidRDefault="00385D68" w:rsidP="00B46942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C763B2">
      <w:pPr>
        <w:pStyle w:val="ListParagraph"/>
        <w:numPr>
          <w:ilvl w:val="0"/>
          <w:numId w:val="3"/>
        </w:numPr>
      </w:pPr>
      <w:r>
        <w:t xml:space="preserve">The Output is </w:t>
      </w:r>
    </w:p>
    <w:p w:rsidR="00B46942" w:rsidRDefault="003F3086" w:rsidP="00385D68">
      <w:pPr>
        <w:ind w:left="360"/>
      </w:pPr>
      <w:r>
        <w:rPr>
          <w:noProof/>
        </w:rPr>
        <w:drawing>
          <wp:inline distT="0" distB="0" distL="0" distR="0" wp14:anchorId="643C948C" wp14:editId="031B98C7">
            <wp:extent cx="5600700" cy="2750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13" w:rsidRDefault="00AB1713" w:rsidP="00AB1713">
      <w:pPr>
        <w:pStyle w:val="ListParagraph"/>
        <w:numPr>
          <w:ilvl w:val="0"/>
          <w:numId w:val="3"/>
        </w:numPr>
      </w:pPr>
      <w:r>
        <w:t>Passing Variables in the CLASS COMPONENT</w:t>
      </w:r>
      <w:r w:rsidR="005E65AA">
        <w:t xml:space="preserve"> </w:t>
      </w:r>
      <w:r w:rsidR="005E65AA" w:rsidRPr="005E65AA">
        <w:rPr>
          <w:b/>
          <w:i/>
          <w:u w:val="single"/>
        </w:rPr>
        <w:t>CMessage.js</w:t>
      </w:r>
    </w:p>
    <w:p w:rsidR="00AB1713" w:rsidRDefault="00AB1713" w:rsidP="00AB1713">
      <w:pPr>
        <w:pStyle w:val="ListParagraph"/>
        <w:numPr>
          <w:ilvl w:val="1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C0BC92" wp14:editId="010F0250">
                <wp:simplePos x="0" y="0"/>
                <wp:positionH relativeFrom="column">
                  <wp:posOffset>660400</wp:posOffset>
                </wp:positionH>
                <wp:positionV relativeFrom="paragraph">
                  <wp:posOffset>88900</wp:posOffset>
                </wp:positionV>
                <wp:extent cx="7004050" cy="2533650"/>
                <wp:effectExtent l="0" t="0" r="254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2533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,</w:t>
                            </w:r>
                            <w:r w:rsidRPr="00AB1713">
                              <w:rPr>
                                <w:lang w:val="en-IN"/>
                              </w:rPr>
                              <w:t>{</w:t>
                            </w:r>
                            <w:proofErr w:type="gramEnd"/>
                            <w:r w:rsidRPr="00AB1713">
                              <w:rPr>
                                <w:lang w:val="en-IN"/>
                              </w:rPr>
                              <w:t>Component}</w:t>
                            </w:r>
                            <w:r>
                              <w:rPr>
                                <w:lang w:val="en-IN"/>
                              </w:rPr>
                              <w:t xml:space="preserve"> from ‘react’</w:t>
                            </w:r>
                          </w:p>
                          <w:p w:rsidR="00FF3E97" w:rsidRPr="00AB1713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AB1713">
                              <w:rPr>
                                <w:lang w:val="en-IN"/>
                              </w:rPr>
                              <w:t>class</w:t>
                            </w:r>
                            <w:proofErr w:type="gramEnd"/>
                            <w:r w:rsidRPr="00AB1713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B1713">
                              <w:rPr>
                                <w:lang w:val="en-IN"/>
                              </w:rPr>
                              <w:t>CMessage</w:t>
                            </w:r>
                            <w:proofErr w:type="spellEnd"/>
                            <w:r w:rsidRPr="00AB1713">
                              <w:rPr>
                                <w:lang w:val="en-IN"/>
                              </w:rPr>
                              <w:t xml:space="preserve"> extends Component {</w:t>
                            </w: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AB1713">
                              <w:rPr>
                                <w:lang w:val="en-IN"/>
                              </w:rPr>
                              <w:t>render(</w:t>
                            </w:r>
                            <w:proofErr w:type="gramEnd"/>
                            <w:r w:rsidRPr="00AB1713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FF3E97" w:rsidRPr="00AB1713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 xml:space="preserve"> {</w:t>
                            </w:r>
                            <w:proofErr w:type="spellStart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>name,gender</w:t>
                            </w:r>
                            <w:proofErr w:type="spellEnd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 xml:space="preserve">} = </w:t>
                            </w:r>
                            <w:proofErr w:type="spellStart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>this.props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br/>
                            </w:r>
                            <w:r w:rsidRPr="00AB1713">
                              <w:rPr>
                                <w:highlight w:val="green"/>
                                <w:lang w:val="en-IN"/>
                              </w:rPr>
                              <w:t>&lt;div&gt;</w:t>
                            </w: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  <w:r w:rsidRPr="00AB1713">
                              <w:rPr>
                                <w:lang w:val="en-IN"/>
                              </w:rPr>
                              <w:tab/>
                            </w:r>
                            <w:r w:rsidRPr="00AB1713">
                              <w:rPr>
                                <w:lang w:val="en-IN"/>
                              </w:rPr>
                              <w:tab/>
                            </w:r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>&lt;h1&gt;</w:t>
                            </w:r>
                            <w:proofErr w:type="spellStart"/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>HEllo</w:t>
                            </w:r>
                            <w:proofErr w:type="spellEnd"/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 xml:space="preserve"> {</w:t>
                            </w:r>
                            <w:proofErr w:type="gramStart"/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>this.props.name }</w:t>
                            </w:r>
                            <w:proofErr w:type="gramEnd"/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 xml:space="preserve"> , your gender is {</w:t>
                            </w:r>
                            <w:proofErr w:type="spellStart"/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>this.props.gender</w:t>
                            </w:r>
                            <w:proofErr w:type="spellEnd"/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>}&lt;/h1&gt;</w:t>
                            </w: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ab/>
                            </w:r>
                            <w:r>
                              <w:rPr>
                                <w:lang w:val="en-IN"/>
                              </w:rPr>
                              <w:tab/>
                            </w:r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>&lt;h1&gt;Hello {name}, your gender is {gender</w:t>
                            </w:r>
                            <w:proofErr w:type="gramStart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>}&lt;</w:t>
                            </w:r>
                            <w:proofErr w:type="gramEnd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>/h1&gt;</w:t>
                            </w:r>
                          </w:p>
                          <w:p w:rsidR="00FF3E97" w:rsidRPr="00AB1713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ab/>
                            </w:r>
                            <w:r>
                              <w:rPr>
                                <w:lang w:val="en-IN"/>
                              </w:rPr>
                              <w:tab/>
                              <w:t>&lt;p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&gt;{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IN"/>
                              </w:rPr>
                              <w:t>props.children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>}&lt;/p&gt;</w:t>
                            </w: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  <w:r w:rsidRPr="00AB1713">
                              <w:rPr>
                                <w:highlight w:val="green"/>
                                <w:lang w:val="en-IN"/>
                              </w:rPr>
                              <w:t>&lt;/div&gt;</w:t>
                            </w:r>
                          </w:p>
                          <w:p w:rsidR="00FF3E97" w:rsidRPr="00AB1713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  <w:r w:rsidRPr="00AB1713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FF3E97" w:rsidRPr="00AB1713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AB1713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  <w:r w:rsidRPr="00AB1713">
                              <w:rPr>
                                <w:lang w:val="en-IN"/>
                              </w:rPr>
                              <w:t xml:space="preserve">}  </w:t>
                            </w: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AB1713">
                              <w:rPr>
                                <w:lang w:val="en-IN"/>
                              </w:rPr>
                              <w:t>default</w:t>
                            </w:r>
                            <w:r>
                              <w:rPr>
                                <w:lang w:val="en-IN"/>
                              </w:rPr>
                              <w:t xml:space="preserve"> Message</w:t>
                            </w: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674079" w:rsidRDefault="00FF3E97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52pt;margin-top:7pt;width:551.5pt;height:19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" fillcolor="white [3201]" strokeweight=".5pt">
                <v:textbox>
                  <w:txbxContent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</w:t>
                      </w:r>
                      <w:proofErr w:type="gramStart"/>
                      <w:r>
                        <w:rPr>
                          <w:lang w:val="en-IN"/>
                        </w:rPr>
                        <w:t>,</w:t>
                      </w:r>
                      <w:r w:rsidRPr="00AB1713">
                        <w:rPr>
                          <w:lang w:val="en-IN"/>
                        </w:rPr>
                        <w:t>{</w:t>
                      </w:r>
                      <w:proofErr w:type="gramEnd"/>
                      <w:r w:rsidRPr="00AB1713">
                        <w:rPr>
                          <w:lang w:val="en-IN"/>
                        </w:rPr>
                        <w:t>Component}</w:t>
                      </w:r>
                      <w:r>
                        <w:rPr>
                          <w:lang w:val="en-IN"/>
                        </w:rPr>
                        <w:t xml:space="preserve"> from ‘react’</w:t>
                      </w:r>
                    </w:p>
                    <w:p w:rsidR="00385D68" w:rsidRPr="00AB1713" w:rsidRDefault="00385D68" w:rsidP="00AB1713">
                      <w:pPr>
                        <w:rPr>
                          <w:lang w:val="en-IN"/>
                        </w:rPr>
                      </w:pPr>
                      <w:proofErr w:type="gramStart"/>
                      <w:r w:rsidRPr="00AB1713">
                        <w:rPr>
                          <w:lang w:val="en-IN"/>
                        </w:rPr>
                        <w:t>class</w:t>
                      </w:r>
                      <w:proofErr w:type="gramEnd"/>
                      <w:r w:rsidRPr="00AB1713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AB1713">
                        <w:rPr>
                          <w:lang w:val="en-IN"/>
                        </w:rPr>
                        <w:t>CMessage</w:t>
                      </w:r>
                      <w:proofErr w:type="spellEnd"/>
                      <w:r w:rsidRPr="00AB1713">
                        <w:rPr>
                          <w:lang w:val="en-IN"/>
                        </w:rPr>
                        <w:t xml:space="preserve"> extends Component {</w:t>
                      </w:r>
                    </w:p>
                    <w:p w:rsidR="000072E5" w:rsidRDefault="00385D68" w:rsidP="00AB1713">
                      <w:pPr>
                        <w:rPr>
                          <w:lang w:val="en-IN"/>
                        </w:rPr>
                      </w:pPr>
                      <w:proofErr w:type="gramStart"/>
                      <w:r w:rsidRPr="00AB1713">
                        <w:rPr>
                          <w:lang w:val="en-IN"/>
                        </w:rPr>
                        <w:t>render(</w:t>
                      </w:r>
                      <w:proofErr w:type="gramEnd"/>
                      <w:r w:rsidRPr="00AB1713">
                        <w:rPr>
                          <w:lang w:val="en-IN"/>
                        </w:rPr>
                        <w:t>){</w:t>
                      </w:r>
                    </w:p>
                    <w:p w:rsidR="00385D68" w:rsidRPr="00AB1713" w:rsidRDefault="000072E5" w:rsidP="00AB17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    </w:t>
                      </w:r>
                      <w:proofErr w:type="spellStart"/>
                      <w:proofErr w:type="gramStart"/>
                      <w:r w:rsidRPr="000072E5">
                        <w:rPr>
                          <w:highlight w:val="cyan"/>
                          <w:lang w:val="en-IN"/>
                        </w:rPr>
                        <w:t>const</w:t>
                      </w:r>
                      <w:proofErr w:type="spellEnd"/>
                      <w:proofErr w:type="gramEnd"/>
                      <w:r w:rsidRPr="000072E5">
                        <w:rPr>
                          <w:highlight w:val="cyan"/>
                          <w:lang w:val="en-IN"/>
                        </w:rPr>
                        <w:t xml:space="preserve"> {</w:t>
                      </w:r>
                      <w:proofErr w:type="spellStart"/>
                      <w:r w:rsidRPr="000072E5">
                        <w:rPr>
                          <w:highlight w:val="cyan"/>
                          <w:lang w:val="en-IN"/>
                        </w:rPr>
                        <w:t>name,gender</w:t>
                      </w:r>
                      <w:proofErr w:type="spellEnd"/>
                      <w:r w:rsidRPr="000072E5">
                        <w:rPr>
                          <w:highlight w:val="cyan"/>
                          <w:lang w:val="en-IN"/>
                        </w:rPr>
                        <w:t xml:space="preserve">} = </w:t>
                      </w:r>
                      <w:proofErr w:type="spellStart"/>
                      <w:r w:rsidRPr="000072E5">
                        <w:rPr>
                          <w:highlight w:val="cyan"/>
                          <w:lang w:val="en-IN"/>
                        </w:rPr>
                        <w:t>this.props</w:t>
                      </w:r>
                      <w:proofErr w:type="spellEnd"/>
                      <w:r w:rsidR="00385D68">
                        <w:rPr>
                          <w:lang w:val="en-IN"/>
                        </w:rPr>
                        <w:br/>
                      </w:r>
                      <w:r w:rsidR="00385D68" w:rsidRPr="00AB1713">
                        <w:rPr>
                          <w:highlight w:val="green"/>
                          <w:lang w:val="en-IN"/>
                        </w:rPr>
                        <w:t>&lt;div&gt;</w:t>
                      </w: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  <w:r w:rsidRPr="00AB1713">
                        <w:rPr>
                          <w:lang w:val="en-IN"/>
                        </w:rPr>
                        <w:tab/>
                      </w:r>
                      <w:r w:rsidRPr="00AB1713">
                        <w:rPr>
                          <w:lang w:val="en-IN"/>
                        </w:rPr>
                        <w:tab/>
                      </w:r>
                      <w:r w:rsidRPr="00AB1713">
                        <w:rPr>
                          <w:highlight w:val="yellow"/>
                          <w:lang w:val="en-IN"/>
                        </w:rPr>
                        <w:t>&lt;h1&gt;</w:t>
                      </w:r>
                      <w:proofErr w:type="spellStart"/>
                      <w:r w:rsidRPr="00AB1713">
                        <w:rPr>
                          <w:highlight w:val="yellow"/>
                          <w:lang w:val="en-IN"/>
                        </w:rPr>
                        <w:t>HEllo</w:t>
                      </w:r>
                      <w:proofErr w:type="spellEnd"/>
                      <w:r w:rsidRPr="00AB1713">
                        <w:rPr>
                          <w:highlight w:val="yellow"/>
                          <w:lang w:val="en-IN"/>
                        </w:rPr>
                        <w:t xml:space="preserve"> {</w:t>
                      </w:r>
                      <w:proofErr w:type="gramStart"/>
                      <w:r w:rsidRPr="00AB1713">
                        <w:rPr>
                          <w:highlight w:val="yellow"/>
                          <w:lang w:val="en-IN"/>
                        </w:rPr>
                        <w:t>this.props.name }</w:t>
                      </w:r>
                      <w:proofErr w:type="gramEnd"/>
                      <w:r w:rsidRPr="00AB1713">
                        <w:rPr>
                          <w:highlight w:val="yellow"/>
                          <w:lang w:val="en-IN"/>
                        </w:rPr>
                        <w:t xml:space="preserve"> , your gender is {</w:t>
                      </w:r>
                      <w:proofErr w:type="spellStart"/>
                      <w:r w:rsidRPr="00AB1713">
                        <w:rPr>
                          <w:highlight w:val="yellow"/>
                          <w:lang w:val="en-IN"/>
                        </w:rPr>
                        <w:t>this.props.gender</w:t>
                      </w:r>
                      <w:proofErr w:type="spellEnd"/>
                      <w:r w:rsidRPr="00AB1713">
                        <w:rPr>
                          <w:highlight w:val="yellow"/>
                          <w:lang w:val="en-IN"/>
                        </w:rPr>
                        <w:t>}&lt;/h1&gt;</w:t>
                      </w:r>
                    </w:p>
                    <w:p w:rsidR="000072E5" w:rsidRDefault="000072E5" w:rsidP="00AB17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ab/>
                      </w:r>
                      <w:r>
                        <w:rPr>
                          <w:lang w:val="en-IN"/>
                        </w:rPr>
                        <w:tab/>
                      </w:r>
                      <w:r w:rsidRPr="000072E5">
                        <w:rPr>
                          <w:highlight w:val="cyan"/>
                          <w:lang w:val="en-IN"/>
                        </w:rPr>
                        <w:t>&lt;h1&gt;Hello {name}, your gender is {gender</w:t>
                      </w:r>
                      <w:proofErr w:type="gramStart"/>
                      <w:r w:rsidRPr="000072E5">
                        <w:rPr>
                          <w:highlight w:val="cyan"/>
                          <w:lang w:val="en-IN"/>
                        </w:rPr>
                        <w:t>}&lt;</w:t>
                      </w:r>
                      <w:proofErr w:type="gramEnd"/>
                      <w:r w:rsidRPr="000072E5">
                        <w:rPr>
                          <w:highlight w:val="cyan"/>
                          <w:lang w:val="en-IN"/>
                        </w:rPr>
                        <w:t>/h1&gt;</w:t>
                      </w:r>
                    </w:p>
                    <w:p w:rsidR="00385D68" w:rsidRPr="00AB1713" w:rsidRDefault="00385D68" w:rsidP="00AB17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ab/>
                      </w:r>
                      <w:r>
                        <w:rPr>
                          <w:lang w:val="en-IN"/>
                        </w:rPr>
                        <w:tab/>
                        <w:t>&lt;p</w:t>
                      </w:r>
                      <w:proofErr w:type="gramStart"/>
                      <w:r>
                        <w:rPr>
                          <w:lang w:val="en-IN"/>
                        </w:rPr>
                        <w:t>&gt;{</w:t>
                      </w:r>
                      <w:proofErr w:type="spellStart"/>
                      <w:proofErr w:type="gramEnd"/>
                      <w:r>
                        <w:rPr>
                          <w:lang w:val="en-IN"/>
                        </w:rPr>
                        <w:t>props.children</w:t>
                      </w:r>
                      <w:proofErr w:type="spellEnd"/>
                      <w:r>
                        <w:rPr>
                          <w:lang w:val="en-IN"/>
                        </w:rPr>
                        <w:t>}&lt;/p&gt;</w:t>
                      </w: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  <w:r w:rsidRPr="00AB1713">
                        <w:rPr>
                          <w:highlight w:val="green"/>
                          <w:lang w:val="en-IN"/>
                        </w:rPr>
                        <w:t>&lt;/div&gt;</w:t>
                      </w:r>
                    </w:p>
                    <w:p w:rsidR="00385D68" w:rsidRPr="00AB1713" w:rsidRDefault="00385D68" w:rsidP="00AB1713">
                      <w:pPr>
                        <w:rPr>
                          <w:lang w:val="en-IN"/>
                        </w:rPr>
                      </w:pPr>
                      <w:r w:rsidRPr="00AB1713">
                        <w:rPr>
                          <w:lang w:val="en-IN"/>
                        </w:rPr>
                        <w:t>}</w:t>
                      </w:r>
                    </w:p>
                    <w:p w:rsidR="00385D68" w:rsidRPr="00AB1713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Pr="00AB1713" w:rsidRDefault="00385D68" w:rsidP="00AB1713">
                      <w:pPr>
                        <w:rPr>
                          <w:lang w:val="en-IN"/>
                        </w:rPr>
                      </w:pPr>
                      <w:r w:rsidRPr="00AB1713">
                        <w:rPr>
                          <w:lang w:val="en-IN"/>
                        </w:rPr>
                        <w:t xml:space="preserve">}  </w:t>
                      </w: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lang w:val="en-IN"/>
                        </w:rPr>
                        <w:t>export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</w:t>
                      </w:r>
                      <w:r w:rsidRPr="00AB1713">
                        <w:rPr>
                          <w:lang w:val="en-IN"/>
                        </w:rPr>
                        <w:t>default</w:t>
                      </w:r>
                      <w:r>
                        <w:rPr>
                          <w:lang w:val="en-IN"/>
                        </w:rPr>
                        <w:t xml:space="preserve"> Message</w:t>
                      </w: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AB1713">
                      <w:pPr>
                        <w:rPr>
                          <w:lang w:val="en-IN"/>
                        </w:rPr>
                      </w:pPr>
                    </w:p>
                    <w:p w:rsidR="00385D68" w:rsidRPr="00674079" w:rsidRDefault="00385D68" w:rsidP="00AB1713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F3086" w:rsidRDefault="003F3086" w:rsidP="00385D68">
      <w:pPr>
        <w:ind w:left="360"/>
      </w:pPr>
    </w:p>
    <w:p w:rsidR="00B46942" w:rsidRDefault="00B46942" w:rsidP="00AB1713"/>
    <w:p w:rsidR="00B46942" w:rsidRDefault="00B46942" w:rsidP="005C2C83">
      <w:pPr>
        <w:ind w:left="360"/>
      </w:pPr>
    </w:p>
    <w:p w:rsidR="00E539EF" w:rsidRDefault="00E539EF" w:rsidP="005C2C83">
      <w:pPr>
        <w:ind w:left="360"/>
      </w:pPr>
    </w:p>
    <w:p w:rsidR="00AB1713" w:rsidRDefault="00AB1713" w:rsidP="005C2C83">
      <w:pPr>
        <w:ind w:left="360"/>
      </w:pPr>
    </w:p>
    <w:p w:rsidR="00AB1713" w:rsidRDefault="00AB1713" w:rsidP="005C2C83">
      <w:pPr>
        <w:ind w:left="360"/>
      </w:pPr>
    </w:p>
    <w:p w:rsidR="00AB1713" w:rsidRDefault="00AB1713" w:rsidP="005C2C83">
      <w:pPr>
        <w:ind w:left="360"/>
      </w:pPr>
    </w:p>
    <w:p w:rsidR="00AB1713" w:rsidRDefault="00AB1713" w:rsidP="005C2C83">
      <w:pPr>
        <w:ind w:left="360"/>
      </w:pPr>
    </w:p>
    <w:p w:rsidR="00AB1713" w:rsidRDefault="00AB1713" w:rsidP="005C2C83">
      <w:pPr>
        <w:ind w:left="360"/>
      </w:pPr>
    </w:p>
    <w:p w:rsidR="00AB1713" w:rsidRDefault="00AB1713" w:rsidP="005C2C83">
      <w:pPr>
        <w:ind w:left="360"/>
      </w:pPr>
      <w:r>
        <w:t xml:space="preserve">Few things to </w:t>
      </w:r>
      <w:proofErr w:type="gramStart"/>
      <w:r>
        <w:t>note :</w:t>
      </w:r>
      <w:proofErr w:type="gramEnd"/>
      <w:r>
        <w:t>-</w:t>
      </w:r>
    </w:p>
    <w:p w:rsidR="00AB1713" w:rsidRDefault="00AB1713" w:rsidP="00AB1713">
      <w:pPr>
        <w:pStyle w:val="ListParagraph"/>
        <w:numPr>
          <w:ilvl w:val="0"/>
          <w:numId w:val="5"/>
        </w:numPr>
      </w:pPr>
      <w:r>
        <w:t xml:space="preserve">The props property is IMMUTABLE </w:t>
      </w:r>
      <w:proofErr w:type="spellStart"/>
      <w:r>
        <w:t>ie</w:t>
      </w:r>
      <w:proofErr w:type="spellEnd"/>
      <w:r>
        <w:t xml:space="preserve"> its values </w:t>
      </w:r>
      <w:proofErr w:type="spellStart"/>
      <w:r>
        <w:t>cant</w:t>
      </w:r>
      <w:proofErr w:type="spellEnd"/>
      <w:r>
        <w:t xml:space="preserve"> be changed </w:t>
      </w:r>
    </w:p>
    <w:p w:rsidR="00AB1713" w:rsidRPr="000072E5" w:rsidRDefault="00AB1713" w:rsidP="00AB1713">
      <w:pPr>
        <w:pStyle w:val="ListParagraph"/>
        <w:numPr>
          <w:ilvl w:val="0"/>
          <w:numId w:val="5"/>
        </w:numPr>
        <w:rPr>
          <w:b/>
          <w:u w:val="single"/>
        </w:rPr>
      </w:pPr>
      <w:r>
        <w:t xml:space="preserve">It returns only one HTML </w:t>
      </w:r>
      <w:proofErr w:type="gramStart"/>
      <w:r>
        <w:t>element .</w:t>
      </w:r>
      <w:proofErr w:type="gramEnd"/>
      <w:r>
        <w:t xml:space="preserve"> So they have to be wrapped in single </w:t>
      </w:r>
      <w:r w:rsidRPr="00AB1713">
        <w:rPr>
          <w:highlight w:val="green"/>
        </w:rPr>
        <w:t>&lt;div&gt;</w:t>
      </w:r>
      <w:r>
        <w:t xml:space="preserve"> element.</w:t>
      </w:r>
    </w:p>
    <w:p w:rsidR="00AB1713" w:rsidRPr="000072E5" w:rsidRDefault="000072E5" w:rsidP="005C2C83">
      <w:pPr>
        <w:ind w:left="360"/>
        <w:rPr>
          <w:b/>
          <w:u w:val="single"/>
        </w:rPr>
      </w:pPr>
      <w:r w:rsidRPr="000072E5">
        <w:rPr>
          <w:b/>
          <w:u w:val="single"/>
        </w:rPr>
        <w:t>De Structuring props</w:t>
      </w:r>
    </w:p>
    <w:p w:rsidR="000072E5" w:rsidRDefault="000072E5" w:rsidP="000072E5">
      <w:pPr>
        <w:rPr>
          <w:lang w:val="en-IN"/>
        </w:rPr>
      </w:pPr>
      <w:proofErr w:type="gramStart"/>
      <w:r w:rsidRPr="00AB1713">
        <w:rPr>
          <w:lang w:val="en-IN"/>
        </w:rPr>
        <w:t>render(</w:t>
      </w:r>
      <w:proofErr w:type="gramEnd"/>
      <w:r w:rsidRPr="00AB1713">
        <w:rPr>
          <w:lang w:val="en-IN"/>
        </w:rPr>
        <w:t>){</w:t>
      </w:r>
    </w:p>
    <w:p w:rsidR="000072E5" w:rsidRPr="00AB1713" w:rsidRDefault="000072E5" w:rsidP="000072E5">
      <w:pPr>
        <w:rPr>
          <w:lang w:val="en-IN"/>
        </w:rPr>
      </w:pPr>
      <w:r>
        <w:rPr>
          <w:lang w:val="en-IN"/>
        </w:rPr>
        <w:t xml:space="preserve">     </w:t>
      </w:r>
      <w:proofErr w:type="spellStart"/>
      <w:proofErr w:type="gramStart"/>
      <w:r w:rsidRPr="000072E5">
        <w:rPr>
          <w:highlight w:val="cyan"/>
          <w:lang w:val="en-IN"/>
        </w:rPr>
        <w:t>const</w:t>
      </w:r>
      <w:proofErr w:type="spellEnd"/>
      <w:proofErr w:type="gramEnd"/>
      <w:r w:rsidRPr="000072E5">
        <w:rPr>
          <w:highlight w:val="cyan"/>
          <w:lang w:val="en-IN"/>
        </w:rPr>
        <w:t xml:space="preserve"> {</w:t>
      </w:r>
      <w:proofErr w:type="spellStart"/>
      <w:r w:rsidRPr="000072E5">
        <w:rPr>
          <w:highlight w:val="cyan"/>
          <w:lang w:val="en-IN"/>
        </w:rPr>
        <w:t>name,gender</w:t>
      </w:r>
      <w:proofErr w:type="spellEnd"/>
      <w:r w:rsidRPr="000072E5">
        <w:rPr>
          <w:highlight w:val="cyan"/>
          <w:lang w:val="en-IN"/>
        </w:rPr>
        <w:t xml:space="preserve">} = </w:t>
      </w:r>
      <w:proofErr w:type="spellStart"/>
      <w:r w:rsidRPr="000072E5">
        <w:rPr>
          <w:highlight w:val="cyan"/>
          <w:lang w:val="en-IN"/>
        </w:rPr>
        <w:t>this.props</w:t>
      </w:r>
      <w:proofErr w:type="spellEnd"/>
      <w:r>
        <w:rPr>
          <w:lang w:val="en-IN"/>
        </w:rPr>
        <w:br/>
      </w:r>
      <w:r w:rsidRPr="00AB1713">
        <w:rPr>
          <w:highlight w:val="green"/>
          <w:lang w:val="en-IN"/>
        </w:rPr>
        <w:t>&lt;div&gt;</w:t>
      </w:r>
    </w:p>
    <w:p w:rsidR="000072E5" w:rsidRDefault="000072E5" w:rsidP="000072E5">
      <w:pPr>
        <w:rPr>
          <w:lang w:val="en-IN"/>
        </w:rPr>
      </w:pPr>
      <w:r w:rsidRPr="00AB1713">
        <w:rPr>
          <w:lang w:val="en-IN"/>
        </w:rPr>
        <w:tab/>
      </w:r>
      <w:r w:rsidRPr="00AB1713">
        <w:rPr>
          <w:lang w:val="en-IN"/>
        </w:rPr>
        <w:tab/>
      </w:r>
      <w:r w:rsidRPr="00AB1713">
        <w:rPr>
          <w:highlight w:val="yellow"/>
          <w:lang w:val="en-IN"/>
        </w:rPr>
        <w:t>&lt;h1&gt;</w:t>
      </w:r>
      <w:proofErr w:type="spellStart"/>
      <w:r w:rsidRPr="00AB1713">
        <w:rPr>
          <w:highlight w:val="yellow"/>
          <w:lang w:val="en-IN"/>
        </w:rPr>
        <w:t>HEllo</w:t>
      </w:r>
      <w:proofErr w:type="spellEnd"/>
      <w:r w:rsidRPr="00AB1713">
        <w:rPr>
          <w:highlight w:val="yellow"/>
          <w:lang w:val="en-IN"/>
        </w:rPr>
        <w:t xml:space="preserve"> {</w:t>
      </w:r>
      <w:proofErr w:type="gramStart"/>
      <w:r w:rsidRPr="00AB1713">
        <w:rPr>
          <w:highlight w:val="yellow"/>
          <w:lang w:val="en-IN"/>
        </w:rPr>
        <w:t>this.props.name }</w:t>
      </w:r>
      <w:proofErr w:type="gramEnd"/>
      <w:r w:rsidRPr="00AB1713">
        <w:rPr>
          <w:highlight w:val="yellow"/>
          <w:lang w:val="en-IN"/>
        </w:rPr>
        <w:t xml:space="preserve"> , your gender is {</w:t>
      </w:r>
      <w:proofErr w:type="spellStart"/>
      <w:r w:rsidRPr="00AB1713">
        <w:rPr>
          <w:highlight w:val="yellow"/>
          <w:lang w:val="en-IN"/>
        </w:rPr>
        <w:t>this.props.gender</w:t>
      </w:r>
      <w:proofErr w:type="spellEnd"/>
      <w:r w:rsidRPr="00AB1713">
        <w:rPr>
          <w:highlight w:val="yellow"/>
          <w:lang w:val="en-IN"/>
        </w:rPr>
        <w:t>}&lt;/h1&gt;</w:t>
      </w:r>
    </w:p>
    <w:p w:rsidR="000072E5" w:rsidRDefault="000072E5" w:rsidP="000072E5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 w:rsidRPr="000072E5">
        <w:rPr>
          <w:highlight w:val="cyan"/>
          <w:lang w:val="en-IN"/>
        </w:rPr>
        <w:t>&lt;h1&gt;Hello {name}, your gender is {gender</w:t>
      </w:r>
      <w:proofErr w:type="gramStart"/>
      <w:r w:rsidRPr="000072E5">
        <w:rPr>
          <w:highlight w:val="cyan"/>
          <w:lang w:val="en-IN"/>
        </w:rPr>
        <w:t>}&lt;</w:t>
      </w:r>
      <w:proofErr w:type="gramEnd"/>
      <w:r w:rsidRPr="000072E5">
        <w:rPr>
          <w:highlight w:val="cyan"/>
          <w:lang w:val="en-IN"/>
        </w:rPr>
        <w:t>/h1&gt;</w:t>
      </w:r>
    </w:p>
    <w:p w:rsidR="000072E5" w:rsidRPr="00AB1713" w:rsidRDefault="000072E5" w:rsidP="000072E5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>&lt;p</w:t>
      </w:r>
      <w:proofErr w:type="gramStart"/>
      <w:r>
        <w:rPr>
          <w:lang w:val="en-IN"/>
        </w:rPr>
        <w:t>&gt;{</w:t>
      </w:r>
      <w:proofErr w:type="spellStart"/>
      <w:proofErr w:type="gramEnd"/>
      <w:r>
        <w:rPr>
          <w:lang w:val="en-IN"/>
        </w:rPr>
        <w:t>props.children</w:t>
      </w:r>
      <w:proofErr w:type="spellEnd"/>
      <w:r>
        <w:rPr>
          <w:lang w:val="en-IN"/>
        </w:rPr>
        <w:t>}&lt;/p&gt;</w:t>
      </w:r>
    </w:p>
    <w:p w:rsidR="000072E5" w:rsidRDefault="000072E5" w:rsidP="000072E5">
      <w:pPr>
        <w:rPr>
          <w:lang w:val="en-IN"/>
        </w:rPr>
      </w:pPr>
      <w:r w:rsidRPr="00AB1713">
        <w:rPr>
          <w:highlight w:val="green"/>
          <w:lang w:val="en-IN"/>
        </w:rPr>
        <w:t>&lt;/div&gt;</w:t>
      </w:r>
    </w:p>
    <w:p w:rsidR="000072E5" w:rsidRDefault="000072E5" w:rsidP="005C2C83">
      <w:pPr>
        <w:ind w:left="360"/>
      </w:pPr>
    </w:p>
    <w:sdt>
      <w:sdtPr>
        <w:alias w:val="Post Title"/>
        <w:id w:val="167299708"/>
        <w:dataBinding w:xpath="/ns0:BlogPostInfo/ns0:PostTitle" w:storeItemID="{A704DBB3-9B97-489C-9BCB-C4E4762749E3}"/>
        <w:text/>
      </w:sdtPr>
      <w:sdtContent>
        <w:p w:rsidR="00C178B2" w:rsidRDefault="002119B3" w:rsidP="00C178B2">
          <w:pPr>
            <w:pStyle w:val="Publishwithline"/>
          </w:pPr>
          <w:r>
            <w:rPr>
              <w:lang w:val="en-IN"/>
            </w:rPr>
            <w:t xml:space="preserve"> </w:t>
          </w:r>
          <w:proofErr w:type="gramStart"/>
          <w:r>
            <w:rPr>
              <w:lang w:val="en-IN"/>
            </w:rPr>
            <w:t>React :</w:t>
          </w:r>
          <w:proofErr w:type="gramEnd"/>
          <w:r>
            <w:rPr>
              <w:lang w:val="en-IN"/>
            </w:rPr>
            <w:t xml:space="preserve">: </w:t>
          </w:r>
          <w:proofErr w:type="spellStart"/>
          <w:r>
            <w:rPr>
              <w:lang w:val="en-IN"/>
            </w:rPr>
            <w:t>LifeCycle</w:t>
          </w:r>
          <w:proofErr w:type="spellEnd"/>
          <w:r>
            <w:rPr>
              <w:lang w:val="en-IN"/>
            </w:rPr>
            <w:t xml:space="preserve"> Methods  </w:t>
          </w:r>
        </w:p>
      </w:sdtContent>
    </w:sdt>
    <w:p w:rsidR="00C178B2" w:rsidRDefault="00C178B2" w:rsidP="00C178B2">
      <w:pPr>
        <w:pStyle w:val="underline"/>
      </w:pPr>
    </w:p>
    <w:p w:rsidR="00C178B2" w:rsidRDefault="00C178B2" w:rsidP="00C178B2">
      <w:pPr>
        <w:pStyle w:val="PadderBetweenControlandBody"/>
      </w:pPr>
    </w:p>
    <w:p w:rsidR="00C178B2" w:rsidRDefault="00C178B2" w:rsidP="00C178B2">
      <w:pPr>
        <w:ind w:left="360"/>
      </w:pPr>
      <w:r>
        <w:t xml:space="preserve">Another way of passing the values in the JSX which renders the HTML by way of children </w:t>
      </w:r>
      <w:proofErr w:type="gramStart"/>
      <w:r>
        <w:t>component .</w:t>
      </w:r>
      <w:proofErr w:type="gramEnd"/>
      <w:r>
        <w:t xml:space="preserve"> </w:t>
      </w:r>
    </w:p>
    <w:p w:rsidR="00C178B2" w:rsidRDefault="00C178B2" w:rsidP="00C178B2">
      <w:pPr>
        <w:ind w:left="360"/>
      </w:pPr>
    </w:p>
    <w:p w:rsidR="00C178B2" w:rsidRDefault="00C178B2" w:rsidP="00C178B2">
      <w:pPr>
        <w:ind w:left="360"/>
      </w:pPr>
      <w:r>
        <w:rPr>
          <w:noProof/>
        </w:rPr>
        <w:drawing>
          <wp:inline distT="0" distB="0" distL="0" distR="0" wp14:anchorId="45D7E3B2" wp14:editId="06470B12">
            <wp:extent cx="5943600" cy="30632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C6" w:rsidRDefault="007422C6" w:rsidP="00C178B2">
      <w:pPr>
        <w:ind w:left="360"/>
      </w:pPr>
    </w:p>
    <w:p w:rsidR="007422C6" w:rsidRDefault="007422C6" w:rsidP="00C178B2">
      <w:pPr>
        <w:ind w:left="360"/>
      </w:pPr>
    </w:p>
    <w:p w:rsidR="007422C6" w:rsidRDefault="007422C6" w:rsidP="00C178B2">
      <w:pPr>
        <w:ind w:left="360"/>
      </w:pPr>
      <w:r>
        <w:t xml:space="preserve">For using the </w:t>
      </w:r>
      <w:proofErr w:type="gramStart"/>
      <w:r>
        <w:t>STATE ,</w:t>
      </w:r>
      <w:proofErr w:type="gramEnd"/>
      <w:r>
        <w:t xml:space="preserve"> it is like session variables of PHP which stores the values and changes on runtime . </w:t>
      </w:r>
    </w:p>
    <w:p w:rsidR="007422C6" w:rsidRDefault="007422C6" w:rsidP="00C178B2">
      <w:pPr>
        <w:ind w:left="360"/>
      </w:pPr>
      <w:proofErr w:type="spellStart"/>
      <w:proofErr w:type="gramStart"/>
      <w:r>
        <w:t>Lets</w:t>
      </w:r>
      <w:proofErr w:type="spellEnd"/>
      <w:proofErr w:type="gramEnd"/>
      <w:r>
        <w:t xml:space="preserve"> work around this using an example where the div displays the message </w:t>
      </w:r>
    </w:p>
    <w:p w:rsidR="007422C6" w:rsidRDefault="007422C6" w:rsidP="00C178B2">
      <w:pPr>
        <w:ind w:left="360"/>
      </w:pPr>
      <w:r>
        <w:tab/>
      </w:r>
      <w:r w:rsidRPr="005E65AA">
        <w:rPr>
          <w:highlight w:val="green"/>
        </w:rPr>
        <w:t>“Welcome Visitor”</w:t>
      </w:r>
    </w:p>
    <w:p w:rsidR="007422C6" w:rsidRDefault="007422C6" w:rsidP="00C178B2">
      <w:pPr>
        <w:ind w:left="360"/>
      </w:pPr>
      <w:r w:rsidRPr="005E65AA">
        <w:rPr>
          <w:highlight w:val="lightGray"/>
        </w:rPr>
        <w:t>And once the Subscribe button is clicked it says</w:t>
      </w:r>
      <w:r>
        <w:t xml:space="preserve"> </w:t>
      </w:r>
    </w:p>
    <w:p w:rsidR="007422C6" w:rsidRDefault="007422C6" w:rsidP="007422C6">
      <w:pPr>
        <w:ind w:left="360" w:firstLine="360"/>
      </w:pPr>
      <w:r w:rsidRPr="005E65AA">
        <w:rPr>
          <w:highlight w:val="yellow"/>
        </w:rPr>
        <w:t>“Thank you for subscribing “</w:t>
      </w:r>
    </w:p>
    <w:p w:rsidR="007422C6" w:rsidRDefault="007422C6" w:rsidP="007422C6">
      <w:pPr>
        <w:pStyle w:val="ListParagraph"/>
        <w:numPr>
          <w:ilvl w:val="0"/>
          <w:numId w:val="6"/>
        </w:numPr>
      </w:pPr>
      <w:r>
        <w:t xml:space="preserve">We need to constructor to define the original value in the STATE </w:t>
      </w:r>
    </w:p>
    <w:p w:rsidR="007422C6" w:rsidRDefault="007422C6" w:rsidP="007422C6">
      <w:pPr>
        <w:pStyle w:val="ListParagraph"/>
      </w:pPr>
      <w:proofErr w:type="gramStart"/>
      <w:r>
        <w:t>constructor(</w:t>
      </w:r>
      <w:proofErr w:type="gramEnd"/>
      <w:r>
        <w:t>)</w:t>
      </w:r>
      <w:r w:rsidR="005E65AA">
        <w:t xml:space="preserve"> </w:t>
      </w:r>
      <w:r>
        <w:t>{</w:t>
      </w:r>
    </w:p>
    <w:p w:rsidR="007422C6" w:rsidRDefault="007422C6" w:rsidP="007422C6">
      <w:pPr>
        <w:pStyle w:val="ListParagraph"/>
      </w:pPr>
      <w:r>
        <w:tab/>
      </w:r>
      <w:proofErr w:type="gramStart"/>
      <w:r>
        <w:t>super()</w:t>
      </w:r>
      <w:proofErr w:type="gramEnd"/>
    </w:p>
    <w:p w:rsidR="007422C6" w:rsidRDefault="007422C6" w:rsidP="007422C6">
      <w:pPr>
        <w:pStyle w:val="ListParagraph"/>
      </w:pPr>
      <w:r>
        <w:tab/>
      </w:r>
      <w:proofErr w:type="spellStart"/>
      <w:r>
        <w:t>this.state</w:t>
      </w:r>
      <w:proofErr w:type="spellEnd"/>
      <w:r>
        <w:t xml:space="preserve"> =</w:t>
      </w:r>
      <w:r w:rsidR="005E65AA">
        <w:t xml:space="preserve"> </w:t>
      </w:r>
      <w:r>
        <w:t>{</w:t>
      </w:r>
    </w:p>
    <w:p w:rsidR="007422C6" w:rsidRDefault="007422C6" w:rsidP="007422C6">
      <w:pPr>
        <w:pStyle w:val="ListParagraph"/>
      </w:pPr>
      <w:r>
        <w:tab/>
        <w:t xml:space="preserve">       </w:t>
      </w:r>
      <w:proofErr w:type="gramStart"/>
      <w:r>
        <w:t>message</w:t>
      </w:r>
      <w:proofErr w:type="gramEnd"/>
      <w:r>
        <w:t>: "Welcome Visitor"</w:t>
      </w:r>
    </w:p>
    <w:p w:rsidR="007422C6" w:rsidRDefault="007422C6" w:rsidP="007422C6">
      <w:pPr>
        <w:pStyle w:val="ListParagraph"/>
      </w:pPr>
      <w:r>
        <w:tab/>
        <w:t>}</w:t>
      </w:r>
    </w:p>
    <w:p w:rsidR="007422C6" w:rsidRDefault="007422C6" w:rsidP="007422C6">
      <w:pPr>
        <w:pStyle w:val="ListParagraph"/>
      </w:pPr>
      <w:r>
        <w:t>}</w:t>
      </w:r>
    </w:p>
    <w:p w:rsidR="007422C6" w:rsidRDefault="007422C6" w:rsidP="007422C6">
      <w:pPr>
        <w:pStyle w:val="ListParagraph"/>
        <w:numPr>
          <w:ilvl w:val="0"/>
          <w:numId w:val="6"/>
        </w:numPr>
      </w:pPr>
      <w:r>
        <w:t>We need to call the function inside the JSX by calling the EVENT</w:t>
      </w:r>
      <w:r w:rsidR="005E65AA">
        <w:t xml:space="preserve"> </w:t>
      </w:r>
      <w:r>
        <w:t xml:space="preserve">method </w:t>
      </w:r>
    </w:p>
    <w:p w:rsidR="005E65AA" w:rsidRDefault="005E65AA" w:rsidP="005E65AA">
      <w:pPr>
        <w:ind w:left="720"/>
      </w:pPr>
      <w:r w:rsidRPr="005E65AA">
        <w:t xml:space="preserve">&lt;button </w:t>
      </w:r>
      <w:proofErr w:type="spellStart"/>
      <w:r w:rsidRPr="005E65AA">
        <w:t>onClick</w:t>
      </w:r>
      <w:proofErr w:type="spellEnd"/>
      <w:proofErr w:type="gramStart"/>
      <w:r w:rsidRPr="005E65AA">
        <w:t>={</w:t>
      </w:r>
      <w:proofErr w:type="gramEnd"/>
      <w:r w:rsidRPr="005E65AA">
        <w:t xml:space="preserve">() =&gt; </w:t>
      </w:r>
      <w:proofErr w:type="spellStart"/>
      <w:r w:rsidRPr="005E65AA">
        <w:t>this.changeMessage</w:t>
      </w:r>
      <w:proofErr w:type="spellEnd"/>
      <w:r w:rsidRPr="005E65AA">
        <w:t>()}&gt;Subscribe&lt;/button&gt;</w:t>
      </w:r>
    </w:p>
    <w:p w:rsidR="005E65AA" w:rsidRDefault="005E65AA" w:rsidP="005E65AA">
      <w:pPr>
        <w:pStyle w:val="ListParagraph"/>
        <w:numPr>
          <w:ilvl w:val="0"/>
          <w:numId w:val="6"/>
        </w:numPr>
      </w:pPr>
      <w:proofErr w:type="spellStart"/>
      <w:r>
        <w:t>Lets</w:t>
      </w:r>
      <w:proofErr w:type="spellEnd"/>
      <w:r>
        <w:t xml:space="preserve"> Define the event function by changing the value of the state in the Event Function </w:t>
      </w:r>
    </w:p>
    <w:p w:rsidR="005E65AA" w:rsidRDefault="005E65AA" w:rsidP="005E65AA">
      <w:pPr>
        <w:pStyle w:val="ListParagraph"/>
      </w:pPr>
    </w:p>
    <w:p w:rsidR="005E65AA" w:rsidRDefault="005E65AA" w:rsidP="005E65AA">
      <w:pPr>
        <w:pStyle w:val="ListParagraph"/>
      </w:pPr>
      <w:proofErr w:type="spellStart"/>
      <w:proofErr w:type="gramStart"/>
      <w:r>
        <w:t>changeMessage</w:t>
      </w:r>
      <w:proofErr w:type="spellEnd"/>
      <w:r>
        <w:t>(</w:t>
      </w:r>
      <w:proofErr w:type="gramEnd"/>
      <w:r>
        <w:t>){</w:t>
      </w:r>
    </w:p>
    <w:p w:rsidR="005E65AA" w:rsidRDefault="005E65AA" w:rsidP="005E65AA">
      <w:pPr>
        <w:pStyle w:val="ListParagraph"/>
      </w:pPr>
      <w:r>
        <w:tab/>
      </w:r>
      <w:r>
        <w:tab/>
      </w:r>
      <w:proofErr w:type="spellStart"/>
      <w:proofErr w:type="gramStart"/>
      <w:r>
        <w:t>this.setState</w:t>
      </w:r>
      <w:proofErr w:type="spellEnd"/>
      <w:r>
        <w:t>({</w:t>
      </w:r>
      <w:proofErr w:type="gramEnd"/>
    </w:p>
    <w:p w:rsidR="005E65AA" w:rsidRDefault="005E65AA" w:rsidP="005E65AA">
      <w:pPr>
        <w:pStyle w:val="ListParagraph"/>
      </w:pPr>
      <w:r>
        <w:tab/>
      </w:r>
      <w:r>
        <w:tab/>
      </w:r>
      <w:proofErr w:type="spellStart"/>
      <w:proofErr w:type="gramStart"/>
      <w:r>
        <w:t>message</w:t>
      </w:r>
      <w:proofErr w:type="gramEnd"/>
      <w:r>
        <w:t>:"Thank</w:t>
      </w:r>
      <w:proofErr w:type="spellEnd"/>
      <w:r>
        <w:t xml:space="preserve"> you for subscribing"</w:t>
      </w:r>
    </w:p>
    <w:p w:rsidR="005E65AA" w:rsidRDefault="005E65AA" w:rsidP="005E65AA">
      <w:pPr>
        <w:pStyle w:val="ListParagraph"/>
      </w:pPr>
      <w:r>
        <w:tab/>
      </w:r>
      <w:r>
        <w:tab/>
        <w:t>})</w:t>
      </w:r>
    </w:p>
    <w:p w:rsidR="005E65AA" w:rsidRDefault="005E65AA" w:rsidP="005E65AA">
      <w:pPr>
        <w:pStyle w:val="ListParagraph"/>
      </w:pPr>
      <w:r>
        <w:tab/>
        <w:t>}</w:t>
      </w:r>
    </w:p>
    <w:p w:rsidR="005E65AA" w:rsidRDefault="005E65AA" w:rsidP="005E65AA">
      <w:pPr>
        <w:pStyle w:val="ListParagraph"/>
      </w:pPr>
    </w:p>
    <w:p w:rsidR="005E65AA" w:rsidRDefault="005E65AA" w:rsidP="005E65AA">
      <w:pPr>
        <w:pStyle w:val="ListParagraph"/>
      </w:pPr>
    </w:p>
    <w:p w:rsidR="005E65AA" w:rsidRDefault="005E65AA" w:rsidP="005E65AA">
      <w:pPr>
        <w:pStyle w:val="ListParagraph"/>
      </w:pPr>
    </w:p>
    <w:p w:rsidR="005E65AA" w:rsidRDefault="005E65AA" w:rsidP="005E65AA">
      <w:pPr>
        <w:pStyle w:val="ListParagraph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805820" wp14:editId="4CC1B25E">
                <wp:simplePos x="0" y="0"/>
                <wp:positionH relativeFrom="column">
                  <wp:posOffset>812800</wp:posOffset>
                </wp:positionH>
                <wp:positionV relativeFrom="paragraph">
                  <wp:posOffset>984250</wp:posOffset>
                </wp:positionV>
                <wp:extent cx="7004050" cy="9055100"/>
                <wp:effectExtent l="0" t="0" r="2540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905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5E65AA">
                              <w:rPr>
                                <w:lang w:val="en-IN"/>
                              </w:rPr>
                              <w:t>import</w:t>
                            </w:r>
                            <w:proofErr w:type="gramEnd"/>
                            <w:r w:rsidRPr="005E65AA">
                              <w:rPr>
                                <w:lang w:val="en-IN"/>
                              </w:rPr>
                              <w:t xml:space="preserve"> React , {Component} from 'react'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5E65AA">
                              <w:rPr>
                                <w:lang w:val="en-IN"/>
                              </w:rPr>
                              <w:t>class</w:t>
                            </w:r>
                            <w:proofErr w:type="gramEnd"/>
                            <w:r w:rsidRPr="005E65AA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5E65AA">
                              <w:rPr>
                                <w:lang w:val="en-IN"/>
                              </w:rPr>
                              <w:t>C</w:t>
                            </w:r>
                            <w:r>
                              <w:rPr>
                                <w:lang w:val="en-IN"/>
                              </w:rPr>
                              <w:t>Message</w:t>
                            </w:r>
                            <w:proofErr w:type="spellEnd"/>
                            <w:r w:rsidRPr="005E65AA">
                              <w:rPr>
                                <w:lang w:val="en-IN"/>
                              </w:rPr>
                              <w:t xml:space="preserve"> extends Component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>{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constructor(</w:t>
                            </w:r>
                            <w:proofErr w:type="gram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){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super()</w:t>
                            </w:r>
                            <w:proofErr w:type="gramEnd"/>
                          </w:p>
                          <w:p w:rsidR="00FF3E97" w:rsidRPr="005E65AA" w:rsidRDefault="00FF3E97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proofErr w:type="spell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this.state</w:t>
                            </w:r>
                            <w:proofErr w:type="spell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 xml:space="preserve"> </w:t>
                            </w:r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={</w:t>
                            </w:r>
                            <w:proofErr w:type="gramEnd"/>
                          </w:p>
                          <w:p w:rsidR="00FF3E97" w:rsidRPr="005E65AA" w:rsidRDefault="00FF3E97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  <w:t xml:space="preserve">       </w:t>
                            </w:r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message</w:t>
                            </w:r>
                            <w:proofErr w:type="gram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: "Welcome Visitor"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5E65AA" w:rsidRDefault="00FF3E97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changeMessage</w:t>
                            </w:r>
                            <w:proofErr w:type="spell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){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this.setState</w:t>
                            </w:r>
                            <w:proofErr w:type="spell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({</w:t>
                            </w:r>
                            <w:proofErr w:type="gramEnd"/>
                          </w:p>
                          <w:p w:rsidR="00FF3E97" w:rsidRPr="005E65AA" w:rsidRDefault="00FF3E97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message</w:t>
                            </w:r>
                            <w:proofErr w:type="gram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:"Thank</w:t>
                            </w:r>
                            <w:proofErr w:type="spell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 xml:space="preserve"> you for subscribing"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  <w:t>})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5E65AA">
                              <w:rPr>
                                <w:lang w:val="en-IN"/>
                              </w:rPr>
                              <w:t>render(</w:t>
                            </w:r>
                            <w:proofErr w:type="gramEnd"/>
                            <w:r w:rsidRPr="005E65AA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5E65AA"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 w:rsidRPr="005E65AA">
                              <w:rPr>
                                <w:lang w:val="en-IN"/>
                              </w:rPr>
                              <w:t xml:space="preserve"> (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  <w:t>&lt;</w:t>
                            </w:r>
                            <w:proofErr w:type="gramStart"/>
                            <w:r w:rsidRPr="005E65AA">
                              <w:rPr>
                                <w:lang w:val="en-IN"/>
                              </w:rPr>
                              <w:t>div</w:t>
                            </w:r>
                            <w:proofErr w:type="gramEnd"/>
                            <w:r w:rsidRPr="005E65AA">
                              <w:rPr>
                                <w:lang w:val="en-IN"/>
                              </w:rPr>
                              <w:t>&gt;</w:t>
                            </w: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  <w:t>&lt;h1&gt;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{</w:t>
                            </w:r>
                            <w:proofErr w:type="spell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this.state.message</w:t>
                            </w:r>
                            <w:proofErr w:type="spell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}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  <w:t>&lt;/h1&gt;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 xml:space="preserve">&lt;button </w:t>
                            </w:r>
                            <w:proofErr w:type="spell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onClick</w:t>
                            </w:r>
                            <w:proofErr w:type="spellEnd"/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={</w:t>
                            </w:r>
                            <w:proofErr w:type="gram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 xml:space="preserve">() =&gt; </w:t>
                            </w:r>
                            <w:proofErr w:type="spell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this.changeMessage</w:t>
                            </w:r>
                            <w:proofErr w:type="spell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()}&gt;Subscribe&lt;/button&gt;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lang w:val="en-IN"/>
                              </w:rPr>
                              <w:tab/>
                              <w:t>&lt;/div&gt;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lang w:val="en-IN"/>
                              </w:rPr>
                              <w:tab/>
                              <w:t>)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FF3E97" w:rsidRPr="005E65AA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AB1713">
                              <w:rPr>
                                <w:lang w:val="en-IN"/>
                              </w:rPr>
                              <w:t>default</w:t>
                            </w:r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CMessage</w:t>
                            </w:r>
                            <w:proofErr w:type="spellEnd"/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674079" w:rsidRDefault="00FF3E97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8" type="#_x0000_t202" style="position:absolute;left:0;text-align:left;margin-left:64pt;margin-top:77.5pt;width:551.5pt;height:71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" fillcolor="white [3201]" strokeweight=".5pt">
                <v:textbox>
                  <w:txbxContent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proofErr w:type="gramStart"/>
                      <w:r w:rsidRPr="005E65AA">
                        <w:rPr>
                          <w:lang w:val="en-IN"/>
                        </w:rPr>
                        <w:t>import</w:t>
                      </w:r>
                      <w:proofErr w:type="gramEnd"/>
                      <w:r w:rsidRPr="005E65AA">
                        <w:rPr>
                          <w:lang w:val="en-IN"/>
                        </w:rPr>
                        <w:t xml:space="preserve"> React , {Component} from 'react'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proofErr w:type="gramStart"/>
                      <w:r w:rsidRPr="005E65AA">
                        <w:rPr>
                          <w:lang w:val="en-IN"/>
                        </w:rPr>
                        <w:t>class</w:t>
                      </w:r>
                      <w:proofErr w:type="gramEnd"/>
                      <w:r w:rsidRPr="005E65AA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5E65AA">
                        <w:rPr>
                          <w:lang w:val="en-IN"/>
                        </w:rPr>
                        <w:t>C</w:t>
                      </w:r>
                      <w:r>
                        <w:rPr>
                          <w:lang w:val="en-IN"/>
                        </w:rPr>
                        <w:t>Message</w:t>
                      </w:r>
                      <w:proofErr w:type="spellEnd"/>
                      <w:r w:rsidRPr="005E65AA">
                        <w:rPr>
                          <w:lang w:val="en-IN"/>
                        </w:rPr>
                        <w:t xml:space="preserve"> extends Component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>{</w:t>
                      </w:r>
                    </w:p>
                    <w:p w:rsidR="00385D68" w:rsidRPr="005E65AA" w:rsidRDefault="00385D68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proofErr w:type="gramStart"/>
                      <w:r w:rsidRPr="005E65AA">
                        <w:rPr>
                          <w:highlight w:val="yellow"/>
                          <w:lang w:val="en-IN"/>
                        </w:rPr>
                        <w:t>constructor(</w:t>
                      </w:r>
                      <w:proofErr w:type="gramEnd"/>
                      <w:r w:rsidRPr="005E65AA">
                        <w:rPr>
                          <w:highlight w:val="yellow"/>
                          <w:lang w:val="en-IN"/>
                        </w:rPr>
                        <w:t>){</w:t>
                      </w:r>
                    </w:p>
                    <w:p w:rsidR="00385D68" w:rsidRPr="005E65AA" w:rsidRDefault="00385D68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</w:r>
                      <w:proofErr w:type="gramStart"/>
                      <w:r w:rsidRPr="005E65AA">
                        <w:rPr>
                          <w:highlight w:val="yellow"/>
                          <w:lang w:val="en-IN"/>
                        </w:rPr>
                        <w:t>super()</w:t>
                      </w:r>
                      <w:proofErr w:type="gramEnd"/>
                    </w:p>
                    <w:p w:rsidR="00385D68" w:rsidRPr="005E65AA" w:rsidRDefault="00385D68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</w:r>
                      <w:proofErr w:type="spellStart"/>
                      <w:r w:rsidRPr="005E65AA">
                        <w:rPr>
                          <w:highlight w:val="yellow"/>
                          <w:lang w:val="en-IN"/>
                        </w:rPr>
                        <w:t>this.state</w:t>
                      </w:r>
                      <w:proofErr w:type="spellEnd"/>
                      <w:r w:rsidRPr="005E65AA">
                        <w:rPr>
                          <w:highlight w:val="yellow"/>
                          <w:lang w:val="en-IN"/>
                        </w:rPr>
                        <w:t xml:space="preserve"> </w:t>
                      </w:r>
                      <w:proofErr w:type="gramStart"/>
                      <w:r w:rsidRPr="005E65AA">
                        <w:rPr>
                          <w:highlight w:val="yellow"/>
                          <w:lang w:val="en-IN"/>
                        </w:rPr>
                        <w:t>={</w:t>
                      </w:r>
                      <w:proofErr w:type="gramEnd"/>
                    </w:p>
                    <w:p w:rsidR="00385D68" w:rsidRPr="005E65AA" w:rsidRDefault="00385D68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 xml:space="preserve">       </w:t>
                      </w:r>
                      <w:proofErr w:type="gramStart"/>
                      <w:r w:rsidRPr="005E65AA">
                        <w:rPr>
                          <w:highlight w:val="yellow"/>
                          <w:lang w:val="en-IN"/>
                        </w:rPr>
                        <w:t>message</w:t>
                      </w:r>
                      <w:proofErr w:type="gramEnd"/>
                      <w:r w:rsidRPr="005E65AA">
                        <w:rPr>
                          <w:highlight w:val="yellow"/>
                          <w:lang w:val="en-IN"/>
                        </w:rPr>
                        <w:t>: "Welcome Visitor"</w:t>
                      </w:r>
                    </w:p>
                    <w:p w:rsidR="00385D68" w:rsidRPr="005E65AA" w:rsidRDefault="00385D68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>}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>}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Pr="005E65AA" w:rsidRDefault="00385D68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proofErr w:type="spellStart"/>
                      <w:proofErr w:type="gramStart"/>
                      <w:r w:rsidRPr="005E65AA">
                        <w:rPr>
                          <w:highlight w:val="yellow"/>
                          <w:lang w:val="en-IN"/>
                        </w:rPr>
                        <w:t>changeMessage</w:t>
                      </w:r>
                      <w:proofErr w:type="spellEnd"/>
                      <w:r w:rsidRPr="005E65AA">
                        <w:rPr>
                          <w:highlight w:val="yellow"/>
                          <w:lang w:val="en-IN"/>
                        </w:rPr>
                        <w:t>(</w:t>
                      </w:r>
                      <w:proofErr w:type="gramEnd"/>
                      <w:r w:rsidRPr="005E65AA">
                        <w:rPr>
                          <w:highlight w:val="yellow"/>
                          <w:lang w:val="en-IN"/>
                        </w:rPr>
                        <w:t>){</w:t>
                      </w:r>
                    </w:p>
                    <w:p w:rsidR="00385D68" w:rsidRPr="005E65AA" w:rsidRDefault="00385D68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</w:r>
                      <w:r w:rsidRPr="005E65AA">
                        <w:rPr>
                          <w:highlight w:val="yellow"/>
                          <w:lang w:val="en-IN"/>
                        </w:rPr>
                        <w:tab/>
                      </w:r>
                      <w:proofErr w:type="spellStart"/>
                      <w:proofErr w:type="gramStart"/>
                      <w:r w:rsidRPr="005E65AA">
                        <w:rPr>
                          <w:highlight w:val="yellow"/>
                          <w:lang w:val="en-IN"/>
                        </w:rPr>
                        <w:t>this.setState</w:t>
                      </w:r>
                      <w:proofErr w:type="spellEnd"/>
                      <w:r w:rsidRPr="005E65AA">
                        <w:rPr>
                          <w:highlight w:val="yellow"/>
                          <w:lang w:val="en-IN"/>
                        </w:rPr>
                        <w:t>({</w:t>
                      </w:r>
                      <w:proofErr w:type="gramEnd"/>
                    </w:p>
                    <w:p w:rsidR="00385D68" w:rsidRPr="005E65AA" w:rsidRDefault="00385D68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</w:r>
                      <w:r w:rsidRPr="005E65AA">
                        <w:rPr>
                          <w:highlight w:val="yellow"/>
                          <w:lang w:val="en-IN"/>
                        </w:rPr>
                        <w:tab/>
                      </w:r>
                      <w:proofErr w:type="spellStart"/>
                      <w:proofErr w:type="gramStart"/>
                      <w:r w:rsidRPr="005E65AA">
                        <w:rPr>
                          <w:highlight w:val="yellow"/>
                          <w:lang w:val="en-IN"/>
                        </w:rPr>
                        <w:t>message</w:t>
                      </w:r>
                      <w:proofErr w:type="gramEnd"/>
                      <w:r w:rsidRPr="005E65AA">
                        <w:rPr>
                          <w:highlight w:val="yellow"/>
                          <w:lang w:val="en-IN"/>
                        </w:rPr>
                        <w:t>:"Thank</w:t>
                      </w:r>
                      <w:proofErr w:type="spellEnd"/>
                      <w:r w:rsidRPr="005E65AA">
                        <w:rPr>
                          <w:highlight w:val="yellow"/>
                          <w:lang w:val="en-IN"/>
                        </w:rPr>
                        <w:t xml:space="preserve"> you for subscribing"</w:t>
                      </w:r>
                    </w:p>
                    <w:p w:rsidR="00385D68" w:rsidRPr="005E65AA" w:rsidRDefault="00385D68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</w: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>})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>}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proofErr w:type="gramStart"/>
                      <w:r w:rsidRPr="005E65AA">
                        <w:rPr>
                          <w:lang w:val="en-IN"/>
                        </w:rPr>
                        <w:t>render(</w:t>
                      </w:r>
                      <w:proofErr w:type="gramEnd"/>
                      <w:r w:rsidRPr="005E65AA">
                        <w:rPr>
                          <w:lang w:val="en-IN"/>
                        </w:rPr>
                        <w:t>){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proofErr w:type="gramStart"/>
                      <w:r w:rsidRPr="005E65AA">
                        <w:rPr>
                          <w:lang w:val="en-IN"/>
                        </w:rPr>
                        <w:t>return</w:t>
                      </w:r>
                      <w:proofErr w:type="gramEnd"/>
                      <w:r w:rsidRPr="005E65AA">
                        <w:rPr>
                          <w:lang w:val="en-IN"/>
                        </w:rPr>
                        <w:t xml:space="preserve"> (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  <w:t>&lt;</w:t>
                      </w:r>
                      <w:proofErr w:type="gramStart"/>
                      <w:r w:rsidRPr="005E65AA">
                        <w:rPr>
                          <w:lang w:val="en-IN"/>
                        </w:rPr>
                        <w:t>div</w:t>
                      </w:r>
                      <w:proofErr w:type="gramEnd"/>
                      <w:r w:rsidRPr="005E65AA">
                        <w:rPr>
                          <w:lang w:val="en-IN"/>
                        </w:rPr>
                        <w:t>&gt;</w:t>
                      </w:r>
                      <w:r w:rsidRPr="005E65AA">
                        <w:rPr>
                          <w:lang w:val="en-IN"/>
                        </w:rPr>
                        <w:tab/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  <w:t>&lt;h1&gt;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highlight w:val="yellow"/>
                          <w:lang w:val="en-IN"/>
                        </w:rPr>
                        <w:t>{</w:t>
                      </w:r>
                      <w:proofErr w:type="spellStart"/>
                      <w:r w:rsidRPr="005E65AA">
                        <w:rPr>
                          <w:highlight w:val="yellow"/>
                          <w:lang w:val="en-IN"/>
                        </w:rPr>
                        <w:t>this.state.message</w:t>
                      </w:r>
                      <w:proofErr w:type="spellEnd"/>
                      <w:r w:rsidRPr="005E65AA">
                        <w:rPr>
                          <w:highlight w:val="yellow"/>
                          <w:lang w:val="en-IN"/>
                        </w:rPr>
                        <w:t>}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  <w:t>&lt;/h1&gt;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highlight w:val="yellow"/>
                          <w:lang w:val="en-IN"/>
                        </w:rPr>
                        <w:t xml:space="preserve">&lt;button </w:t>
                      </w:r>
                      <w:proofErr w:type="spellStart"/>
                      <w:r w:rsidRPr="005E65AA">
                        <w:rPr>
                          <w:highlight w:val="yellow"/>
                          <w:lang w:val="en-IN"/>
                        </w:rPr>
                        <w:t>onClick</w:t>
                      </w:r>
                      <w:proofErr w:type="spellEnd"/>
                      <w:proofErr w:type="gramStart"/>
                      <w:r w:rsidRPr="005E65AA">
                        <w:rPr>
                          <w:highlight w:val="yellow"/>
                          <w:lang w:val="en-IN"/>
                        </w:rPr>
                        <w:t>={</w:t>
                      </w:r>
                      <w:proofErr w:type="gramEnd"/>
                      <w:r w:rsidRPr="005E65AA">
                        <w:rPr>
                          <w:highlight w:val="yellow"/>
                          <w:lang w:val="en-IN"/>
                        </w:rPr>
                        <w:t xml:space="preserve">() =&gt; </w:t>
                      </w:r>
                      <w:proofErr w:type="spellStart"/>
                      <w:r w:rsidRPr="005E65AA">
                        <w:rPr>
                          <w:highlight w:val="yellow"/>
                          <w:lang w:val="en-IN"/>
                        </w:rPr>
                        <w:t>this.changeMessage</w:t>
                      </w:r>
                      <w:proofErr w:type="spellEnd"/>
                      <w:r w:rsidRPr="005E65AA">
                        <w:rPr>
                          <w:highlight w:val="yellow"/>
                          <w:lang w:val="en-IN"/>
                        </w:rPr>
                        <w:t>()}&gt;Subscribe&lt;/button&gt;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lang w:val="en-IN"/>
                        </w:rPr>
                        <w:tab/>
                        <w:t>&lt;/div&gt;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lang w:val="en-IN"/>
                        </w:rPr>
                        <w:tab/>
                        <w:t>)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>}</w:t>
                      </w:r>
                    </w:p>
                    <w:p w:rsidR="00385D68" w:rsidRPr="005E65AA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lang w:val="en-IN"/>
                        </w:rPr>
                        <w:t>export</w:t>
                      </w:r>
                      <w:proofErr w:type="gramEnd"/>
                      <w:r>
                        <w:rPr>
                          <w:lang w:val="en-IN"/>
                        </w:rPr>
                        <w:t xml:space="preserve"> </w:t>
                      </w:r>
                      <w:r w:rsidRPr="00AB1713">
                        <w:rPr>
                          <w:lang w:val="en-IN"/>
                        </w:rPr>
                        <w:t>default</w:t>
                      </w:r>
                      <w:r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N"/>
                        </w:rPr>
                        <w:t>CMessage</w:t>
                      </w:r>
                      <w:proofErr w:type="spellEnd"/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Default="00385D68" w:rsidP="005E65AA">
                      <w:pPr>
                        <w:rPr>
                          <w:lang w:val="en-IN"/>
                        </w:rPr>
                      </w:pPr>
                    </w:p>
                    <w:p w:rsidR="00385D68" w:rsidRPr="00674079" w:rsidRDefault="00385D68" w:rsidP="005E65AA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The complete Program CMessage.js</w:t>
      </w:r>
    </w:p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>
      <w:proofErr w:type="gramStart"/>
      <w:r>
        <w:t>Before :</w:t>
      </w:r>
      <w:proofErr w:type="gramEnd"/>
      <w:r>
        <w:t>-</w:t>
      </w:r>
    </w:p>
    <w:p w:rsidR="005E65AA" w:rsidRDefault="005E65AA" w:rsidP="005E65AA">
      <w:r>
        <w:rPr>
          <w:noProof/>
        </w:rPr>
        <w:drawing>
          <wp:inline distT="0" distB="0" distL="0" distR="0" wp14:anchorId="3DE4ABD2" wp14:editId="08A071CE">
            <wp:extent cx="5943600" cy="42208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AA" w:rsidRDefault="005E65AA" w:rsidP="005E65AA"/>
    <w:p w:rsidR="005E65AA" w:rsidRDefault="005E65AA" w:rsidP="005E65AA">
      <w:proofErr w:type="gramStart"/>
      <w:r>
        <w:t>After :</w:t>
      </w:r>
      <w:proofErr w:type="gramEnd"/>
      <w:r>
        <w:t>-</w:t>
      </w:r>
    </w:p>
    <w:p w:rsidR="00385D68" w:rsidRDefault="00385D68" w:rsidP="005E65AA"/>
    <w:p w:rsidR="00385D68" w:rsidRDefault="00385D68" w:rsidP="005E65AA">
      <w:r>
        <w:rPr>
          <w:noProof/>
        </w:rPr>
        <w:drawing>
          <wp:inline distT="0" distB="0" distL="0" distR="0" wp14:anchorId="0E3AAF80" wp14:editId="7C6B75CC">
            <wp:extent cx="5943600" cy="3814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alias w:val="Post Title"/>
        <w:id w:val="-76907092"/>
        <w:dataBinding w:xpath="/ns0:BlogPostInfo/ns0:PostTitle" w:storeItemID="{A704DBB3-9B97-489C-9BCB-C4E4762749E3}"/>
        <w:text/>
      </w:sdtPr>
      <w:sdtContent>
        <w:p w:rsidR="00700094" w:rsidRDefault="002119B3" w:rsidP="00700094">
          <w:pPr>
            <w:pStyle w:val="Publishwithline"/>
          </w:pPr>
          <w:r>
            <w:rPr>
              <w:lang w:val="en-IN"/>
            </w:rPr>
            <w:t xml:space="preserve"> </w:t>
          </w:r>
          <w:proofErr w:type="gramStart"/>
          <w:r>
            <w:rPr>
              <w:lang w:val="en-IN"/>
            </w:rPr>
            <w:t>React :</w:t>
          </w:r>
          <w:proofErr w:type="gramEnd"/>
          <w:r>
            <w:rPr>
              <w:lang w:val="en-IN"/>
            </w:rPr>
            <w:t xml:space="preserve">: </w:t>
          </w:r>
          <w:proofErr w:type="spellStart"/>
          <w:r>
            <w:rPr>
              <w:lang w:val="en-IN"/>
            </w:rPr>
            <w:t>LifeCycle</w:t>
          </w:r>
          <w:proofErr w:type="spellEnd"/>
          <w:r>
            <w:rPr>
              <w:lang w:val="en-IN"/>
            </w:rPr>
            <w:t xml:space="preserve"> Methods  </w:t>
          </w:r>
        </w:p>
      </w:sdtContent>
    </w:sdt>
    <w:p w:rsidR="00700094" w:rsidRDefault="00700094" w:rsidP="00700094">
      <w:pPr>
        <w:pStyle w:val="underline"/>
      </w:pPr>
    </w:p>
    <w:p w:rsidR="007031B7" w:rsidRDefault="007031B7" w:rsidP="005E65AA"/>
    <w:p w:rsidR="007031B7" w:rsidRDefault="007031B7" w:rsidP="005E65AA"/>
    <w:p w:rsidR="00700094" w:rsidRDefault="00700094" w:rsidP="005E65AA">
      <w:r>
        <w:rPr>
          <w:noProof/>
        </w:rPr>
        <w:drawing>
          <wp:inline distT="0" distB="0" distL="0" distR="0" wp14:anchorId="00B78089" wp14:editId="1ACAB69A">
            <wp:extent cx="5943600" cy="21932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B7" w:rsidRDefault="007031B7" w:rsidP="005E65AA"/>
    <w:p w:rsidR="005E65AA" w:rsidRDefault="005E65AA" w:rsidP="005E65AA"/>
    <w:p w:rsidR="007031B7" w:rsidRDefault="007031B7" w:rsidP="007031B7">
      <w:pPr>
        <w:pStyle w:val="ListParagraph"/>
        <w:numPr>
          <w:ilvl w:val="0"/>
          <w:numId w:val="7"/>
        </w:numPr>
      </w:pPr>
      <w:r>
        <w:t>Now we should do it by incrementing the counter on click of the button</w:t>
      </w:r>
    </w:p>
    <w:p w:rsidR="007031B7" w:rsidRDefault="007031B7" w:rsidP="007031B7">
      <w:pPr>
        <w:rPr>
          <w:b/>
          <w:i/>
          <w:u w:val="single"/>
        </w:rPr>
      </w:pPr>
      <w:r w:rsidRPr="007031B7">
        <w:rPr>
          <w:b/>
          <w:i/>
          <w:u w:val="single"/>
        </w:rPr>
        <w:t>Counter.js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BF993" wp14:editId="45327A9E">
                <wp:simplePos x="0" y="0"/>
                <wp:positionH relativeFrom="column">
                  <wp:posOffset>965200</wp:posOffset>
                </wp:positionH>
                <wp:positionV relativeFrom="paragraph">
                  <wp:posOffset>857250</wp:posOffset>
                </wp:positionV>
                <wp:extent cx="7004050" cy="9055100"/>
                <wp:effectExtent l="0" t="0" r="25400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905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import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 xml:space="preserve"> React,{Component} from 'react'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class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 xml:space="preserve"> Counter extends Component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>{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constructor(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super()</w:t>
                            </w:r>
                            <w:proofErr w:type="gramEnd"/>
                          </w:p>
                          <w:p w:rsidR="00FF3E97" w:rsidRPr="007031B7" w:rsidRDefault="00FF3E97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this.state</w:t>
                            </w:r>
                            <w:proofErr w:type="spellEnd"/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={</w:t>
                            </w:r>
                            <w:proofErr w:type="gramEnd"/>
                          </w:p>
                          <w:p w:rsidR="00FF3E97" w:rsidRPr="007031B7" w:rsidRDefault="00FF3E97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count:</w:t>
                            </w:r>
                            <w:proofErr w:type="gram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0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}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7031B7" w:rsidRDefault="00FF3E97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increment(</w:t>
                            </w:r>
                            <w:proofErr w:type="gram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){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this.setState</w:t>
                            </w:r>
                            <w:proofErr w:type="spell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({</w:t>
                            </w:r>
                            <w:proofErr w:type="gramEnd"/>
                          </w:p>
                          <w:p w:rsidR="00FF3E97" w:rsidRPr="007031B7" w:rsidRDefault="00FF3E97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count:</w:t>
                            </w:r>
                            <w:proofErr w:type="gram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this.state.count</w:t>
                            </w:r>
                            <w:proofErr w:type="spell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 xml:space="preserve"> + 1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})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console.log(</w:t>
                            </w:r>
                            <w:proofErr w:type="spellStart"/>
                            <w:proofErr w:type="gram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this.state.count</w:t>
                            </w:r>
                            <w:proofErr w:type="spell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)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}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render(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return(</w:t>
                            </w:r>
                            <w:proofErr w:type="gramEnd"/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  <w:t>&lt;</w:t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div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r w:rsidRPr="007031B7">
                              <w:rPr>
                                <w:lang w:val="en-IN"/>
                              </w:rPr>
                              <w:tab/>
                              <w:t>&lt;h1&gt;{</w:t>
                            </w:r>
                            <w:proofErr w:type="spellStart"/>
                            <w:r w:rsidRPr="007031B7">
                              <w:rPr>
                                <w:lang w:val="en-IN"/>
                              </w:rPr>
                              <w:t>this.state.count</w:t>
                            </w:r>
                            <w:proofErr w:type="spellEnd"/>
                            <w:r w:rsidRPr="007031B7">
                              <w:rPr>
                                <w:lang w:val="en-IN"/>
                              </w:rPr>
                              <w:t>}&lt;/h1&gt;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 xml:space="preserve">&lt;button </w:t>
                            </w:r>
                            <w:proofErr w:type="spell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onClick</w:t>
                            </w:r>
                            <w:proofErr w:type="spellEnd"/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={</w:t>
                            </w:r>
                            <w:proofErr w:type="gram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 xml:space="preserve">() =&gt; </w:t>
                            </w:r>
                            <w:proofErr w:type="spell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this.increment</w:t>
                            </w:r>
                            <w:proofErr w:type="spell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()}&gt;increment&lt;/button&gt;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  <w:t>&lt;/div&gt;)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FF3E97" w:rsidRPr="007031B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 xml:space="preserve"> default Counter</w:t>
                            </w: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674079" w:rsidRDefault="00FF3E97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9" type="#_x0000_t202" style="position:absolute;margin-left:76pt;margin-top:67.5pt;width:551.5pt;height:71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" fillcolor="white [3201]" strokeweight=".5pt">
                <v:textbox>
                  <w:txbxContent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proofErr w:type="gramStart"/>
                      <w:r w:rsidRPr="007031B7">
                        <w:rPr>
                          <w:lang w:val="en-IN"/>
                        </w:rPr>
                        <w:t>import</w:t>
                      </w:r>
                      <w:proofErr w:type="gramEnd"/>
                      <w:r w:rsidRPr="007031B7">
                        <w:rPr>
                          <w:lang w:val="en-IN"/>
                        </w:rPr>
                        <w:t xml:space="preserve"> React,{Component} from 'react'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proofErr w:type="gramStart"/>
                      <w:r w:rsidRPr="007031B7">
                        <w:rPr>
                          <w:lang w:val="en-IN"/>
                        </w:rPr>
                        <w:t>class</w:t>
                      </w:r>
                      <w:proofErr w:type="gramEnd"/>
                      <w:r w:rsidRPr="007031B7">
                        <w:rPr>
                          <w:lang w:val="en-IN"/>
                        </w:rPr>
                        <w:t xml:space="preserve"> Counter extends Component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{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proofErr w:type="gramStart"/>
                      <w:r w:rsidRPr="007031B7">
                        <w:rPr>
                          <w:lang w:val="en-IN"/>
                        </w:rPr>
                        <w:t>constructor(</w:t>
                      </w:r>
                      <w:proofErr w:type="gramEnd"/>
                      <w:r w:rsidRPr="007031B7">
                        <w:rPr>
                          <w:lang w:val="en-IN"/>
                        </w:rPr>
                        <w:t>){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proofErr w:type="gramStart"/>
                      <w:r w:rsidRPr="007031B7">
                        <w:rPr>
                          <w:lang w:val="en-IN"/>
                        </w:rPr>
                        <w:t>super()</w:t>
                      </w:r>
                      <w:proofErr w:type="gramEnd"/>
                    </w:p>
                    <w:p w:rsidR="007031B7" w:rsidRPr="007031B7" w:rsidRDefault="007031B7" w:rsidP="007031B7">
                      <w:pPr>
                        <w:rPr>
                          <w:highlight w:val="yellow"/>
                          <w:lang w:val="en-IN"/>
                        </w:rPr>
                      </w:pPr>
                      <w:proofErr w:type="spellStart"/>
                      <w:r w:rsidRPr="007031B7">
                        <w:rPr>
                          <w:highlight w:val="yellow"/>
                          <w:lang w:val="en-IN"/>
                        </w:rPr>
                        <w:t>this.state</w:t>
                      </w:r>
                      <w:proofErr w:type="spellEnd"/>
                      <w:proofErr w:type="gramStart"/>
                      <w:r w:rsidRPr="007031B7">
                        <w:rPr>
                          <w:highlight w:val="yellow"/>
                          <w:lang w:val="en-IN"/>
                        </w:rPr>
                        <w:t>={</w:t>
                      </w:r>
                      <w:proofErr w:type="gramEnd"/>
                    </w:p>
                    <w:p w:rsidR="007031B7" w:rsidRPr="007031B7" w:rsidRDefault="007031B7" w:rsidP="007031B7">
                      <w:pPr>
                        <w:rPr>
                          <w:highlight w:val="yellow"/>
                          <w:lang w:val="en-IN"/>
                        </w:rPr>
                      </w:pPr>
                      <w:proofErr w:type="gramStart"/>
                      <w:r w:rsidRPr="007031B7">
                        <w:rPr>
                          <w:highlight w:val="yellow"/>
                          <w:lang w:val="en-IN"/>
                        </w:rPr>
                        <w:t>count:</w:t>
                      </w:r>
                      <w:proofErr w:type="gramEnd"/>
                      <w:r w:rsidRPr="007031B7">
                        <w:rPr>
                          <w:highlight w:val="yellow"/>
                          <w:lang w:val="en-IN"/>
                        </w:rPr>
                        <w:t>0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highlight w:val="yellow"/>
                          <w:lang w:val="en-IN"/>
                        </w:rPr>
                        <w:t>}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}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Pr="007031B7" w:rsidRDefault="007031B7" w:rsidP="007031B7">
                      <w:pPr>
                        <w:rPr>
                          <w:highlight w:val="yellow"/>
                          <w:lang w:val="en-IN"/>
                        </w:rPr>
                      </w:pPr>
                      <w:proofErr w:type="gramStart"/>
                      <w:r w:rsidRPr="007031B7">
                        <w:rPr>
                          <w:highlight w:val="yellow"/>
                          <w:lang w:val="en-IN"/>
                        </w:rPr>
                        <w:t>increment(</w:t>
                      </w:r>
                      <w:proofErr w:type="gramEnd"/>
                      <w:r w:rsidRPr="007031B7">
                        <w:rPr>
                          <w:highlight w:val="yellow"/>
                          <w:lang w:val="en-IN"/>
                        </w:rPr>
                        <w:t>){</w:t>
                      </w:r>
                    </w:p>
                    <w:p w:rsidR="007031B7" w:rsidRPr="007031B7" w:rsidRDefault="007031B7" w:rsidP="007031B7">
                      <w:pPr>
                        <w:rPr>
                          <w:highlight w:val="yellow"/>
                          <w:lang w:val="en-IN"/>
                        </w:rPr>
                      </w:pPr>
                      <w:proofErr w:type="spellStart"/>
                      <w:proofErr w:type="gramStart"/>
                      <w:r w:rsidRPr="007031B7">
                        <w:rPr>
                          <w:highlight w:val="yellow"/>
                          <w:lang w:val="en-IN"/>
                        </w:rPr>
                        <w:t>this.setState</w:t>
                      </w:r>
                      <w:proofErr w:type="spellEnd"/>
                      <w:r w:rsidRPr="007031B7">
                        <w:rPr>
                          <w:highlight w:val="yellow"/>
                          <w:lang w:val="en-IN"/>
                        </w:rPr>
                        <w:t>({</w:t>
                      </w:r>
                      <w:proofErr w:type="gramEnd"/>
                    </w:p>
                    <w:p w:rsidR="007031B7" w:rsidRPr="007031B7" w:rsidRDefault="007031B7" w:rsidP="007031B7">
                      <w:pPr>
                        <w:rPr>
                          <w:highlight w:val="yellow"/>
                          <w:lang w:val="en-IN"/>
                        </w:rPr>
                      </w:pPr>
                      <w:proofErr w:type="spellStart"/>
                      <w:proofErr w:type="gramStart"/>
                      <w:r w:rsidRPr="007031B7">
                        <w:rPr>
                          <w:highlight w:val="yellow"/>
                          <w:lang w:val="en-IN"/>
                        </w:rPr>
                        <w:t>count:</w:t>
                      </w:r>
                      <w:proofErr w:type="gramEnd"/>
                      <w:r w:rsidRPr="007031B7">
                        <w:rPr>
                          <w:highlight w:val="yellow"/>
                          <w:lang w:val="en-IN"/>
                        </w:rPr>
                        <w:t>this.state.count</w:t>
                      </w:r>
                      <w:proofErr w:type="spellEnd"/>
                      <w:r w:rsidRPr="007031B7">
                        <w:rPr>
                          <w:highlight w:val="yellow"/>
                          <w:lang w:val="en-IN"/>
                        </w:rPr>
                        <w:t xml:space="preserve"> + 1</w:t>
                      </w:r>
                    </w:p>
                    <w:p w:rsidR="007031B7" w:rsidRPr="007031B7" w:rsidRDefault="007031B7" w:rsidP="007031B7">
                      <w:pPr>
                        <w:rPr>
                          <w:highlight w:val="yellow"/>
                          <w:lang w:val="en-IN"/>
                        </w:rPr>
                      </w:pPr>
                      <w:r w:rsidRPr="007031B7">
                        <w:rPr>
                          <w:highlight w:val="yellow"/>
                          <w:lang w:val="en-IN"/>
                        </w:rPr>
                        <w:t>})</w:t>
                      </w:r>
                    </w:p>
                    <w:p w:rsidR="007031B7" w:rsidRPr="007031B7" w:rsidRDefault="007031B7" w:rsidP="007031B7">
                      <w:pPr>
                        <w:rPr>
                          <w:highlight w:val="yellow"/>
                          <w:lang w:val="en-IN"/>
                        </w:rPr>
                      </w:pPr>
                      <w:proofErr w:type="gramStart"/>
                      <w:r w:rsidRPr="007031B7">
                        <w:rPr>
                          <w:highlight w:val="yellow"/>
                          <w:lang w:val="en-IN"/>
                        </w:rPr>
                        <w:t>console.log(</w:t>
                      </w:r>
                      <w:proofErr w:type="spellStart"/>
                      <w:proofErr w:type="gramEnd"/>
                      <w:r w:rsidRPr="007031B7">
                        <w:rPr>
                          <w:highlight w:val="yellow"/>
                          <w:lang w:val="en-IN"/>
                        </w:rPr>
                        <w:t>this.state.count</w:t>
                      </w:r>
                      <w:proofErr w:type="spellEnd"/>
                      <w:r w:rsidRPr="007031B7">
                        <w:rPr>
                          <w:highlight w:val="yellow"/>
                          <w:lang w:val="en-IN"/>
                        </w:rPr>
                        <w:t>)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highlight w:val="yellow"/>
                          <w:lang w:val="en-IN"/>
                        </w:rPr>
                        <w:t>}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proofErr w:type="gramStart"/>
                      <w:r w:rsidRPr="007031B7">
                        <w:rPr>
                          <w:lang w:val="en-IN"/>
                        </w:rPr>
                        <w:t>render(</w:t>
                      </w:r>
                      <w:proofErr w:type="gramEnd"/>
                      <w:r w:rsidRPr="007031B7">
                        <w:rPr>
                          <w:lang w:val="en-IN"/>
                        </w:rPr>
                        <w:t>){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proofErr w:type="gramStart"/>
                      <w:r w:rsidRPr="007031B7">
                        <w:rPr>
                          <w:lang w:val="en-IN"/>
                        </w:rPr>
                        <w:t>return(</w:t>
                      </w:r>
                      <w:proofErr w:type="gramEnd"/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&lt;</w:t>
                      </w:r>
                      <w:proofErr w:type="gramStart"/>
                      <w:r w:rsidRPr="007031B7">
                        <w:rPr>
                          <w:lang w:val="en-IN"/>
                        </w:rPr>
                        <w:t>div</w:t>
                      </w:r>
                      <w:proofErr w:type="gramEnd"/>
                      <w:r w:rsidRPr="007031B7">
                        <w:rPr>
                          <w:lang w:val="en-IN"/>
                        </w:rPr>
                        <w:t>&gt;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r w:rsidRPr="007031B7">
                        <w:rPr>
                          <w:lang w:val="en-IN"/>
                        </w:rPr>
                        <w:tab/>
                        <w:t>&lt;h1&gt;{</w:t>
                      </w:r>
                      <w:proofErr w:type="spellStart"/>
                      <w:r w:rsidRPr="007031B7">
                        <w:rPr>
                          <w:lang w:val="en-IN"/>
                        </w:rPr>
                        <w:t>this.state.count</w:t>
                      </w:r>
                      <w:proofErr w:type="spellEnd"/>
                      <w:r w:rsidRPr="007031B7">
                        <w:rPr>
                          <w:lang w:val="en-IN"/>
                        </w:rPr>
                        <w:t>}&lt;/h1&gt;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r w:rsidRPr="007031B7">
                        <w:rPr>
                          <w:lang w:val="en-IN"/>
                        </w:rPr>
                        <w:tab/>
                      </w:r>
                      <w:r w:rsidRPr="007031B7">
                        <w:rPr>
                          <w:highlight w:val="yellow"/>
                          <w:lang w:val="en-IN"/>
                        </w:rPr>
                        <w:t xml:space="preserve">&lt;button </w:t>
                      </w:r>
                      <w:proofErr w:type="spellStart"/>
                      <w:r w:rsidRPr="007031B7">
                        <w:rPr>
                          <w:highlight w:val="yellow"/>
                          <w:lang w:val="en-IN"/>
                        </w:rPr>
                        <w:t>onClick</w:t>
                      </w:r>
                      <w:proofErr w:type="spellEnd"/>
                      <w:proofErr w:type="gramStart"/>
                      <w:r w:rsidRPr="007031B7">
                        <w:rPr>
                          <w:highlight w:val="yellow"/>
                          <w:lang w:val="en-IN"/>
                        </w:rPr>
                        <w:t>={</w:t>
                      </w:r>
                      <w:proofErr w:type="gramEnd"/>
                      <w:r w:rsidRPr="007031B7">
                        <w:rPr>
                          <w:highlight w:val="yellow"/>
                          <w:lang w:val="en-IN"/>
                        </w:rPr>
                        <w:t xml:space="preserve">() =&gt; </w:t>
                      </w:r>
                      <w:proofErr w:type="spellStart"/>
                      <w:r w:rsidRPr="007031B7">
                        <w:rPr>
                          <w:highlight w:val="yellow"/>
                          <w:lang w:val="en-IN"/>
                        </w:rPr>
                        <w:t>this.increment</w:t>
                      </w:r>
                      <w:proofErr w:type="spellEnd"/>
                      <w:r w:rsidRPr="007031B7">
                        <w:rPr>
                          <w:highlight w:val="yellow"/>
                          <w:lang w:val="en-IN"/>
                        </w:rPr>
                        <w:t>()}&gt;increment&lt;/button&gt;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&lt;/div&gt;)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}</w:t>
                      </w:r>
                    </w:p>
                    <w:p w:rsidR="007031B7" w:rsidRP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  <w:proofErr w:type="gramStart"/>
                      <w:r w:rsidRPr="007031B7">
                        <w:rPr>
                          <w:lang w:val="en-IN"/>
                        </w:rPr>
                        <w:t>export</w:t>
                      </w:r>
                      <w:proofErr w:type="gramEnd"/>
                      <w:r w:rsidRPr="007031B7">
                        <w:rPr>
                          <w:lang w:val="en-IN"/>
                        </w:rPr>
                        <w:t xml:space="preserve"> default Counter</w:t>
                      </w: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Default="007031B7" w:rsidP="007031B7">
                      <w:pPr>
                        <w:rPr>
                          <w:lang w:val="en-IN"/>
                        </w:rPr>
                      </w:pPr>
                    </w:p>
                    <w:p w:rsidR="007031B7" w:rsidRPr="00674079" w:rsidRDefault="007031B7" w:rsidP="007031B7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031B7" w:rsidRDefault="007031B7" w:rsidP="007031B7"/>
    <w:p w:rsidR="007031B7" w:rsidRDefault="007031B7" w:rsidP="007031B7">
      <w:pPr>
        <w:tabs>
          <w:tab w:val="left" w:pos="12680"/>
        </w:tabs>
      </w:pPr>
      <w:r>
        <w:tab/>
      </w: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F3731" w:rsidRPr="007F3731" w:rsidRDefault="007F3731" w:rsidP="007031B7">
      <w:pPr>
        <w:tabs>
          <w:tab w:val="left" w:pos="12680"/>
        </w:tabs>
        <w:rPr>
          <w:b/>
          <w:u w:val="single"/>
        </w:rPr>
      </w:pPr>
      <w:r w:rsidRPr="007F3731">
        <w:rPr>
          <w:b/>
          <w:u w:val="single"/>
        </w:rPr>
        <w:t xml:space="preserve">Synchronous </w:t>
      </w:r>
      <w:proofErr w:type="spellStart"/>
      <w:r w:rsidRPr="007F3731">
        <w:rPr>
          <w:b/>
          <w:u w:val="single"/>
        </w:rPr>
        <w:t>vs</w:t>
      </w:r>
      <w:proofErr w:type="spellEnd"/>
      <w:r w:rsidRPr="007F3731">
        <w:rPr>
          <w:b/>
          <w:u w:val="single"/>
        </w:rPr>
        <w:t xml:space="preserve"> Asynchronous CALLS</w:t>
      </w:r>
    </w:p>
    <w:p w:rsidR="007031B7" w:rsidRDefault="007031B7" w:rsidP="007031B7">
      <w:pPr>
        <w:tabs>
          <w:tab w:val="left" w:pos="12680"/>
        </w:tabs>
      </w:pPr>
      <w:r>
        <w:t xml:space="preserve">Note two sentences </w:t>
      </w:r>
    </w:p>
    <w:p w:rsidR="007031B7" w:rsidRDefault="007031B7" w:rsidP="007031B7">
      <w:pPr>
        <w:tabs>
          <w:tab w:val="left" w:pos="12680"/>
        </w:tabs>
        <w:rPr>
          <w:lang w:val="en-IN"/>
        </w:rPr>
      </w:pPr>
      <w:r w:rsidRPr="007031B7">
        <w:rPr>
          <w:highlight w:val="yellow"/>
          <w:lang w:val="en-IN"/>
        </w:rPr>
        <w:t xml:space="preserve">&lt;button </w:t>
      </w:r>
      <w:proofErr w:type="spellStart"/>
      <w:r w:rsidRPr="007031B7">
        <w:rPr>
          <w:highlight w:val="yellow"/>
          <w:lang w:val="en-IN"/>
        </w:rPr>
        <w:t>onClick</w:t>
      </w:r>
      <w:proofErr w:type="spellEnd"/>
      <w:proofErr w:type="gramStart"/>
      <w:r w:rsidRPr="007031B7">
        <w:rPr>
          <w:highlight w:val="yellow"/>
          <w:lang w:val="en-IN"/>
        </w:rPr>
        <w:t>={</w:t>
      </w:r>
      <w:proofErr w:type="gramEnd"/>
      <w:r w:rsidRPr="007031B7">
        <w:rPr>
          <w:highlight w:val="yellow"/>
          <w:lang w:val="en-IN"/>
        </w:rPr>
        <w:t xml:space="preserve">() =&gt; </w:t>
      </w:r>
      <w:proofErr w:type="spellStart"/>
      <w:r w:rsidRPr="007031B7">
        <w:rPr>
          <w:highlight w:val="yellow"/>
          <w:lang w:val="en-IN"/>
        </w:rPr>
        <w:t>this.increment</w:t>
      </w:r>
      <w:proofErr w:type="spellEnd"/>
      <w:r w:rsidRPr="007031B7">
        <w:rPr>
          <w:highlight w:val="yellow"/>
          <w:lang w:val="en-IN"/>
        </w:rPr>
        <w:t>()}&gt;increment&lt;/button&gt;</w:t>
      </w:r>
    </w:p>
    <w:p w:rsidR="007031B7" w:rsidRDefault="007031B7" w:rsidP="007031B7">
      <w:pPr>
        <w:tabs>
          <w:tab w:val="left" w:pos="12680"/>
        </w:tabs>
        <w:rPr>
          <w:lang w:val="en-IN"/>
        </w:rPr>
      </w:pPr>
      <w:r>
        <w:rPr>
          <w:lang w:val="en-IN"/>
        </w:rPr>
        <w:t xml:space="preserve">Whenever the Event is </w:t>
      </w:r>
      <w:proofErr w:type="gramStart"/>
      <w:r>
        <w:rPr>
          <w:lang w:val="en-IN"/>
        </w:rPr>
        <w:t>clicked ,</w:t>
      </w:r>
      <w:proofErr w:type="gramEnd"/>
      <w:r>
        <w:rPr>
          <w:lang w:val="en-IN"/>
        </w:rPr>
        <w:t xml:space="preserve"> it makes an </w:t>
      </w:r>
      <w:proofErr w:type="spellStart"/>
      <w:r>
        <w:rPr>
          <w:lang w:val="en-IN"/>
        </w:rPr>
        <w:t>asychrounous</w:t>
      </w:r>
      <w:proofErr w:type="spellEnd"/>
      <w:r>
        <w:rPr>
          <w:lang w:val="en-IN"/>
        </w:rPr>
        <w:t xml:space="preserve"> call to the </w:t>
      </w:r>
      <w:proofErr w:type="spellStart"/>
      <w:r>
        <w:rPr>
          <w:lang w:val="en-IN"/>
        </w:rPr>
        <w:t>setState</w:t>
      </w:r>
      <w:proofErr w:type="spellEnd"/>
      <w:r>
        <w:rPr>
          <w:lang w:val="en-IN"/>
        </w:rPr>
        <w:t xml:space="preserve"> function</w:t>
      </w:r>
    </w:p>
    <w:p w:rsidR="007031B7" w:rsidRDefault="007031B7" w:rsidP="007031B7">
      <w:pPr>
        <w:tabs>
          <w:tab w:val="left" w:pos="12680"/>
        </w:tabs>
        <w:rPr>
          <w:lang w:val="en-IN"/>
        </w:rPr>
      </w:pPr>
      <w:r>
        <w:rPr>
          <w:lang w:val="en-IN"/>
        </w:rPr>
        <w:t xml:space="preserve">Whereas the console.log function is called </w:t>
      </w:r>
      <w:proofErr w:type="gramStart"/>
      <w:r>
        <w:rPr>
          <w:lang w:val="en-IN"/>
        </w:rPr>
        <w:t>synchronously .</w:t>
      </w:r>
      <w:proofErr w:type="gramEnd"/>
    </w:p>
    <w:p w:rsidR="007031B7" w:rsidRDefault="007031B7" w:rsidP="007031B7">
      <w:pPr>
        <w:tabs>
          <w:tab w:val="left" w:pos="12680"/>
        </w:tabs>
      </w:pPr>
      <w:r>
        <w:t>Increment (</w:t>
      </w:r>
      <w:proofErr w:type="gramStart"/>
      <w:r>
        <w:t>){</w:t>
      </w:r>
      <w:proofErr w:type="gramEnd"/>
    </w:p>
    <w:p w:rsidR="007031B7" w:rsidRDefault="007031B7" w:rsidP="007031B7">
      <w:pPr>
        <w:tabs>
          <w:tab w:val="left" w:pos="12680"/>
        </w:tabs>
      </w:pPr>
      <w:r>
        <w:t>:</w:t>
      </w:r>
    </w:p>
    <w:p w:rsidR="007031B7" w:rsidRDefault="007031B7" w:rsidP="007031B7">
      <w:pPr>
        <w:tabs>
          <w:tab w:val="left" w:pos="12680"/>
        </w:tabs>
      </w:pPr>
      <w:r>
        <w:t>:</w:t>
      </w:r>
    </w:p>
    <w:p w:rsidR="007031B7" w:rsidRPr="007031B7" w:rsidRDefault="007031B7" w:rsidP="007031B7">
      <w:pPr>
        <w:rPr>
          <w:highlight w:val="yellow"/>
          <w:lang w:val="en-IN"/>
        </w:rPr>
      </w:pPr>
      <w:proofErr w:type="gramStart"/>
      <w:r w:rsidRPr="007031B7">
        <w:rPr>
          <w:highlight w:val="yellow"/>
          <w:lang w:val="en-IN"/>
        </w:rPr>
        <w:t>console.log(</w:t>
      </w:r>
      <w:proofErr w:type="spellStart"/>
      <w:proofErr w:type="gramEnd"/>
      <w:r w:rsidRPr="007031B7">
        <w:rPr>
          <w:highlight w:val="yellow"/>
          <w:lang w:val="en-IN"/>
        </w:rPr>
        <w:t>this.state.count</w:t>
      </w:r>
      <w:proofErr w:type="spellEnd"/>
      <w:r w:rsidRPr="007031B7">
        <w:rPr>
          <w:highlight w:val="yellow"/>
          <w:lang w:val="en-IN"/>
        </w:rPr>
        <w:t>)</w:t>
      </w:r>
    </w:p>
    <w:p w:rsidR="007031B7" w:rsidRDefault="007031B7" w:rsidP="007031B7">
      <w:pPr>
        <w:tabs>
          <w:tab w:val="left" w:pos="12680"/>
        </w:tabs>
      </w:pPr>
      <w:r>
        <w:t>}</w:t>
      </w:r>
    </w:p>
    <w:p w:rsidR="007A799C" w:rsidRDefault="007A799C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  <w:r>
        <w:t xml:space="preserve">In output </w:t>
      </w: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  <w:r>
        <w:rPr>
          <w:noProof/>
        </w:rPr>
        <w:drawing>
          <wp:inline distT="0" distB="0" distL="0" distR="0" wp14:anchorId="3C96EB5F" wp14:editId="04D06B8A">
            <wp:extent cx="5943600" cy="27025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31" w:rsidRDefault="007F3731" w:rsidP="007031B7">
      <w:pPr>
        <w:tabs>
          <w:tab w:val="left" w:pos="12680"/>
        </w:tabs>
      </w:pPr>
    </w:p>
    <w:p w:rsidR="007F3731" w:rsidRDefault="007F3731" w:rsidP="007031B7">
      <w:pPr>
        <w:tabs>
          <w:tab w:val="left" w:pos="12680"/>
        </w:tabs>
      </w:pPr>
      <w:r>
        <w:t xml:space="preserve">To </w:t>
      </w:r>
      <w:proofErr w:type="gramStart"/>
      <w:r>
        <w:t>Rectify</w:t>
      </w:r>
      <w:proofErr w:type="gramEnd"/>
      <w:r>
        <w:t xml:space="preserve"> this we call this as an CALLBACK function to </w:t>
      </w:r>
      <w:proofErr w:type="spellStart"/>
      <w:r>
        <w:t>setState</w:t>
      </w:r>
      <w:proofErr w:type="spellEnd"/>
      <w:r>
        <w:t xml:space="preserve"> Method </w:t>
      </w:r>
    </w:p>
    <w:p w:rsidR="007F3731" w:rsidRDefault="007F3731" w:rsidP="007F3731">
      <w:pPr>
        <w:tabs>
          <w:tab w:val="left" w:pos="12680"/>
        </w:tabs>
      </w:pPr>
      <w:proofErr w:type="gramStart"/>
      <w:r>
        <w:t>increment(</w:t>
      </w:r>
      <w:proofErr w:type="gramEnd"/>
      <w:r>
        <w:t>){</w:t>
      </w:r>
    </w:p>
    <w:p w:rsidR="007F3731" w:rsidRDefault="007F3731" w:rsidP="007F3731">
      <w:pPr>
        <w:tabs>
          <w:tab w:val="left" w:pos="12680"/>
        </w:tabs>
      </w:pPr>
      <w:proofErr w:type="spellStart"/>
      <w:proofErr w:type="gramStart"/>
      <w:r>
        <w:t>this.setState</w:t>
      </w:r>
      <w:proofErr w:type="spellEnd"/>
      <w:r>
        <w:t>({</w:t>
      </w:r>
      <w:proofErr w:type="gramEnd"/>
    </w:p>
    <w:p w:rsidR="007F3731" w:rsidRDefault="007F3731" w:rsidP="007F3731">
      <w:pPr>
        <w:tabs>
          <w:tab w:val="left" w:pos="12680"/>
        </w:tabs>
      </w:pPr>
      <w:proofErr w:type="spellStart"/>
      <w:proofErr w:type="gramStart"/>
      <w:r>
        <w:t>count:</w:t>
      </w:r>
      <w:proofErr w:type="gramEnd"/>
      <w:r>
        <w:t>this.state.count</w:t>
      </w:r>
      <w:proofErr w:type="spellEnd"/>
      <w:r>
        <w:t xml:space="preserve"> + 1</w:t>
      </w:r>
    </w:p>
    <w:p w:rsidR="007F3731" w:rsidRDefault="007F3731" w:rsidP="007F3731">
      <w:pPr>
        <w:tabs>
          <w:tab w:val="left" w:pos="12680"/>
        </w:tabs>
      </w:pPr>
      <w:r>
        <w:t>}</w:t>
      </w:r>
      <w:proofErr w:type="gramStart"/>
      <w:r>
        <w:t>,</w:t>
      </w:r>
      <w:r w:rsidRPr="007F3731">
        <w:rPr>
          <w:highlight w:val="yellow"/>
        </w:rPr>
        <w:t>(</w:t>
      </w:r>
      <w:proofErr w:type="gramEnd"/>
      <w:r w:rsidRPr="007F3731">
        <w:rPr>
          <w:highlight w:val="yellow"/>
        </w:rPr>
        <w:t>) =&gt; {console.log(</w:t>
      </w:r>
      <w:proofErr w:type="spellStart"/>
      <w:r w:rsidRPr="007F3731">
        <w:rPr>
          <w:highlight w:val="yellow"/>
        </w:rPr>
        <w:t>this.state.count</w:t>
      </w:r>
      <w:proofErr w:type="spellEnd"/>
      <w:r w:rsidRPr="007F3731">
        <w:rPr>
          <w:highlight w:val="yellow"/>
        </w:rPr>
        <w:t>)}</w:t>
      </w:r>
      <w:r>
        <w:t>)</w:t>
      </w: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  <w:r>
        <w:t>}</w:t>
      </w:r>
    </w:p>
    <w:p w:rsidR="007F3731" w:rsidRDefault="007F3731" w:rsidP="007F3731">
      <w:pPr>
        <w:tabs>
          <w:tab w:val="left" w:pos="12680"/>
        </w:tabs>
      </w:pPr>
    </w:p>
    <w:p w:rsidR="007F3731" w:rsidRPr="007F3731" w:rsidRDefault="007F3731" w:rsidP="007F3731">
      <w:pPr>
        <w:tabs>
          <w:tab w:val="left" w:pos="12680"/>
        </w:tabs>
        <w:rPr>
          <w:b/>
          <w:u w:val="single"/>
        </w:rPr>
      </w:pPr>
      <w:r w:rsidRPr="007F3731">
        <w:rPr>
          <w:b/>
          <w:u w:val="single"/>
        </w:rPr>
        <w:t xml:space="preserve">CALLING PREVSTATE </w:t>
      </w: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  <w:r>
        <w:t xml:space="preserve">To implement this lets do the chaining of the event by calling the increment function 5 </w:t>
      </w:r>
      <w:proofErr w:type="gramStart"/>
      <w:r>
        <w:t>times .</w:t>
      </w:r>
      <w:proofErr w:type="gramEnd"/>
    </w:p>
    <w:p w:rsidR="007F3731" w:rsidRDefault="007A799C" w:rsidP="007F3731">
      <w:pPr>
        <w:tabs>
          <w:tab w:val="left" w:pos="12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BA404F" wp14:editId="6641F2DC">
                <wp:simplePos x="0" y="0"/>
                <wp:positionH relativeFrom="column">
                  <wp:posOffset>38100</wp:posOffset>
                </wp:positionH>
                <wp:positionV relativeFrom="paragraph">
                  <wp:posOffset>76200</wp:posOffset>
                </wp:positionV>
                <wp:extent cx="7004050" cy="10693400"/>
                <wp:effectExtent l="0" t="0" r="2540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1069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import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 xml:space="preserve"> React,{Component} from 'react'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class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 xml:space="preserve"> Counter extends Component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>{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constructor(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super()</w:t>
                            </w:r>
                            <w:proofErr w:type="gramEnd"/>
                          </w:p>
                          <w:p w:rsidR="00FF3E97" w:rsidRPr="007F3731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proofErr w:type="spellStart"/>
                            <w:r w:rsidRPr="007F3731">
                              <w:rPr>
                                <w:lang w:val="en-IN"/>
                              </w:rPr>
                              <w:t>this.state</w:t>
                            </w:r>
                            <w:proofErr w:type="spellEnd"/>
                            <w:proofErr w:type="gramStart"/>
                            <w:r w:rsidRPr="007F3731">
                              <w:rPr>
                                <w:lang w:val="en-IN"/>
                              </w:rPr>
                              <w:t>={</w:t>
                            </w:r>
                            <w:proofErr w:type="gramEnd"/>
                          </w:p>
                          <w:p w:rsidR="00FF3E97" w:rsidRPr="007F3731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F3731">
                              <w:rPr>
                                <w:lang w:val="en-IN"/>
                              </w:rPr>
                              <w:t>count:</w:t>
                            </w:r>
                            <w:proofErr w:type="gramEnd"/>
                            <w:r w:rsidRPr="007F3731">
                              <w:rPr>
                                <w:lang w:val="en-IN"/>
                              </w:rPr>
                              <w:t>0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F3731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7F3731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F3731">
                              <w:rPr>
                                <w:lang w:val="en-IN"/>
                              </w:rPr>
                              <w:t>increment(</w:t>
                            </w:r>
                            <w:proofErr w:type="gramEnd"/>
                            <w:r w:rsidRPr="007F3731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FF3E97" w:rsidRPr="007F3731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lang w:val="en-IN"/>
                              </w:rPr>
                              <w:t>this.setState</w:t>
                            </w:r>
                            <w:proofErr w:type="spellEnd"/>
                            <w:r w:rsidRPr="007F3731">
                              <w:rPr>
                                <w:lang w:val="en-IN"/>
                              </w:rPr>
                              <w:t>({</w:t>
                            </w:r>
                            <w:proofErr w:type="gramEnd"/>
                          </w:p>
                          <w:p w:rsidR="00FF3E97" w:rsidRPr="007F3731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lang w:val="en-IN"/>
                              </w:rPr>
                              <w:t>count:</w:t>
                            </w:r>
                            <w:proofErr w:type="gramEnd"/>
                            <w:r w:rsidRPr="007F3731">
                              <w:rPr>
                                <w:lang w:val="en-IN"/>
                              </w:rPr>
                              <w:t>this.state.count</w:t>
                            </w:r>
                            <w:proofErr w:type="spellEnd"/>
                            <w:r w:rsidRPr="007F3731">
                              <w:rPr>
                                <w:lang w:val="en-IN"/>
                              </w:rPr>
                              <w:t xml:space="preserve"> + 1</w:t>
                            </w:r>
                          </w:p>
                          <w:p w:rsidR="00FF3E97" w:rsidRPr="007F3731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F3731">
                              <w:rPr>
                                <w:lang w:val="en-IN"/>
                              </w:rPr>
                              <w:t>}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,(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>) =&gt; {</w:t>
                            </w:r>
                            <w:r w:rsidRPr="007F3731">
                              <w:rPr>
                                <w:lang w:val="en-IN"/>
                              </w:rPr>
                              <w:t xml:space="preserve"> console.log(</w:t>
                            </w:r>
                            <w:proofErr w:type="spellStart"/>
                            <w:r w:rsidRPr="007F3731">
                              <w:rPr>
                                <w:lang w:val="en-IN"/>
                              </w:rPr>
                              <w:t>this.state.count</w:t>
                            </w:r>
                            <w:proofErr w:type="spellEnd"/>
                            <w:r w:rsidRPr="007F3731">
                              <w:rPr>
                                <w:lang w:val="en-IN"/>
                              </w:rPr>
                              <w:t>)</w:t>
                            </w:r>
                          </w:p>
                          <w:p w:rsidR="00FF3E97" w:rsidRPr="007F3731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</w:t>
                            </w:r>
                            <w:r w:rsidRPr="007F3731">
                              <w:rPr>
                                <w:lang w:val="en-IN"/>
                              </w:rPr>
                              <w:t>)</w:t>
                            </w: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F3731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FF3E97" w:rsidRPr="007F3731" w:rsidRDefault="00FF3E97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incrementFive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){</w:t>
                            </w:r>
                          </w:p>
                          <w:p w:rsidR="00FF3E97" w:rsidRPr="007F3731" w:rsidRDefault="00FF3E97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this.increment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()</w:t>
                            </w:r>
                            <w:proofErr w:type="gramEnd"/>
                          </w:p>
                          <w:p w:rsidR="00FF3E97" w:rsidRPr="007F3731" w:rsidRDefault="00FF3E97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this.increment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()</w:t>
                            </w:r>
                            <w:proofErr w:type="gramEnd"/>
                          </w:p>
                          <w:p w:rsidR="00FF3E97" w:rsidRPr="007F3731" w:rsidRDefault="00FF3E97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this.increment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()</w:t>
                            </w:r>
                            <w:proofErr w:type="gramEnd"/>
                          </w:p>
                          <w:p w:rsidR="00FF3E97" w:rsidRPr="007F3731" w:rsidRDefault="00FF3E97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this.increment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()</w:t>
                            </w:r>
                            <w:proofErr w:type="gramEnd"/>
                          </w:p>
                          <w:p w:rsidR="00FF3E97" w:rsidRPr="007F3731" w:rsidRDefault="00FF3E97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this.increment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()</w:t>
                            </w:r>
                            <w:proofErr w:type="gramEnd"/>
                          </w:p>
                          <w:p w:rsidR="00FF3E97" w:rsidRPr="007F3731" w:rsidRDefault="00FF3E97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}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render(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return(</w:t>
                            </w:r>
                            <w:proofErr w:type="gramEnd"/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  <w:t>&lt;</w:t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div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r w:rsidRPr="007031B7">
                              <w:rPr>
                                <w:lang w:val="en-IN"/>
                              </w:rPr>
                              <w:tab/>
                              <w:t>&lt;h1&gt;{</w:t>
                            </w:r>
                            <w:proofErr w:type="spellStart"/>
                            <w:r w:rsidRPr="007031B7">
                              <w:rPr>
                                <w:lang w:val="en-IN"/>
                              </w:rPr>
                              <w:t>this.state.count</w:t>
                            </w:r>
                            <w:proofErr w:type="spellEnd"/>
                            <w:r w:rsidRPr="007031B7">
                              <w:rPr>
                                <w:lang w:val="en-IN"/>
                              </w:rPr>
                              <w:t>}&lt;/h1&gt;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r w:rsidRPr="007F3731">
                              <w:rPr>
                                <w:lang w:val="en-IN"/>
                              </w:rPr>
                              <w:t xml:space="preserve">&lt;button </w:t>
                            </w:r>
                            <w:proofErr w:type="spell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onClick</w:t>
                            </w:r>
                            <w:proofErr w:type="spellEnd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={</w:t>
                            </w:r>
                            <w:proofErr w:type="gram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 xml:space="preserve">() =&gt; </w:t>
                            </w:r>
                            <w:proofErr w:type="spell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this.incrementFive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()}&gt;</w:t>
                            </w:r>
                            <w:r w:rsidRPr="007F3731">
                              <w:rPr>
                                <w:lang w:val="en-IN"/>
                              </w:rPr>
                              <w:t>increment&lt;/button&gt;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  <w:t>&lt;/div&gt;)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FF3E97" w:rsidRPr="007031B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 xml:space="preserve"> default Counter</w:t>
                            </w: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FF3E97" w:rsidRPr="00674079" w:rsidRDefault="00FF3E97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0" type="#_x0000_t202" style="position:absolute;margin-left:3pt;margin-top:6pt;width:551.5pt;height:84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" fillcolor="white [3201]" strokeweight=".5pt">
                <v:textbox>
                  <w:txbxContent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proofErr w:type="gramStart"/>
                      <w:r w:rsidRPr="007031B7">
                        <w:rPr>
                          <w:lang w:val="en-IN"/>
                        </w:rPr>
                        <w:t>import</w:t>
                      </w:r>
                      <w:proofErr w:type="gramEnd"/>
                      <w:r w:rsidRPr="007031B7">
                        <w:rPr>
                          <w:lang w:val="en-IN"/>
                        </w:rPr>
                        <w:t xml:space="preserve"> React,{Component} from 'react'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proofErr w:type="gramStart"/>
                      <w:r w:rsidRPr="007031B7">
                        <w:rPr>
                          <w:lang w:val="en-IN"/>
                        </w:rPr>
                        <w:t>class</w:t>
                      </w:r>
                      <w:proofErr w:type="gramEnd"/>
                      <w:r w:rsidRPr="007031B7">
                        <w:rPr>
                          <w:lang w:val="en-IN"/>
                        </w:rPr>
                        <w:t xml:space="preserve"> Counter extends Component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{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proofErr w:type="gramStart"/>
                      <w:r w:rsidRPr="007031B7">
                        <w:rPr>
                          <w:lang w:val="en-IN"/>
                        </w:rPr>
                        <w:t>constructor(</w:t>
                      </w:r>
                      <w:proofErr w:type="gramEnd"/>
                      <w:r w:rsidRPr="007031B7">
                        <w:rPr>
                          <w:lang w:val="en-IN"/>
                        </w:rPr>
                        <w:t>){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proofErr w:type="gramStart"/>
                      <w:r w:rsidRPr="007031B7">
                        <w:rPr>
                          <w:lang w:val="en-IN"/>
                        </w:rPr>
                        <w:t>super()</w:t>
                      </w:r>
                      <w:proofErr w:type="gramEnd"/>
                    </w:p>
                    <w:p w:rsidR="007F3731" w:rsidRPr="007F3731" w:rsidRDefault="007F3731" w:rsidP="007F3731">
                      <w:pPr>
                        <w:rPr>
                          <w:lang w:val="en-IN"/>
                        </w:rPr>
                      </w:pPr>
                      <w:proofErr w:type="spellStart"/>
                      <w:r w:rsidRPr="007F3731">
                        <w:rPr>
                          <w:lang w:val="en-IN"/>
                        </w:rPr>
                        <w:t>this.state</w:t>
                      </w:r>
                      <w:proofErr w:type="spellEnd"/>
                      <w:proofErr w:type="gramStart"/>
                      <w:r w:rsidRPr="007F3731">
                        <w:rPr>
                          <w:lang w:val="en-IN"/>
                        </w:rPr>
                        <w:t>={</w:t>
                      </w:r>
                      <w:proofErr w:type="gramEnd"/>
                    </w:p>
                    <w:p w:rsidR="007F3731" w:rsidRPr="007F3731" w:rsidRDefault="007F3731" w:rsidP="007F3731">
                      <w:pPr>
                        <w:rPr>
                          <w:lang w:val="en-IN"/>
                        </w:rPr>
                      </w:pPr>
                      <w:proofErr w:type="gramStart"/>
                      <w:r w:rsidRPr="007F3731">
                        <w:rPr>
                          <w:lang w:val="en-IN"/>
                        </w:rPr>
                        <w:t>count:</w:t>
                      </w:r>
                      <w:proofErr w:type="gramEnd"/>
                      <w:r w:rsidRPr="007F3731">
                        <w:rPr>
                          <w:lang w:val="en-IN"/>
                        </w:rPr>
                        <w:t>0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r w:rsidRPr="007F3731">
                        <w:rPr>
                          <w:lang w:val="en-IN"/>
                        </w:rPr>
                        <w:t>}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}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Pr="007F3731" w:rsidRDefault="007F3731" w:rsidP="007F3731">
                      <w:pPr>
                        <w:rPr>
                          <w:lang w:val="en-IN"/>
                        </w:rPr>
                      </w:pPr>
                      <w:proofErr w:type="gramStart"/>
                      <w:r w:rsidRPr="007F3731">
                        <w:rPr>
                          <w:lang w:val="en-IN"/>
                        </w:rPr>
                        <w:t>increment(</w:t>
                      </w:r>
                      <w:proofErr w:type="gramEnd"/>
                      <w:r w:rsidRPr="007F3731">
                        <w:rPr>
                          <w:lang w:val="en-IN"/>
                        </w:rPr>
                        <w:t>){</w:t>
                      </w:r>
                    </w:p>
                    <w:p w:rsidR="007F3731" w:rsidRPr="007F3731" w:rsidRDefault="007F3731" w:rsidP="007F3731">
                      <w:pPr>
                        <w:rPr>
                          <w:lang w:val="en-IN"/>
                        </w:rPr>
                      </w:pPr>
                      <w:proofErr w:type="spellStart"/>
                      <w:proofErr w:type="gramStart"/>
                      <w:r w:rsidRPr="007F3731">
                        <w:rPr>
                          <w:lang w:val="en-IN"/>
                        </w:rPr>
                        <w:t>this.setState</w:t>
                      </w:r>
                      <w:proofErr w:type="spellEnd"/>
                      <w:r w:rsidRPr="007F3731">
                        <w:rPr>
                          <w:lang w:val="en-IN"/>
                        </w:rPr>
                        <w:t>({</w:t>
                      </w:r>
                      <w:proofErr w:type="gramEnd"/>
                    </w:p>
                    <w:p w:rsidR="007F3731" w:rsidRPr="007F3731" w:rsidRDefault="007F3731" w:rsidP="007F3731">
                      <w:pPr>
                        <w:rPr>
                          <w:lang w:val="en-IN"/>
                        </w:rPr>
                      </w:pPr>
                      <w:proofErr w:type="spellStart"/>
                      <w:proofErr w:type="gramStart"/>
                      <w:r w:rsidRPr="007F3731">
                        <w:rPr>
                          <w:lang w:val="en-IN"/>
                        </w:rPr>
                        <w:t>count:</w:t>
                      </w:r>
                      <w:proofErr w:type="gramEnd"/>
                      <w:r w:rsidRPr="007F3731">
                        <w:rPr>
                          <w:lang w:val="en-IN"/>
                        </w:rPr>
                        <w:t>this.state.count</w:t>
                      </w:r>
                      <w:proofErr w:type="spellEnd"/>
                      <w:r w:rsidRPr="007F3731">
                        <w:rPr>
                          <w:lang w:val="en-IN"/>
                        </w:rPr>
                        <w:t xml:space="preserve"> + 1</w:t>
                      </w:r>
                    </w:p>
                    <w:p w:rsidR="007F3731" w:rsidRPr="007F3731" w:rsidRDefault="007F3731" w:rsidP="007F3731">
                      <w:pPr>
                        <w:rPr>
                          <w:lang w:val="en-IN"/>
                        </w:rPr>
                      </w:pPr>
                      <w:r w:rsidRPr="007F3731">
                        <w:rPr>
                          <w:lang w:val="en-IN"/>
                        </w:rPr>
                        <w:t>}</w:t>
                      </w:r>
                      <w:proofErr w:type="gramStart"/>
                      <w:r>
                        <w:rPr>
                          <w:lang w:val="en-IN"/>
                        </w:rPr>
                        <w:t>,(</w:t>
                      </w:r>
                      <w:proofErr w:type="gramEnd"/>
                      <w:r>
                        <w:rPr>
                          <w:lang w:val="en-IN"/>
                        </w:rPr>
                        <w:t>) =&gt; {</w:t>
                      </w:r>
                      <w:r w:rsidRPr="007F3731">
                        <w:rPr>
                          <w:lang w:val="en-IN"/>
                        </w:rPr>
                        <w:t xml:space="preserve"> </w:t>
                      </w:r>
                      <w:r w:rsidRPr="007F3731">
                        <w:rPr>
                          <w:lang w:val="en-IN"/>
                        </w:rPr>
                        <w:t>console.log(</w:t>
                      </w:r>
                      <w:proofErr w:type="spellStart"/>
                      <w:r w:rsidRPr="007F3731">
                        <w:rPr>
                          <w:lang w:val="en-IN"/>
                        </w:rPr>
                        <w:t>this.state.count</w:t>
                      </w:r>
                      <w:proofErr w:type="spellEnd"/>
                      <w:r w:rsidRPr="007F3731">
                        <w:rPr>
                          <w:lang w:val="en-IN"/>
                        </w:rPr>
                        <w:t>)</w:t>
                      </w:r>
                    </w:p>
                    <w:p w:rsidR="007F3731" w:rsidRPr="007F3731" w:rsidRDefault="007F3731" w:rsidP="007F373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</w:t>
                      </w:r>
                      <w:r w:rsidRPr="007F3731">
                        <w:rPr>
                          <w:lang w:val="en-IN"/>
                        </w:rPr>
                        <w:t>)</w:t>
                      </w: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  <w:r w:rsidRPr="007F3731">
                        <w:rPr>
                          <w:lang w:val="en-IN"/>
                        </w:rPr>
                        <w:t>}</w:t>
                      </w:r>
                    </w:p>
                    <w:p w:rsidR="007F3731" w:rsidRPr="007F3731" w:rsidRDefault="007F3731" w:rsidP="007F3731">
                      <w:pPr>
                        <w:rPr>
                          <w:highlight w:val="yellow"/>
                          <w:lang w:val="en-IN"/>
                        </w:rPr>
                      </w:pPr>
                      <w:proofErr w:type="spellStart"/>
                      <w:proofErr w:type="gramStart"/>
                      <w:r w:rsidRPr="007F3731">
                        <w:rPr>
                          <w:highlight w:val="yellow"/>
                          <w:lang w:val="en-IN"/>
                        </w:rPr>
                        <w:t>incrementFive</w:t>
                      </w:r>
                      <w:proofErr w:type="spellEnd"/>
                      <w:r w:rsidRPr="007F3731">
                        <w:rPr>
                          <w:highlight w:val="yellow"/>
                          <w:lang w:val="en-IN"/>
                        </w:rPr>
                        <w:t>(</w:t>
                      </w:r>
                      <w:proofErr w:type="gramEnd"/>
                      <w:r w:rsidRPr="007F3731">
                        <w:rPr>
                          <w:highlight w:val="yellow"/>
                          <w:lang w:val="en-IN"/>
                        </w:rPr>
                        <w:t>){</w:t>
                      </w:r>
                    </w:p>
                    <w:p w:rsidR="007F3731" w:rsidRPr="007F3731" w:rsidRDefault="007F3731" w:rsidP="007F3731">
                      <w:pPr>
                        <w:rPr>
                          <w:highlight w:val="yellow"/>
                          <w:lang w:val="en-IN"/>
                        </w:rPr>
                      </w:pPr>
                      <w:proofErr w:type="spellStart"/>
                      <w:proofErr w:type="gramStart"/>
                      <w:r w:rsidRPr="007F3731">
                        <w:rPr>
                          <w:highlight w:val="yellow"/>
                          <w:lang w:val="en-IN"/>
                        </w:rPr>
                        <w:t>this.increment</w:t>
                      </w:r>
                      <w:proofErr w:type="spellEnd"/>
                      <w:r w:rsidRPr="007F3731">
                        <w:rPr>
                          <w:highlight w:val="yellow"/>
                          <w:lang w:val="en-IN"/>
                        </w:rPr>
                        <w:t>()</w:t>
                      </w:r>
                      <w:proofErr w:type="gramEnd"/>
                    </w:p>
                    <w:p w:rsidR="007F3731" w:rsidRPr="007F3731" w:rsidRDefault="007F3731" w:rsidP="007F3731">
                      <w:pPr>
                        <w:rPr>
                          <w:highlight w:val="yellow"/>
                          <w:lang w:val="en-IN"/>
                        </w:rPr>
                      </w:pPr>
                      <w:proofErr w:type="spellStart"/>
                      <w:proofErr w:type="gramStart"/>
                      <w:r w:rsidRPr="007F3731">
                        <w:rPr>
                          <w:highlight w:val="yellow"/>
                          <w:lang w:val="en-IN"/>
                        </w:rPr>
                        <w:t>this.increment</w:t>
                      </w:r>
                      <w:proofErr w:type="spellEnd"/>
                      <w:r w:rsidRPr="007F3731">
                        <w:rPr>
                          <w:highlight w:val="yellow"/>
                          <w:lang w:val="en-IN"/>
                        </w:rPr>
                        <w:t>()</w:t>
                      </w:r>
                      <w:proofErr w:type="gramEnd"/>
                    </w:p>
                    <w:p w:rsidR="007F3731" w:rsidRPr="007F3731" w:rsidRDefault="007F3731" w:rsidP="007F3731">
                      <w:pPr>
                        <w:rPr>
                          <w:highlight w:val="yellow"/>
                          <w:lang w:val="en-IN"/>
                        </w:rPr>
                      </w:pPr>
                      <w:proofErr w:type="spellStart"/>
                      <w:proofErr w:type="gramStart"/>
                      <w:r w:rsidRPr="007F3731">
                        <w:rPr>
                          <w:highlight w:val="yellow"/>
                          <w:lang w:val="en-IN"/>
                        </w:rPr>
                        <w:t>this.increment</w:t>
                      </w:r>
                      <w:proofErr w:type="spellEnd"/>
                      <w:r w:rsidRPr="007F3731">
                        <w:rPr>
                          <w:highlight w:val="yellow"/>
                          <w:lang w:val="en-IN"/>
                        </w:rPr>
                        <w:t>()</w:t>
                      </w:r>
                      <w:proofErr w:type="gramEnd"/>
                    </w:p>
                    <w:p w:rsidR="007F3731" w:rsidRPr="007F3731" w:rsidRDefault="007F3731" w:rsidP="007F3731">
                      <w:pPr>
                        <w:rPr>
                          <w:highlight w:val="yellow"/>
                          <w:lang w:val="en-IN"/>
                        </w:rPr>
                      </w:pPr>
                      <w:proofErr w:type="spellStart"/>
                      <w:proofErr w:type="gramStart"/>
                      <w:r w:rsidRPr="007F3731">
                        <w:rPr>
                          <w:highlight w:val="yellow"/>
                          <w:lang w:val="en-IN"/>
                        </w:rPr>
                        <w:t>this.increment</w:t>
                      </w:r>
                      <w:proofErr w:type="spellEnd"/>
                      <w:r w:rsidRPr="007F3731">
                        <w:rPr>
                          <w:highlight w:val="yellow"/>
                          <w:lang w:val="en-IN"/>
                        </w:rPr>
                        <w:t>()</w:t>
                      </w:r>
                      <w:proofErr w:type="gramEnd"/>
                    </w:p>
                    <w:p w:rsidR="007F3731" w:rsidRPr="007F3731" w:rsidRDefault="007F3731" w:rsidP="007F3731">
                      <w:pPr>
                        <w:rPr>
                          <w:highlight w:val="yellow"/>
                          <w:lang w:val="en-IN"/>
                        </w:rPr>
                      </w:pPr>
                      <w:proofErr w:type="spellStart"/>
                      <w:proofErr w:type="gramStart"/>
                      <w:r w:rsidRPr="007F3731">
                        <w:rPr>
                          <w:highlight w:val="yellow"/>
                          <w:lang w:val="en-IN"/>
                        </w:rPr>
                        <w:t>this.increment</w:t>
                      </w:r>
                      <w:proofErr w:type="spellEnd"/>
                      <w:r w:rsidRPr="007F3731">
                        <w:rPr>
                          <w:highlight w:val="yellow"/>
                          <w:lang w:val="en-IN"/>
                        </w:rPr>
                        <w:t>()</w:t>
                      </w:r>
                      <w:proofErr w:type="gramEnd"/>
                    </w:p>
                    <w:p w:rsidR="007F3731" w:rsidRPr="007F3731" w:rsidRDefault="007F3731" w:rsidP="007F3731">
                      <w:pPr>
                        <w:rPr>
                          <w:highlight w:val="yellow"/>
                          <w:lang w:val="en-IN"/>
                        </w:rPr>
                      </w:pP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r w:rsidRPr="007F3731">
                        <w:rPr>
                          <w:highlight w:val="yellow"/>
                          <w:lang w:val="en-IN"/>
                        </w:rPr>
                        <w:t>}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proofErr w:type="gramStart"/>
                      <w:r w:rsidRPr="007031B7">
                        <w:rPr>
                          <w:lang w:val="en-IN"/>
                        </w:rPr>
                        <w:t>render(</w:t>
                      </w:r>
                      <w:proofErr w:type="gramEnd"/>
                      <w:r w:rsidRPr="007031B7">
                        <w:rPr>
                          <w:lang w:val="en-IN"/>
                        </w:rPr>
                        <w:t>){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proofErr w:type="gramStart"/>
                      <w:r w:rsidRPr="007031B7">
                        <w:rPr>
                          <w:lang w:val="en-IN"/>
                        </w:rPr>
                        <w:t>return(</w:t>
                      </w:r>
                      <w:proofErr w:type="gramEnd"/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&lt;</w:t>
                      </w:r>
                      <w:proofErr w:type="gramStart"/>
                      <w:r w:rsidRPr="007031B7">
                        <w:rPr>
                          <w:lang w:val="en-IN"/>
                        </w:rPr>
                        <w:t>div</w:t>
                      </w:r>
                      <w:proofErr w:type="gramEnd"/>
                      <w:r w:rsidRPr="007031B7">
                        <w:rPr>
                          <w:lang w:val="en-IN"/>
                        </w:rPr>
                        <w:t>&gt;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r w:rsidRPr="007031B7">
                        <w:rPr>
                          <w:lang w:val="en-IN"/>
                        </w:rPr>
                        <w:tab/>
                        <w:t>&lt;h1&gt;{</w:t>
                      </w:r>
                      <w:proofErr w:type="spellStart"/>
                      <w:r w:rsidRPr="007031B7">
                        <w:rPr>
                          <w:lang w:val="en-IN"/>
                        </w:rPr>
                        <w:t>this.state.count</w:t>
                      </w:r>
                      <w:proofErr w:type="spellEnd"/>
                      <w:r w:rsidRPr="007031B7">
                        <w:rPr>
                          <w:lang w:val="en-IN"/>
                        </w:rPr>
                        <w:t>}&lt;/h1&gt;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r w:rsidRPr="007031B7">
                        <w:rPr>
                          <w:lang w:val="en-IN"/>
                        </w:rPr>
                        <w:tab/>
                      </w:r>
                      <w:r w:rsidRPr="007F3731">
                        <w:rPr>
                          <w:lang w:val="en-IN"/>
                        </w:rPr>
                        <w:t xml:space="preserve">&lt;button </w:t>
                      </w:r>
                      <w:proofErr w:type="spellStart"/>
                      <w:r w:rsidRPr="007F3731">
                        <w:rPr>
                          <w:highlight w:val="yellow"/>
                          <w:lang w:val="en-IN"/>
                        </w:rPr>
                        <w:t>onClick</w:t>
                      </w:r>
                      <w:proofErr w:type="spellEnd"/>
                      <w:proofErr w:type="gramStart"/>
                      <w:r w:rsidRPr="007F3731">
                        <w:rPr>
                          <w:highlight w:val="yellow"/>
                          <w:lang w:val="en-IN"/>
                        </w:rPr>
                        <w:t>={</w:t>
                      </w:r>
                      <w:proofErr w:type="gramEnd"/>
                      <w:r w:rsidRPr="007F3731">
                        <w:rPr>
                          <w:highlight w:val="yellow"/>
                          <w:lang w:val="en-IN"/>
                        </w:rPr>
                        <w:t xml:space="preserve">() =&gt; </w:t>
                      </w:r>
                      <w:proofErr w:type="spellStart"/>
                      <w:r w:rsidRPr="007F3731">
                        <w:rPr>
                          <w:highlight w:val="yellow"/>
                          <w:lang w:val="en-IN"/>
                        </w:rPr>
                        <w:t>this.increment</w:t>
                      </w:r>
                      <w:r w:rsidRPr="007F3731">
                        <w:rPr>
                          <w:highlight w:val="yellow"/>
                          <w:lang w:val="en-IN"/>
                        </w:rPr>
                        <w:t>Five</w:t>
                      </w:r>
                      <w:proofErr w:type="spellEnd"/>
                      <w:r w:rsidRPr="007F3731">
                        <w:rPr>
                          <w:highlight w:val="yellow"/>
                          <w:lang w:val="en-IN"/>
                        </w:rPr>
                        <w:t>()}&gt;</w:t>
                      </w:r>
                      <w:r w:rsidRPr="007F3731">
                        <w:rPr>
                          <w:lang w:val="en-IN"/>
                        </w:rPr>
                        <w:t>increment&lt;/button&gt;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&lt;/div&gt;)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}</w:t>
                      </w:r>
                    </w:p>
                    <w:p w:rsidR="007F3731" w:rsidRPr="007031B7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  <w:proofErr w:type="gramStart"/>
                      <w:r w:rsidRPr="007031B7">
                        <w:rPr>
                          <w:lang w:val="en-IN"/>
                        </w:rPr>
                        <w:t>export</w:t>
                      </w:r>
                      <w:proofErr w:type="gramEnd"/>
                      <w:r w:rsidRPr="007031B7">
                        <w:rPr>
                          <w:lang w:val="en-IN"/>
                        </w:rPr>
                        <w:t xml:space="preserve"> default Counter</w:t>
                      </w: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Default="007F3731" w:rsidP="007F3731">
                      <w:pPr>
                        <w:rPr>
                          <w:lang w:val="en-IN"/>
                        </w:rPr>
                      </w:pPr>
                    </w:p>
                    <w:p w:rsidR="007F3731" w:rsidRPr="00674079" w:rsidRDefault="007F3731" w:rsidP="007F3731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  <w:r>
        <w:t xml:space="preserve">Output </w:t>
      </w:r>
    </w:p>
    <w:p w:rsidR="007F3731" w:rsidRDefault="007F3731" w:rsidP="007F3731">
      <w:pPr>
        <w:tabs>
          <w:tab w:val="left" w:pos="12680"/>
        </w:tabs>
      </w:pPr>
    </w:p>
    <w:p w:rsidR="007031B7" w:rsidRDefault="007F3731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0B0ECBCD" wp14:editId="51AD1DD6">
            <wp:extent cx="5943600" cy="24758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1B7">
        <w:tab/>
      </w:r>
    </w:p>
    <w:p w:rsidR="007F3731" w:rsidRDefault="00C8480F" w:rsidP="007F3731">
      <w:pPr>
        <w:tabs>
          <w:tab w:val="left" w:pos="12680"/>
        </w:tabs>
      </w:pPr>
      <w:r>
        <w:t xml:space="preserve">This means that on clicking only 1 </w:t>
      </w:r>
      <w:proofErr w:type="gramStart"/>
      <w:r>
        <w:t>time ,</w:t>
      </w:r>
      <w:proofErr w:type="gramEnd"/>
      <w:r>
        <w:t xml:space="preserve"> count is increment by 1 as for all the count is grouped into 1 only.</w:t>
      </w:r>
    </w:p>
    <w:p w:rsidR="00C8480F" w:rsidRDefault="00C8480F" w:rsidP="007F3731">
      <w:pPr>
        <w:tabs>
          <w:tab w:val="left" w:pos="12680"/>
        </w:tabs>
      </w:pPr>
      <w:r>
        <w:t xml:space="preserve">Thereby we need to CHAIN it with previous </w:t>
      </w:r>
      <w:proofErr w:type="gramStart"/>
      <w:r>
        <w:t>state .</w:t>
      </w:r>
      <w:proofErr w:type="gramEnd"/>
    </w:p>
    <w:p w:rsidR="00C8480F" w:rsidRPr="00C8480F" w:rsidRDefault="00C8480F" w:rsidP="00C8480F">
      <w:pPr>
        <w:tabs>
          <w:tab w:val="left" w:pos="12680"/>
        </w:tabs>
        <w:rPr>
          <w:i/>
          <w:highlight w:val="lightGray"/>
        </w:rPr>
      </w:pPr>
      <w:proofErr w:type="spellStart"/>
      <w:proofErr w:type="gramStart"/>
      <w:r w:rsidRPr="00C8480F">
        <w:rPr>
          <w:i/>
          <w:highlight w:val="lightGray"/>
        </w:rPr>
        <w:t>this.setState</w:t>
      </w:r>
      <w:proofErr w:type="spellEnd"/>
      <w:r w:rsidRPr="00C8480F">
        <w:rPr>
          <w:i/>
          <w:highlight w:val="lightGray"/>
        </w:rPr>
        <w:t>({</w:t>
      </w:r>
      <w:proofErr w:type="gramEnd"/>
    </w:p>
    <w:p w:rsidR="00C8480F" w:rsidRPr="00C8480F" w:rsidRDefault="00C8480F" w:rsidP="00C8480F">
      <w:pPr>
        <w:tabs>
          <w:tab w:val="left" w:pos="12680"/>
        </w:tabs>
        <w:rPr>
          <w:i/>
          <w:highlight w:val="lightGray"/>
        </w:rPr>
      </w:pPr>
      <w:proofErr w:type="spellStart"/>
      <w:proofErr w:type="gramStart"/>
      <w:r w:rsidRPr="00C8480F">
        <w:rPr>
          <w:i/>
          <w:highlight w:val="lightGray"/>
        </w:rPr>
        <w:t>count:</w:t>
      </w:r>
      <w:proofErr w:type="gramEnd"/>
      <w:r w:rsidRPr="00C8480F">
        <w:rPr>
          <w:i/>
          <w:highlight w:val="lightGray"/>
        </w:rPr>
        <w:t>this.state.count</w:t>
      </w:r>
      <w:proofErr w:type="spellEnd"/>
      <w:r w:rsidRPr="00C8480F">
        <w:rPr>
          <w:i/>
          <w:highlight w:val="lightGray"/>
        </w:rPr>
        <w:t xml:space="preserve"> + 1</w:t>
      </w:r>
    </w:p>
    <w:p w:rsidR="00C8480F" w:rsidRPr="00C8480F" w:rsidRDefault="00C8480F" w:rsidP="00C8480F">
      <w:pPr>
        <w:tabs>
          <w:tab w:val="left" w:pos="12680"/>
        </w:tabs>
        <w:rPr>
          <w:i/>
        </w:rPr>
      </w:pPr>
      <w:r w:rsidRPr="00C8480F">
        <w:rPr>
          <w:i/>
          <w:highlight w:val="lightGray"/>
        </w:rPr>
        <w:t>}</w:t>
      </w:r>
      <w:proofErr w:type="gramStart"/>
      <w:r w:rsidRPr="00C8480F">
        <w:rPr>
          <w:i/>
          <w:highlight w:val="lightGray"/>
        </w:rPr>
        <w:t>,(</w:t>
      </w:r>
      <w:proofErr w:type="gramEnd"/>
      <w:r w:rsidRPr="00C8480F">
        <w:rPr>
          <w:i/>
          <w:highlight w:val="lightGray"/>
        </w:rPr>
        <w:t>) =&gt; {console.log(</w:t>
      </w:r>
      <w:proofErr w:type="spellStart"/>
      <w:r w:rsidRPr="00C8480F">
        <w:rPr>
          <w:i/>
          <w:highlight w:val="lightGray"/>
        </w:rPr>
        <w:t>this.state.count</w:t>
      </w:r>
      <w:proofErr w:type="spellEnd"/>
      <w:r w:rsidRPr="00C8480F">
        <w:rPr>
          <w:i/>
          <w:highlight w:val="lightGray"/>
        </w:rPr>
        <w:t>)})</w:t>
      </w:r>
    </w:p>
    <w:p w:rsidR="00C8480F" w:rsidRDefault="00C8480F" w:rsidP="00C8480F">
      <w:pPr>
        <w:tabs>
          <w:tab w:val="left" w:pos="12680"/>
        </w:tabs>
      </w:pPr>
      <w:r>
        <w:t xml:space="preserve">Is changed to </w:t>
      </w:r>
    </w:p>
    <w:p w:rsidR="007A799C" w:rsidRPr="007A799C" w:rsidRDefault="007A799C" w:rsidP="007A799C">
      <w:pPr>
        <w:tabs>
          <w:tab w:val="left" w:pos="12680"/>
        </w:tabs>
        <w:rPr>
          <w:highlight w:val="yellow"/>
        </w:rPr>
      </w:pPr>
      <w:proofErr w:type="gramStart"/>
      <w:r w:rsidRPr="007A799C">
        <w:rPr>
          <w:highlight w:val="yellow"/>
        </w:rPr>
        <w:t>increment(</w:t>
      </w:r>
      <w:proofErr w:type="gramEnd"/>
      <w:r w:rsidRPr="007A799C">
        <w:rPr>
          <w:highlight w:val="yellow"/>
        </w:rPr>
        <w:t>){</w:t>
      </w:r>
    </w:p>
    <w:p w:rsidR="007A799C" w:rsidRPr="007A799C" w:rsidRDefault="007A799C" w:rsidP="007A799C">
      <w:pPr>
        <w:tabs>
          <w:tab w:val="left" w:pos="12680"/>
        </w:tabs>
        <w:rPr>
          <w:highlight w:val="yellow"/>
        </w:rPr>
      </w:pPr>
      <w:proofErr w:type="spellStart"/>
      <w:proofErr w:type="gramStart"/>
      <w:r w:rsidRPr="007A799C">
        <w:rPr>
          <w:highlight w:val="yellow"/>
        </w:rPr>
        <w:t>this.setState</w:t>
      </w:r>
      <w:proofErr w:type="spellEnd"/>
      <w:r w:rsidRPr="007A799C">
        <w:rPr>
          <w:highlight w:val="yellow"/>
        </w:rPr>
        <w:t>(</w:t>
      </w:r>
      <w:proofErr w:type="spellStart"/>
      <w:proofErr w:type="gramEnd"/>
      <w:r w:rsidRPr="007A799C">
        <w:rPr>
          <w:highlight w:val="yellow"/>
        </w:rPr>
        <w:t>prevState</w:t>
      </w:r>
      <w:proofErr w:type="spellEnd"/>
      <w:r w:rsidRPr="007A799C">
        <w:rPr>
          <w:highlight w:val="yellow"/>
        </w:rPr>
        <w:t xml:space="preserve"> =&gt; ({</w:t>
      </w:r>
    </w:p>
    <w:p w:rsidR="007A799C" w:rsidRPr="007A799C" w:rsidRDefault="007A799C" w:rsidP="007A799C">
      <w:pPr>
        <w:tabs>
          <w:tab w:val="left" w:pos="12680"/>
        </w:tabs>
        <w:rPr>
          <w:highlight w:val="yellow"/>
        </w:rPr>
      </w:pPr>
      <w:proofErr w:type="spellStart"/>
      <w:proofErr w:type="gramStart"/>
      <w:r w:rsidRPr="007A799C">
        <w:rPr>
          <w:highlight w:val="yellow"/>
        </w:rPr>
        <w:t>count:</w:t>
      </w:r>
      <w:proofErr w:type="gramEnd"/>
      <w:r w:rsidRPr="007A799C">
        <w:rPr>
          <w:highlight w:val="yellow"/>
        </w:rPr>
        <w:t>prevState.count</w:t>
      </w:r>
      <w:proofErr w:type="spellEnd"/>
      <w:r w:rsidRPr="007A799C">
        <w:rPr>
          <w:highlight w:val="yellow"/>
        </w:rPr>
        <w:t xml:space="preserve"> + 1</w:t>
      </w:r>
    </w:p>
    <w:p w:rsidR="007A799C" w:rsidRDefault="007A799C" w:rsidP="007A799C">
      <w:pPr>
        <w:tabs>
          <w:tab w:val="left" w:pos="12680"/>
        </w:tabs>
      </w:pPr>
      <w:r w:rsidRPr="007A799C">
        <w:rPr>
          <w:highlight w:val="yellow"/>
        </w:rPr>
        <w:t>})</w:t>
      </w:r>
      <w:proofErr w:type="gramStart"/>
      <w:r w:rsidRPr="007A799C">
        <w:rPr>
          <w:highlight w:val="yellow"/>
        </w:rPr>
        <w:t>,(</w:t>
      </w:r>
      <w:proofErr w:type="gramEnd"/>
      <w:r w:rsidRPr="007A799C">
        <w:rPr>
          <w:highlight w:val="yellow"/>
        </w:rPr>
        <w:t>) =&gt; {console.log(</w:t>
      </w:r>
      <w:proofErr w:type="spellStart"/>
      <w:r w:rsidRPr="007A799C">
        <w:rPr>
          <w:highlight w:val="yellow"/>
        </w:rPr>
        <w:t>this.state.count</w:t>
      </w:r>
      <w:proofErr w:type="spellEnd"/>
      <w:r w:rsidRPr="007A799C">
        <w:rPr>
          <w:highlight w:val="yellow"/>
        </w:rPr>
        <w:t>)})</w:t>
      </w:r>
    </w:p>
    <w:p w:rsidR="007A799C" w:rsidRDefault="007A799C" w:rsidP="007A799C">
      <w:pPr>
        <w:tabs>
          <w:tab w:val="left" w:pos="12680"/>
        </w:tabs>
      </w:pPr>
      <w:r>
        <w:tab/>
      </w:r>
    </w:p>
    <w:p w:rsidR="00C8480F" w:rsidRDefault="007A799C" w:rsidP="007A799C">
      <w:pPr>
        <w:tabs>
          <w:tab w:val="left" w:pos="12680"/>
        </w:tabs>
      </w:pPr>
      <w:r>
        <w:t>}</w:t>
      </w:r>
    </w:p>
    <w:p w:rsidR="007F3731" w:rsidRDefault="007F3731" w:rsidP="007F3731">
      <w:pPr>
        <w:tabs>
          <w:tab w:val="left" w:pos="12680"/>
        </w:tabs>
      </w:pPr>
    </w:p>
    <w:sdt>
      <w:sdtPr>
        <w:alias w:val="Post Title"/>
        <w:id w:val="1588645278"/>
        <w:dataBinding w:xpath="/ns0:BlogPostInfo/ns0:PostTitle" w:storeItemID="{A704DBB3-9B97-489C-9BCB-C4E4762749E3}"/>
        <w:text/>
      </w:sdtPr>
      <w:sdtContent>
        <w:p w:rsidR="005A1FFB" w:rsidRDefault="002119B3" w:rsidP="005A1FFB">
          <w:pPr>
            <w:pStyle w:val="Publishwithline"/>
          </w:pPr>
          <w:r>
            <w:rPr>
              <w:lang w:val="en-IN"/>
            </w:rPr>
            <w:t xml:space="preserve"> </w:t>
          </w:r>
          <w:proofErr w:type="gramStart"/>
          <w:r>
            <w:rPr>
              <w:lang w:val="en-IN"/>
            </w:rPr>
            <w:t>React :</w:t>
          </w:r>
          <w:proofErr w:type="gramEnd"/>
          <w:r>
            <w:rPr>
              <w:lang w:val="en-IN"/>
            </w:rPr>
            <w:t xml:space="preserve">: </w:t>
          </w:r>
          <w:proofErr w:type="spellStart"/>
          <w:r>
            <w:rPr>
              <w:lang w:val="en-IN"/>
            </w:rPr>
            <w:t>LifeCycle</w:t>
          </w:r>
          <w:proofErr w:type="spellEnd"/>
          <w:r>
            <w:rPr>
              <w:lang w:val="en-IN"/>
            </w:rPr>
            <w:t xml:space="preserve"> Methods  </w:t>
          </w:r>
        </w:p>
      </w:sdtContent>
    </w:sdt>
    <w:p w:rsidR="005A1FFB" w:rsidRDefault="005A1FFB" w:rsidP="005A1FFB">
      <w:pPr>
        <w:pStyle w:val="underline"/>
      </w:pPr>
    </w:p>
    <w:p w:rsidR="005A1FFB" w:rsidRDefault="005A1FFB" w:rsidP="005A1FFB"/>
    <w:p w:rsidR="005A1FFB" w:rsidRDefault="005A1FFB" w:rsidP="005A1FFB">
      <w:r>
        <w:t xml:space="preserve">Why We need to </w:t>
      </w:r>
      <w:proofErr w:type="gramStart"/>
      <w:r>
        <w:t>Bind ?</w:t>
      </w:r>
      <w:proofErr w:type="gramEnd"/>
    </w:p>
    <w:p w:rsidR="005A1FFB" w:rsidRDefault="005A1FFB" w:rsidP="005A1FFB">
      <w:r>
        <w:t xml:space="preserve">In </w:t>
      </w:r>
      <w:proofErr w:type="gramStart"/>
      <w:r>
        <w:t>Event ,</w:t>
      </w:r>
      <w:proofErr w:type="gramEnd"/>
      <w:r>
        <w:t xml:space="preserve"> </w:t>
      </w:r>
      <w:r w:rsidRPr="005A1FFB">
        <w:rPr>
          <w:b/>
          <w:i/>
          <w:u w:val="single"/>
        </w:rPr>
        <w:t>this</w:t>
      </w:r>
      <w:r>
        <w:t xml:space="preserve"> is a </w:t>
      </w:r>
      <w:proofErr w:type="spellStart"/>
      <w:r>
        <w:t>Javascript</w:t>
      </w:r>
      <w:proofErr w:type="spellEnd"/>
      <w:r>
        <w:t xml:space="preserve"> keyword and thereby it remains undefined </w:t>
      </w:r>
    </w:p>
    <w:p w:rsidR="00907467" w:rsidRDefault="005A1FFB" w:rsidP="005A1FFB">
      <w:proofErr w:type="spellStart"/>
      <w:proofErr w:type="gramStart"/>
      <w:r>
        <w:t>Lets</w:t>
      </w:r>
      <w:proofErr w:type="spellEnd"/>
      <w:proofErr w:type="gramEnd"/>
      <w:r>
        <w:t xml:space="preserve"> try this with an example </w:t>
      </w:r>
    </w:p>
    <w:p w:rsidR="00907467" w:rsidRPr="00907467" w:rsidRDefault="00907467" w:rsidP="005A1FFB">
      <w:pPr>
        <w:rPr>
          <w:b/>
          <w:u w:val="single"/>
        </w:rPr>
      </w:pPr>
      <w:r w:rsidRPr="00907467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64117C" wp14:editId="6FFFA600">
                <wp:simplePos x="0" y="0"/>
                <wp:positionH relativeFrom="column">
                  <wp:posOffset>63500</wp:posOffset>
                </wp:positionH>
                <wp:positionV relativeFrom="paragraph">
                  <wp:posOffset>273050</wp:posOffset>
                </wp:positionV>
                <wp:extent cx="5410200" cy="7823200"/>
                <wp:effectExtent l="0" t="0" r="1905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782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 w:rsidP="00907467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React,{Component} from 'react'</w:t>
                            </w:r>
                          </w:p>
                          <w:p w:rsidR="00FF3E97" w:rsidRDefault="00FF3E97" w:rsidP="00907467"/>
                          <w:p w:rsidR="00FF3E97" w:rsidRDefault="00FF3E97" w:rsidP="00907467"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EventBind</w:t>
                            </w:r>
                            <w:proofErr w:type="spellEnd"/>
                            <w:r>
                              <w:t xml:space="preserve"> extends Component</w:t>
                            </w:r>
                          </w:p>
                          <w:p w:rsidR="00FF3E97" w:rsidRDefault="00FF3E97" w:rsidP="00907467">
                            <w:r>
                              <w:t>{</w:t>
                            </w:r>
                          </w:p>
                          <w:p w:rsidR="00FF3E97" w:rsidRDefault="00FF3E97" w:rsidP="00907467">
                            <w:r>
                              <w:tab/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FF3E97" w:rsidRDefault="00FF3E97" w:rsidP="00907467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super()</w:t>
                            </w:r>
                            <w:proofErr w:type="gramEnd"/>
                          </w:p>
                          <w:p w:rsidR="00FF3E97" w:rsidRDefault="00FF3E97" w:rsidP="00907467">
                            <w:r>
                              <w:tab/>
                            </w:r>
                            <w:proofErr w:type="spellStart"/>
                            <w:r>
                              <w:t>this.state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gramEnd"/>
                          </w:p>
                          <w:p w:rsidR="00FF3E97" w:rsidRDefault="00FF3E97" w:rsidP="00907467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message</w:t>
                            </w:r>
                            <w:proofErr w:type="gramEnd"/>
                            <w:r>
                              <w:t>:"Hello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FF3E97" w:rsidRDefault="00FF3E97" w:rsidP="00907467">
                            <w:r>
                              <w:tab/>
                              <w:t>}</w:t>
                            </w:r>
                          </w:p>
                          <w:p w:rsidR="00FF3E97" w:rsidRDefault="00FF3E97" w:rsidP="00907467">
                            <w:proofErr w:type="spellStart"/>
                            <w:r w:rsidRPr="00437A5A">
                              <w:rPr>
                                <w:highlight w:val="green"/>
                              </w:rPr>
                              <w:t>this.clickHandler</w:t>
                            </w:r>
                            <w:proofErr w:type="spellEnd"/>
                            <w:r w:rsidRPr="00437A5A">
                              <w:rPr>
                                <w:highlight w:val="green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37A5A">
                              <w:rPr>
                                <w:highlight w:val="green"/>
                              </w:rPr>
                              <w:t>this.clickHandler.bind</w:t>
                            </w:r>
                            <w:proofErr w:type="spellEnd"/>
                            <w:r w:rsidRPr="00437A5A">
                              <w:rPr>
                                <w:highlight w:val="green"/>
                              </w:rPr>
                              <w:t>(</w:t>
                            </w:r>
                            <w:proofErr w:type="gramEnd"/>
                            <w:r w:rsidRPr="00437A5A">
                              <w:rPr>
                                <w:highlight w:val="green"/>
                              </w:rPr>
                              <w:t>this)</w:t>
                            </w:r>
                          </w:p>
                          <w:p w:rsidR="00FF3E97" w:rsidRDefault="00FF3E97" w:rsidP="00907467">
                            <w:r>
                              <w:tab/>
                              <w:t>}</w:t>
                            </w:r>
                          </w:p>
                          <w:p w:rsidR="00FF3E97" w:rsidRDefault="00FF3E97" w:rsidP="00907467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clickHandler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FF3E97" w:rsidRDefault="00FF3E97" w:rsidP="00907467">
                            <w:r>
                              <w:tab/>
                            </w:r>
                            <w:proofErr w:type="spellStart"/>
                            <w:r>
                              <w:t>this.setState</w:t>
                            </w:r>
                            <w:proofErr w:type="spellEnd"/>
                            <w:proofErr w:type="gramStart"/>
                            <w:r>
                              <w:t>=({</w:t>
                            </w:r>
                            <w:proofErr w:type="gramEnd"/>
                          </w:p>
                          <w:p w:rsidR="00FF3E97" w:rsidRDefault="00FF3E97" w:rsidP="00907467">
                            <w:r>
                              <w:tab/>
                            </w:r>
                            <w:proofErr w:type="gramStart"/>
                            <w:r>
                              <w:t>message</w:t>
                            </w:r>
                            <w:proofErr w:type="gramEnd"/>
                            <w:r>
                              <w:t>:"</w:t>
                            </w:r>
                            <w:proofErr w:type="spellStart"/>
                            <w:r>
                              <w:t>GoodBye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FF3E97" w:rsidRDefault="00FF3E97" w:rsidP="00907467">
                            <w:r>
                              <w:tab/>
                              <w:t>})</w:t>
                            </w:r>
                          </w:p>
                          <w:p w:rsidR="00FF3E97" w:rsidRDefault="00FF3E97" w:rsidP="00907467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this)</w:t>
                            </w:r>
                          </w:p>
                          <w:p w:rsidR="00FF3E97" w:rsidRDefault="00FF3E97" w:rsidP="00907467">
                            <w:r>
                              <w:tab/>
                              <w:t>}</w:t>
                            </w:r>
                          </w:p>
                          <w:p w:rsidR="00FF3E97" w:rsidRDefault="00FF3E97" w:rsidP="00907467">
                            <w:r>
                              <w:tab/>
                            </w:r>
                            <w:proofErr w:type="gramStart"/>
                            <w:r>
                              <w:t>render(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FF3E97" w:rsidRDefault="00FF3E97" w:rsidP="00907467">
                            <w:r>
                              <w:tab/>
                            </w:r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FF3E97" w:rsidRDefault="00FF3E97" w:rsidP="00907467"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FF3E97" w:rsidRDefault="00FF3E97" w:rsidP="0090746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&lt;h1&gt;{</w:t>
                            </w:r>
                            <w:proofErr w:type="spellStart"/>
                            <w:r>
                              <w:t>this.state.message</w:t>
                            </w:r>
                            <w:proofErr w:type="spellEnd"/>
                            <w:r>
                              <w:t>}&lt;/h1&gt;</w:t>
                            </w:r>
                          </w:p>
                          <w:p w:rsidR="00FF3E97" w:rsidRDefault="00FF3E97" w:rsidP="0090746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&lt;button </w:t>
                            </w:r>
                            <w:proofErr w:type="spellStart"/>
                            <w:r w:rsidRPr="00907467">
                              <w:rPr>
                                <w:highlight w:val="yellow"/>
                              </w:rPr>
                              <w:t>onClick</w:t>
                            </w:r>
                            <w:proofErr w:type="spellEnd"/>
                            <w:proofErr w:type="gramStart"/>
                            <w:r w:rsidRPr="00907467">
                              <w:rPr>
                                <w:highlight w:val="yellow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07467">
                              <w:rPr>
                                <w:highlight w:val="yellow"/>
                              </w:rPr>
                              <w:t>this.clickHandler</w:t>
                            </w:r>
                            <w:proofErr w:type="spellEnd"/>
                            <w:r w:rsidRPr="00907467">
                              <w:rPr>
                                <w:highlight w:val="yellow"/>
                              </w:rPr>
                              <w:t>}&gt;</w:t>
                            </w:r>
                            <w:r>
                              <w:t>Click Me&lt;/button&gt;</w:t>
                            </w:r>
                          </w:p>
                          <w:p w:rsidR="00FF3E97" w:rsidRDefault="00FF3E97" w:rsidP="00907467">
                            <w:r>
                              <w:t>{/*Option 1*/}</w:t>
                            </w:r>
                          </w:p>
                          <w:p w:rsidR="00FF3E97" w:rsidRDefault="00FF3E97" w:rsidP="00DA21A6">
                            <w:r w:rsidRPr="00DA21A6">
                              <w:t xml:space="preserve">&lt;button </w:t>
                            </w:r>
                            <w:proofErr w:type="spellStart"/>
                            <w:r w:rsidRPr="00DA21A6">
                              <w:t>onClick</w:t>
                            </w:r>
                            <w:proofErr w:type="spellEnd"/>
                            <w:proofErr w:type="gramStart"/>
                            <w:r w:rsidRPr="00DA21A6">
                              <w:t>={</w:t>
                            </w:r>
                            <w:proofErr w:type="spellStart"/>
                            <w:proofErr w:type="gramEnd"/>
                            <w:r w:rsidRPr="00DA21A6">
                              <w:rPr>
                                <w:highlight w:val="yellow"/>
                              </w:rPr>
                              <w:t>this.clickHandler.bind</w:t>
                            </w:r>
                            <w:proofErr w:type="spellEnd"/>
                            <w:r w:rsidRPr="00DA21A6">
                              <w:rPr>
                                <w:highlight w:val="yellow"/>
                              </w:rPr>
                              <w:t>(this)</w:t>
                            </w:r>
                            <w:r w:rsidRPr="00DA21A6">
                              <w:t>}&gt;Click Me&lt;/button&gt;</w:t>
                            </w:r>
                          </w:p>
                          <w:p w:rsidR="00FF3E97" w:rsidRDefault="00FF3E97" w:rsidP="00DA21A6">
                            <w:r>
                              <w:t>{/*Option 2*/}</w:t>
                            </w:r>
                          </w:p>
                          <w:p w:rsidR="00FF3E97" w:rsidRDefault="00FF3E97" w:rsidP="00DA21A6">
                            <w:r w:rsidRPr="00DA21A6">
                              <w:t xml:space="preserve">&lt;button </w:t>
                            </w:r>
                            <w:proofErr w:type="spellStart"/>
                            <w:r w:rsidRPr="00DA21A6">
                              <w:t>onClick</w:t>
                            </w:r>
                            <w:proofErr w:type="spellEnd"/>
                            <w:proofErr w:type="gramStart"/>
                            <w:r w:rsidRPr="00DA21A6">
                              <w:t>={</w:t>
                            </w:r>
                            <w:proofErr w:type="gramEnd"/>
                            <w:r>
                              <w:t xml:space="preserve">() =&gt; </w:t>
                            </w:r>
                            <w:proofErr w:type="spellStart"/>
                            <w:r w:rsidRPr="00DA21A6">
                              <w:rPr>
                                <w:highlight w:val="yellow"/>
                              </w:rPr>
                              <w:t>this.clickHandler</w:t>
                            </w:r>
                            <w:proofErr w:type="spellEnd"/>
                            <w:r w:rsidRPr="00DA21A6">
                              <w:rPr>
                                <w:highlight w:val="yellow"/>
                              </w:rPr>
                              <w:t xml:space="preserve"> ()</w:t>
                            </w:r>
                            <w:r w:rsidRPr="00DA21A6">
                              <w:t>}&gt;Click Me&lt;/button&gt;</w:t>
                            </w:r>
                          </w:p>
                          <w:p w:rsidR="00FF3E97" w:rsidRDefault="00FF3E97" w:rsidP="00907467"/>
                          <w:p w:rsidR="00FF3E97" w:rsidRDefault="00FF3E97" w:rsidP="00907467">
                            <w:r>
                              <w:tab/>
                            </w:r>
                            <w:r>
                              <w:tab/>
                              <w:t>&lt;/div&gt;)</w:t>
                            </w:r>
                          </w:p>
                          <w:p w:rsidR="00FF3E97" w:rsidRDefault="00FF3E97" w:rsidP="00907467">
                            <w:r>
                              <w:tab/>
                              <w:t>}</w:t>
                            </w:r>
                          </w:p>
                          <w:p w:rsidR="00FF3E97" w:rsidRDefault="00FF3E97" w:rsidP="00907467">
                            <w:r>
                              <w:t>}</w:t>
                            </w:r>
                          </w:p>
                          <w:p w:rsidR="00FF3E97" w:rsidRDefault="00FF3E97" w:rsidP="00907467"/>
                          <w:p w:rsidR="00FF3E97" w:rsidRDefault="00FF3E97" w:rsidP="00907467"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</w:t>
                            </w:r>
                            <w:proofErr w:type="spellStart"/>
                            <w:r>
                              <w:t>EventBind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41" type="#_x0000_t202" style="position:absolute;margin-left:5pt;margin-top:21.5pt;width:426pt;height:616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" fillcolor="white [3201]" strokeweight=".5pt">
                <v:textbox>
                  <w:txbxContent>
                    <w:p w:rsidR="00907467" w:rsidRDefault="00907467" w:rsidP="00907467">
                      <w:r>
                        <w:t>import React,{Component} from 'react'</w:t>
                      </w:r>
                    </w:p>
                    <w:p w:rsidR="00907467" w:rsidRDefault="00907467" w:rsidP="00907467"/>
                    <w:p w:rsidR="00907467" w:rsidRDefault="00907467" w:rsidP="00907467">
                      <w:r>
                        <w:t>class EventBind extends Component</w:t>
                      </w:r>
                    </w:p>
                    <w:p w:rsidR="00907467" w:rsidRDefault="00907467" w:rsidP="00907467">
                      <w:r>
                        <w:t>{</w:t>
                      </w:r>
                    </w:p>
                    <w:p w:rsidR="00907467" w:rsidRDefault="00907467" w:rsidP="00907467">
                      <w:r>
                        <w:tab/>
                        <w:t>constructor(){</w:t>
                      </w:r>
                    </w:p>
                    <w:p w:rsidR="00907467" w:rsidRDefault="00907467" w:rsidP="00907467">
                      <w:r>
                        <w:tab/>
                      </w:r>
                      <w:r>
                        <w:tab/>
                        <w:t>super()</w:t>
                      </w:r>
                    </w:p>
                    <w:p w:rsidR="00907467" w:rsidRDefault="00907467" w:rsidP="00907467">
                      <w:r>
                        <w:tab/>
                        <w:t>this.state={</w:t>
                      </w:r>
                    </w:p>
                    <w:p w:rsidR="00907467" w:rsidRDefault="00907467" w:rsidP="00907467">
                      <w:r>
                        <w:tab/>
                        <w:t>message:"Hello"</w:t>
                      </w:r>
                    </w:p>
                    <w:p w:rsidR="00907467" w:rsidRDefault="00907467" w:rsidP="00907467">
                      <w:r>
                        <w:tab/>
                        <w:t>}</w:t>
                      </w:r>
                    </w:p>
                    <w:p w:rsidR="00DA21A6" w:rsidRDefault="00DA21A6" w:rsidP="00907467">
                      <w:r w:rsidRPr="00437A5A">
                        <w:rPr>
                          <w:highlight w:val="green"/>
                        </w:rPr>
                        <w:t xml:space="preserve">this.clickHandler = </w:t>
                      </w:r>
                      <w:r w:rsidRPr="00437A5A">
                        <w:rPr>
                          <w:highlight w:val="green"/>
                        </w:rPr>
                        <w:t>this.clickHandler</w:t>
                      </w:r>
                      <w:r w:rsidRPr="00437A5A">
                        <w:rPr>
                          <w:highlight w:val="green"/>
                        </w:rPr>
                        <w:t>.bind(this)</w:t>
                      </w:r>
                    </w:p>
                    <w:p w:rsidR="00907467" w:rsidRDefault="00907467" w:rsidP="00907467">
                      <w:r>
                        <w:tab/>
                        <w:t>}</w:t>
                      </w:r>
                    </w:p>
                    <w:p w:rsidR="00907467" w:rsidRDefault="00907467" w:rsidP="00907467">
                      <w:r>
                        <w:tab/>
                        <w:t>clickHandler(){</w:t>
                      </w:r>
                    </w:p>
                    <w:p w:rsidR="00907467" w:rsidRDefault="00907467" w:rsidP="00907467">
                      <w:r>
                        <w:tab/>
                        <w:t>this.setState=({</w:t>
                      </w:r>
                    </w:p>
                    <w:p w:rsidR="00907467" w:rsidRDefault="00907467" w:rsidP="00907467">
                      <w:r>
                        <w:tab/>
                        <w:t>message:"GoodBye"</w:t>
                      </w:r>
                    </w:p>
                    <w:p w:rsidR="00907467" w:rsidRDefault="00907467" w:rsidP="00907467">
                      <w:r>
                        <w:tab/>
                        <w:t>})</w:t>
                      </w:r>
                    </w:p>
                    <w:p w:rsidR="00907467" w:rsidRDefault="00907467" w:rsidP="00907467">
                      <w:r>
                        <w:tab/>
                      </w:r>
                      <w:r>
                        <w:tab/>
                        <w:t>console.log(this)</w:t>
                      </w:r>
                    </w:p>
                    <w:p w:rsidR="00907467" w:rsidRDefault="00907467" w:rsidP="00907467">
                      <w:r>
                        <w:tab/>
                        <w:t>}</w:t>
                      </w:r>
                    </w:p>
                    <w:p w:rsidR="00907467" w:rsidRDefault="00907467" w:rsidP="00907467">
                      <w:r>
                        <w:tab/>
                        <w:t>render(){</w:t>
                      </w:r>
                    </w:p>
                    <w:p w:rsidR="00907467" w:rsidRDefault="00907467" w:rsidP="00907467">
                      <w:r>
                        <w:tab/>
                        <w:t>return(</w:t>
                      </w:r>
                    </w:p>
                    <w:p w:rsidR="00907467" w:rsidRDefault="00907467" w:rsidP="00907467">
                      <w:r>
                        <w:tab/>
                      </w:r>
                      <w:r>
                        <w:tab/>
                        <w:t>&lt;div&gt;</w:t>
                      </w:r>
                    </w:p>
                    <w:p w:rsidR="00907467" w:rsidRDefault="00907467" w:rsidP="00907467">
                      <w:r>
                        <w:tab/>
                      </w:r>
                      <w:r>
                        <w:tab/>
                      </w:r>
                      <w:r>
                        <w:tab/>
                        <w:t>&lt;h1&gt;{this.state.message}&lt;/h1&gt;</w:t>
                      </w:r>
                    </w:p>
                    <w:p w:rsidR="00907467" w:rsidRDefault="00907467" w:rsidP="00907467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&lt;button </w:t>
                      </w:r>
                      <w:r w:rsidRPr="00907467">
                        <w:rPr>
                          <w:highlight w:val="yellow"/>
                        </w:rPr>
                        <w:t>onClick={this.clickHandler}&gt;</w:t>
                      </w:r>
                      <w:r>
                        <w:t>Click Me&lt;/button&gt;</w:t>
                      </w:r>
                    </w:p>
                    <w:p w:rsidR="00DA21A6" w:rsidRDefault="00DA21A6" w:rsidP="00907467">
                      <w:r>
                        <w:t>{/*Option 1*/}</w:t>
                      </w:r>
                    </w:p>
                    <w:p w:rsidR="00DA21A6" w:rsidRDefault="00DA21A6" w:rsidP="00DA21A6">
                      <w:r w:rsidRPr="00DA21A6">
                        <w:t>&lt;button onClick={</w:t>
                      </w:r>
                      <w:r w:rsidRPr="00DA21A6">
                        <w:rPr>
                          <w:highlight w:val="yellow"/>
                        </w:rPr>
                        <w:t>this.clickHandler.bind(this)</w:t>
                      </w:r>
                      <w:r w:rsidRPr="00DA21A6">
                        <w:t>}&gt;Click Me&lt;/button&gt;</w:t>
                      </w:r>
                    </w:p>
                    <w:p w:rsidR="00DA21A6" w:rsidRDefault="00DA21A6" w:rsidP="00DA21A6">
                      <w:r>
                        <w:t>{</w:t>
                      </w:r>
                      <w:r>
                        <w:t>/*Option 2</w:t>
                      </w:r>
                      <w:r>
                        <w:t>*/}</w:t>
                      </w:r>
                    </w:p>
                    <w:p w:rsidR="00DA21A6" w:rsidRDefault="00DA21A6" w:rsidP="00DA21A6">
                      <w:r w:rsidRPr="00DA21A6">
                        <w:t>&lt;button onClick={</w:t>
                      </w:r>
                      <w:r>
                        <w:t xml:space="preserve">() =&gt; </w:t>
                      </w:r>
                      <w:r w:rsidRPr="00DA21A6">
                        <w:rPr>
                          <w:highlight w:val="yellow"/>
                        </w:rPr>
                        <w:t>this.clickHandler</w:t>
                      </w:r>
                      <w:r w:rsidRPr="00DA21A6">
                        <w:rPr>
                          <w:highlight w:val="yellow"/>
                        </w:rPr>
                        <w:t xml:space="preserve"> </w:t>
                      </w:r>
                      <w:r w:rsidRPr="00DA21A6">
                        <w:rPr>
                          <w:highlight w:val="yellow"/>
                        </w:rPr>
                        <w:t>()</w:t>
                      </w:r>
                      <w:r w:rsidRPr="00DA21A6">
                        <w:t>}&gt;Click Me&lt;/button&gt;</w:t>
                      </w:r>
                    </w:p>
                    <w:p w:rsidR="00DA21A6" w:rsidRDefault="00DA21A6" w:rsidP="00907467"/>
                    <w:p w:rsidR="00907467" w:rsidRDefault="00907467" w:rsidP="00907467">
                      <w:r>
                        <w:tab/>
                      </w:r>
                      <w:r>
                        <w:tab/>
                        <w:t>&lt;/div&gt;)</w:t>
                      </w:r>
                    </w:p>
                    <w:p w:rsidR="00907467" w:rsidRDefault="00907467" w:rsidP="00907467">
                      <w:r>
                        <w:tab/>
                        <w:t>}</w:t>
                      </w:r>
                    </w:p>
                    <w:p w:rsidR="00907467" w:rsidRDefault="00907467" w:rsidP="00907467">
                      <w:r>
                        <w:t>}</w:t>
                      </w:r>
                    </w:p>
                    <w:p w:rsidR="00907467" w:rsidRDefault="00907467" w:rsidP="00907467"/>
                    <w:p w:rsidR="00907467" w:rsidRDefault="00907467" w:rsidP="00907467">
                      <w:r>
                        <w:t>export default EventBind</w:t>
                      </w:r>
                    </w:p>
                  </w:txbxContent>
                </v:textbox>
              </v:shape>
            </w:pict>
          </mc:Fallback>
        </mc:AlternateContent>
      </w:r>
      <w:r w:rsidRPr="00907467">
        <w:rPr>
          <w:b/>
          <w:u w:val="single"/>
        </w:rPr>
        <w:t>EventBind.js</w:t>
      </w:r>
    </w:p>
    <w:p w:rsidR="00907467" w:rsidRDefault="00907467" w:rsidP="00907467">
      <w:pPr>
        <w:tabs>
          <w:tab w:val="left" w:pos="1220"/>
        </w:tabs>
      </w:pPr>
      <w:r>
        <w:tab/>
      </w:r>
    </w:p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>
      <w:r>
        <w:t>Output</w:t>
      </w:r>
    </w:p>
    <w:p w:rsidR="005A1FFB" w:rsidRDefault="00907467" w:rsidP="005A1FFB">
      <w:r>
        <w:rPr>
          <w:noProof/>
        </w:rPr>
        <w:drawing>
          <wp:inline distT="0" distB="0" distL="0" distR="0" wp14:anchorId="3D9033AE" wp14:editId="601B606B">
            <wp:extent cx="5943600" cy="2561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FFB">
        <w:t xml:space="preserve"> </w:t>
      </w:r>
    </w:p>
    <w:p w:rsidR="005A1FFB" w:rsidRDefault="00907467" w:rsidP="005A1FFB">
      <w:r>
        <w:t>It has two Options</w:t>
      </w:r>
    </w:p>
    <w:p w:rsidR="00DA21A6" w:rsidRDefault="00907467" w:rsidP="00DA21A6">
      <w:pPr>
        <w:pStyle w:val="ListParagraph"/>
        <w:numPr>
          <w:ilvl w:val="0"/>
          <w:numId w:val="8"/>
        </w:numPr>
        <w:tabs>
          <w:tab w:val="left" w:pos="12680"/>
        </w:tabs>
      </w:pPr>
      <w:r>
        <w:t xml:space="preserve">Inside the render method with </w:t>
      </w:r>
    </w:p>
    <w:p w:rsidR="007F3731" w:rsidRPr="00DA21A6" w:rsidRDefault="00DA21A6" w:rsidP="00DA21A6">
      <w:pPr>
        <w:pStyle w:val="ListParagraph"/>
        <w:numPr>
          <w:ilvl w:val="1"/>
          <w:numId w:val="8"/>
        </w:numPr>
        <w:tabs>
          <w:tab w:val="left" w:pos="12680"/>
        </w:tabs>
        <w:rPr>
          <w:b/>
          <w:u w:val="single"/>
        </w:rPr>
      </w:pPr>
      <w:r w:rsidRPr="00DA21A6">
        <w:rPr>
          <w:b/>
          <w:u w:val="single"/>
        </w:rPr>
        <w:t xml:space="preserve">&lt;button </w:t>
      </w:r>
      <w:proofErr w:type="spellStart"/>
      <w:r w:rsidRPr="00DA21A6">
        <w:rPr>
          <w:b/>
          <w:u w:val="single"/>
        </w:rPr>
        <w:t>onClick</w:t>
      </w:r>
      <w:proofErr w:type="spellEnd"/>
      <w:r w:rsidRPr="00DA21A6">
        <w:rPr>
          <w:b/>
          <w:u w:val="single"/>
        </w:rPr>
        <w:t>={</w:t>
      </w:r>
      <w:proofErr w:type="spellStart"/>
      <w:r w:rsidRPr="00DA21A6">
        <w:rPr>
          <w:b/>
          <w:u w:val="single"/>
        </w:rPr>
        <w:t>this.clickHandler.bind</w:t>
      </w:r>
      <w:proofErr w:type="spellEnd"/>
      <w:r w:rsidRPr="00DA21A6">
        <w:rPr>
          <w:b/>
          <w:u w:val="single"/>
        </w:rPr>
        <w:t>(this)}&gt;Click Me&lt;/button&gt;</w:t>
      </w:r>
    </w:p>
    <w:p w:rsidR="007F3731" w:rsidRDefault="00DA21A6" w:rsidP="00DA21A6">
      <w:pPr>
        <w:pStyle w:val="ListParagraph"/>
        <w:numPr>
          <w:ilvl w:val="0"/>
          <w:numId w:val="8"/>
        </w:numPr>
        <w:tabs>
          <w:tab w:val="left" w:pos="12680"/>
        </w:tabs>
      </w:pPr>
      <w:r>
        <w:t>Inside the render Method</w:t>
      </w:r>
    </w:p>
    <w:p w:rsidR="00DA21A6" w:rsidRPr="00DA21A6" w:rsidRDefault="00DA21A6" w:rsidP="00DA21A6">
      <w:pPr>
        <w:pStyle w:val="ListParagraph"/>
        <w:numPr>
          <w:ilvl w:val="1"/>
          <w:numId w:val="8"/>
        </w:numPr>
        <w:rPr>
          <w:b/>
          <w:u w:val="single"/>
        </w:rPr>
      </w:pPr>
      <w:r w:rsidRPr="00DA21A6">
        <w:rPr>
          <w:b/>
          <w:u w:val="single"/>
        </w:rPr>
        <w:t xml:space="preserve">&lt;button </w:t>
      </w:r>
      <w:proofErr w:type="spellStart"/>
      <w:r w:rsidRPr="00DA21A6">
        <w:rPr>
          <w:b/>
          <w:u w:val="single"/>
        </w:rPr>
        <w:t>onClick</w:t>
      </w:r>
      <w:proofErr w:type="spellEnd"/>
      <w:r w:rsidRPr="00DA21A6">
        <w:rPr>
          <w:b/>
          <w:u w:val="single"/>
        </w:rPr>
        <w:t xml:space="preserve">={() =&gt; </w:t>
      </w:r>
      <w:proofErr w:type="spellStart"/>
      <w:r w:rsidRPr="00DA21A6">
        <w:rPr>
          <w:b/>
          <w:highlight w:val="yellow"/>
          <w:u w:val="single"/>
        </w:rPr>
        <w:t>this.clickHandler</w:t>
      </w:r>
      <w:proofErr w:type="spellEnd"/>
      <w:r w:rsidRPr="00DA21A6">
        <w:rPr>
          <w:b/>
          <w:highlight w:val="yellow"/>
          <w:u w:val="single"/>
        </w:rPr>
        <w:t xml:space="preserve"> ()</w:t>
      </w:r>
      <w:r w:rsidRPr="00DA21A6">
        <w:rPr>
          <w:b/>
          <w:u w:val="single"/>
        </w:rPr>
        <w:t>}&gt;Click Me&lt;/button&gt;</w:t>
      </w:r>
    </w:p>
    <w:p w:rsidR="00DA21A6" w:rsidRDefault="00DA21A6" w:rsidP="00DA21A6">
      <w:pPr>
        <w:tabs>
          <w:tab w:val="left" w:pos="12680"/>
        </w:tabs>
      </w:pPr>
      <w:r>
        <w:t xml:space="preserve">Both of the </w:t>
      </w:r>
      <w:proofErr w:type="gramStart"/>
      <w:r>
        <w:t>Above</w:t>
      </w:r>
      <w:proofErr w:type="gramEnd"/>
      <w:r>
        <w:t xml:space="preserve"> methods are in render function and have issues with the performance of the application </w:t>
      </w:r>
    </w:p>
    <w:p w:rsidR="00DA21A6" w:rsidRPr="00DA21A6" w:rsidRDefault="00DA21A6" w:rsidP="00DA21A6">
      <w:pPr>
        <w:tabs>
          <w:tab w:val="left" w:pos="12680"/>
        </w:tabs>
        <w:rPr>
          <w:b/>
          <w:u w:val="single"/>
        </w:rPr>
      </w:pPr>
      <w:r w:rsidRPr="00DA21A6">
        <w:rPr>
          <w:b/>
          <w:u w:val="single"/>
        </w:rPr>
        <w:t xml:space="preserve">So the best option has to be Bind </w:t>
      </w:r>
      <w:proofErr w:type="gramStart"/>
      <w:r w:rsidRPr="00DA21A6">
        <w:rPr>
          <w:b/>
          <w:u w:val="single"/>
        </w:rPr>
        <w:t>Inside</w:t>
      </w:r>
      <w:proofErr w:type="gramEnd"/>
      <w:r w:rsidRPr="00DA21A6">
        <w:rPr>
          <w:b/>
          <w:u w:val="single"/>
        </w:rPr>
        <w:t xml:space="preserve"> the Constructor</w:t>
      </w:r>
    </w:p>
    <w:p w:rsidR="007F3731" w:rsidRDefault="00437A5A" w:rsidP="007F3731">
      <w:pPr>
        <w:tabs>
          <w:tab w:val="left" w:pos="12680"/>
        </w:tabs>
      </w:pPr>
      <w:r>
        <w:t xml:space="preserve">Putting the below in the constructor </w:t>
      </w:r>
    </w:p>
    <w:p w:rsidR="00437A5A" w:rsidRDefault="00437A5A" w:rsidP="00437A5A">
      <w:proofErr w:type="spellStart"/>
      <w:r w:rsidRPr="00437A5A">
        <w:rPr>
          <w:highlight w:val="green"/>
        </w:rPr>
        <w:t>this.clickHandler</w:t>
      </w:r>
      <w:proofErr w:type="spellEnd"/>
      <w:r w:rsidRPr="00437A5A">
        <w:rPr>
          <w:highlight w:val="green"/>
        </w:rPr>
        <w:t xml:space="preserve"> = </w:t>
      </w:r>
      <w:proofErr w:type="spellStart"/>
      <w:proofErr w:type="gramStart"/>
      <w:r w:rsidRPr="00437A5A">
        <w:rPr>
          <w:highlight w:val="green"/>
        </w:rPr>
        <w:t>this.clickHandler.bind</w:t>
      </w:r>
      <w:proofErr w:type="spellEnd"/>
      <w:r w:rsidRPr="00437A5A">
        <w:rPr>
          <w:highlight w:val="green"/>
        </w:rPr>
        <w:t>(</w:t>
      </w:r>
      <w:proofErr w:type="gramEnd"/>
      <w:r w:rsidRPr="00437A5A">
        <w:rPr>
          <w:highlight w:val="green"/>
        </w:rPr>
        <w:t>this)</w:t>
      </w:r>
    </w:p>
    <w:p w:rsidR="00437A5A" w:rsidRDefault="00437A5A" w:rsidP="007F3731">
      <w:pPr>
        <w:tabs>
          <w:tab w:val="left" w:pos="12680"/>
        </w:tabs>
      </w:pPr>
      <w:r>
        <w:t xml:space="preserve">Render method will have simply </w:t>
      </w:r>
    </w:p>
    <w:p w:rsidR="00437A5A" w:rsidRDefault="00437A5A" w:rsidP="007F3731">
      <w:pPr>
        <w:tabs>
          <w:tab w:val="left" w:pos="12680"/>
        </w:tabs>
      </w:pPr>
      <w:r>
        <w:t xml:space="preserve">&lt;button </w:t>
      </w:r>
      <w:proofErr w:type="spellStart"/>
      <w:r w:rsidRPr="00907467">
        <w:rPr>
          <w:highlight w:val="yellow"/>
        </w:rPr>
        <w:t>onClick</w:t>
      </w:r>
      <w:proofErr w:type="spellEnd"/>
      <w:proofErr w:type="gramStart"/>
      <w:r w:rsidRPr="00907467">
        <w:rPr>
          <w:highlight w:val="yellow"/>
        </w:rPr>
        <w:t>={</w:t>
      </w:r>
      <w:proofErr w:type="spellStart"/>
      <w:proofErr w:type="gramEnd"/>
      <w:r w:rsidRPr="00907467">
        <w:rPr>
          <w:highlight w:val="yellow"/>
        </w:rPr>
        <w:t>this.clickHandler</w:t>
      </w:r>
      <w:proofErr w:type="spellEnd"/>
      <w:r w:rsidRPr="00907467">
        <w:rPr>
          <w:highlight w:val="yellow"/>
        </w:rPr>
        <w:t>}&gt;</w:t>
      </w:r>
      <w:r>
        <w:t>Click Me&lt;/button&gt;</w:t>
      </w:r>
    </w:p>
    <w:p w:rsidR="00437A5A" w:rsidRDefault="00437A5A" w:rsidP="007F3731">
      <w:pPr>
        <w:tabs>
          <w:tab w:val="left" w:pos="12680"/>
        </w:tabs>
      </w:pPr>
    </w:p>
    <w:p w:rsidR="00437A5A" w:rsidRDefault="008215EF" w:rsidP="007F3731">
      <w:pPr>
        <w:tabs>
          <w:tab w:val="left" w:pos="12680"/>
        </w:tabs>
      </w:pPr>
      <w:r>
        <w:t xml:space="preserve">Final the Most efficient way is to change the </w:t>
      </w:r>
      <w:proofErr w:type="spellStart"/>
      <w:r w:rsidRPr="008215EF">
        <w:rPr>
          <w:b/>
          <w:i/>
          <w:u w:val="single"/>
        </w:rPr>
        <w:t>clickHandler</w:t>
      </w:r>
      <w:proofErr w:type="spellEnd"/>
      <w:r w:rsidRPr="008215EF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method to the Arrow Function</w:t>
      </w:r>
    </w:p>
    <w:p w:rsidR="007F3731" w:rsidRDefault="00075C0E" w:rsidP="007F3731">
      <w:pPr>
        <w:tabs>
          <w:tab w:val="left" w:pos="12680"/>
        </w:tabs>
      </w:pPr>
      <w:r w:rsidRPr="00907467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4ECA48" wp14:editId="0AB2E4BB">
                <wp:simplePos x="0" y="0"/>
                <wp:positionH relativeFrom="column">
                  <wp:posOffset>57150</wp:posOffset>
                </wp:positionH>
                <wp:positionV relativeFrom="paragraph">
                  <wp:posOffset>285750</wp:posOffset>
                </wp:positionV>
                <wp:extent cx="5410200" cy="11423650"/>
                <wp:effectExtent l="0" t="0" r="19050" b="254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11423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 w:rsidP="00075C0E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React,{Component} from 'react'</w:t>
                            </w:r>
                          </w:p>
                          <w:p w:rsidR="00FF3E97" w:rsidRDefault="00FF3E97" w:rsidP="00075C0E"/>
                          <w:p w:rsidR="00FF3E97" w:rsidRDefault="00FF3E97" w:rsidP="00075C0E"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EventBind</w:t>
                            </w:r>
                            <w:proofErr w:type="spellEnd"/>
                            <w:r>
                              <w:t xml:space="preserve"> extends Component</w:t>
                            </w:r>
                          </w:p>
                          <w:p w:rsidR="00FF3E97" w:rsidRDefault="00FF3E97" w:rsidP="00075C0E">
                            <w:r>
                              <w:t>{</w:t>
                            </w:r>
                          </w:p>
                          <w:p w:rsidR="00FF3E97" w:rsidRDefault="00FF3E97" w:rsidP="00075C0E">
                            <w:r>
                              <w:tab/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FF3E97" w:rsidRDefault="00FF3E97" w:rsidP="00075C0E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super()</w:t>
                            </w:r>
                            <w:proofErr w:type="gramEnd"/>
                          </w:p>
                          <w:p w:rsidR="00FF3E97" w:rsidRDefault="00FF3E97" w:rsidP="00075C0E">
                            <w:r>
                              <w:tab/>
                            </w:r>
                            <w:proofErr w:type="spellStart"/>
                            <w:r>
                              <w:t>this.state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gramEnd"/>
                          </w:p>
                          <w:p w:rsidR="00FF3E97" w:rsidRDefault="00FF3E97" w:rsidP="00075C0E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message</w:t>
                            </w:r>
                            <w:proofErr w:type="gramEnd"/>
                            <w:r>
                              <w:t>:"Hello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FF3E97" w:rsidRDefault="00FF3E97" w:rsidP="00075C0E">
                            <w:r>
                              <w:tab/>
                              <w:t>}</w:t>
                            </w:r>
                          </w:p>
                          <w:p w:rsidR="00FF3E97" w:rsidRDefault="00FF3E97" w:rsidP="00075C0E">
                            <w:r>
                              <w:t>//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this.clickHandler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this.clickHandler.bind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this)</w:t>
                            </w:r>
                          </w:p>
                          <w:p w:rsidR="00FF3E97" w:rsidRDefault="00FF3E97" w:rsidP="00075C0E">
                            <w:r>
                              <w:tab/>
                              <w:t>}</w:t>
                            </w:r>
                          </w:p>
                          <w:p w:rsidR="00FF3E97" w:rsidRDefault="00FF3E97" w:rsidP="00075C0E">
                            <w:r>
                              <w:tab/>
                              <w:t>//</w:t>
                            </w:r>
                            <w:proofErr w:type="spellStart"/>
                            <w:proofErr w:type="gramStart"/>
                            <w:r>
                              <w:t>clickHandler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FF3E97" w:rsidRDefault="00FF3E97" w:rsidP="00075C0E">
                            <w:r>
                              <w:tab/>
                              <w:t>//</w:t>
                            </w:r>
                            <w:proofErr w:type="spellStart"/>
                            <w:proofErr w:type="gramStart"/>
                            <w:r>
                              <w:t>this.setState</w:t>
                            </w:r>
                            <w:proofErr w:type="spellEnd"/>
                            <w:r>
                              <w:t>({</w:t>
                            </w:r>
                            <w:proofErr w:type="gramEnd"/>
                          </w:p>
                          <w:p w:rsidR="00FF3E97" w:rsidRDefault="00FF3E97" w:rsidP="00075C0E">
                            <w:r>
                              <w:t>//</w:t>
                            </w:r>
                            <w:r>
                              <w:tab/>
                              <w:t>message:"</w:t>
                            </w:r>
                            <w:proofErr w:type="spellStart"/>
                            <w:r>
                              <w:t>GoodBye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FF3E97" w:rsidRDefault="00FF3E97" w:rsidP="00075C0E">
                            <w:r>
                              <w:t>//</w:t>
                            </w:r>
                            <w:r>
                              <w:tab/>
                              <w:t>})</w:t>
                            </w:r>
                          </w:p>
                          <w:p w:rsidR="00FF3E97" w:rsidRDefault="00FF3E97" w:rsidP="00075C0E">
                            <w:r>
                              <w:t>//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this)</w:t>
                            </w:r>
                          </w:p>
                          <w:p w:rsidR="00FF3E97" w:rsidRDefault="00FF3E97" w:rsidP="00075C0E">
                            <w:r>
                              <w:t>//</w:t>
                            </w:r>
                            <w:r>
                              <w:tab/>
                              <w:t>}</w:t>
                            </w:r>
                          </w:p>
                          <w:p w:rsidR="00FF3E97" w:rsidRDefault="00FF3E97" w:rsidP="00075C0E"/>
                          <w:p w:rsidR="00FF3E97" w:rsidRPr="00075C0E" w:rsidRDefault="00FF3E97" w:rsidP="00075C0E">
                            <w:pPr>
                              <w:rPr>
                                <w:highlight w:val="green"/>
                              </w:rPr>
                            </w:pPr>
                            <w:proofErr w:type="spellStart"/>
                            <w:proofErr w:type="gramStart"/>
                            <w:r w:rsidRPr="00075C0E">
                              <w:rPr>
                                <w:highlight w:val="green"/>
                              </w:rPr>
                              <w:t>clickHandler</w:t>
                            </w:r>
                            <w:proofErr w:type="spellEnd"/>
                            <w:proofErr w:type="gramEnd"/>
                            <w:r w:rsidRPr="00075C0E">
                              <w:rPr>
                                <w:highlight w:val="green"/>
                              </w:rPr>
                              <w:t xml:space="preserve"> = () =&gt;{</w:t>
                            </w:r>
                          </w:p>
                          <w:p w:rsidR="00FF3E97" w:rsidRPr="00075C0E" w:rsidRDefault="00FF3E97" w:rsidP="00075C0E">
                            <w:pPr>
                              <w:rPr>
                                <w:highlight w:val="green"/>
                              </w:rPr>
                            </w:pPr>
                            <w:proofErr w:type="spellStart"/>
                            <w:proofErr w:type="gramStart"/>
                            <w:r w:rsidRPr="00075C0E">
                              <w:rPr>
                                <w:highlight w:val="green"/>
                              </w:rPr>
                              <w:t>this.setState</w:t>
                            </w:r>
                            <w:proofErr w:type="spellEnd"/>
                            <w:r w:rsidRPr="00075C0E">
                              <w:rPr>
                                <w:highlight w:val="green"/>
                              </w:rPr>
                              <w:t>({</w:t>
                            </w:r>
                            <w:proofErr w:type="gramEnd"/>
                          </w:p>
                          <w:p w:rsidR="00FF3E97" w:rsidRPr="00075C0E" w:rsidRDefault="00FF3E97" w:rsidP="00075C0E">
                            <w:pPr>
                              <w:rPr>
                                <w:highlight w:val="green"/>
                              </w:rPr>
                            </w:pPr>
                            <w:r w:rsidRPr="00075C0E">
                              <w:rPr>
                                <w:highlight w:val="green"/>
                              </w:rPr>
                              <w:tab/>
                            </w:r>
                            <w:proofErr w:type="gramStart"/>
                            <w:r w:rsidRPr="00075C0E">
                              <w:rPr>
                                <w:highlight w:val="green"/>
                              </w:rPr>
                              <w:t>message</w:t>
                            </w:r>
                            <w:proofErr w:type="gramEnd"/>
                            <w:r w:rsidRPr="00075C0E">
                              <w:rPr>
                                <w:highlight w:val="green"/>
                              </w:rPr>
                              <w:t>:"</w:t>
                            </w:r>
                            <w:proofErr w:type="spellStart"/>
                            <w:r w:rsidRPr="00075C0E">
                              <w:rPr>
                                <w:highlight w:val="green"/>
                              </w:rPr>
                              <w:t>GoodBye</w:t>
                            </w:r>
                            <w:proofErr w:type="spellEnd"/>
                            <w:r w:rsidRPr="00075C0E">
                              <w:rPr>
                                <w:highlight w:val="green"/>
                              </w:rPr>
                              <w:t>"</w:t>
                            </w:r>
                          </w:p>
                          <w:p w:rsidR="00FF3E97" w:rsidRPr="00075C0E" w:rsidRDefault="00FF3E97" w:rsidP="00075C0E">
                            <w:pPr>
                              <w:rPr>
                                <w:highlight w:val="green"/>
                              </w:rPr>
                            </w:pPr>
                            <w:r w:rsidRPr="00075C0E">
                              <w:rPr>
                                <w:highlight w:val="green"/>
                              </w:rPr>
                              <w:t>})</w:t>
                            </w:r>
                          </w:p>
                          <w:p w:rsidR="00FF3E97" w:rsidRPr="00075C0E" w:rsidRDefault="00FF3E97" w:rsidP="00075C0E">
                            <w:pPr>
                              <w:rPr>
                                <w:highlight w:val="green"/>
                              </w:rPr>
                            </w:pPr>
                            <w:proofErr w:type="gramStart"/>
                            <w:r w:rsidRPr="00075C0E">
                              <w:rPr>
                                <w:highlight w:val="green"/>
                              </w:rPr>
                              <w:t>console.log(</w:t>
                            </w:r>
                            <w:proofErr w:type="gramEnd"/>
                            <w:r w:rsidRPr="00075C0E">
                              <w:rPr>
                                <w:highlight w:val="green"/>
                              </w:rPr>
                              <w:t>this)</w:t>
                            </w:r>
                          </w:p>
                          <w:p w:rsidR="00FF3E97" w:rsidRDefault="00FF3E97" w:rsidP="00075C0E">
                            <w:r w:rsidRPr="00075C0E">
                              <w:rPr>
                                <w:highlight w:val="green"/>
                              </w:rPr>
                              <w:t>}</w:t>
                            </w:r>
                          </w:p>
                          <w:p w:rsidR="00FF3E97" w:rsidRDefault="00FF3E97" w:rsidP="00075C0E">
                            <w:r>
                              <w:tab/>
                            </w:r>
                            <w:proofErr w:type="gramStart"/>
                            <w:r>
                              <w:t>render(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FF3E97" w:rsidRDefault="00FF3E97" w:rsidP="00075C0E">
                            <w:r>
                              <w:tab/>
                            </w:r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FF3E97" w:rsidRDefault="00FF3E97" w:rsidP="00075C0E"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FF3E97" w:rsidRDefault="00FF3E97" w:rsidP="00075C0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&lt;h1&gt;{</w:t>
                            </w:r>
                            <w:proofErr w:type="spellStart"/>
                            <w:r>
                              <w:t>this.state.message</w:t>
                            </w:r>
                            <w:proofErr w:type="spellEnd"/>
                            <w:r>
                              <w:t>}&lt;/h1&gt;</w:t>
                            </w:r>
                          </w:p>
                          <w:p w:rsidR="00FF3E97" w:rsidRDefault="00FF3E97" w:rsidP="00075C0E">
                            <w:r>
                              <w:tab/>
                            </w:r>
                            <w:r>
                              <w:tab/>
                              <w:t xml:space="preserve">&lt;button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this.clickHandler</w:t>
                            </w:r>
                            <w:proofErr w:type="spellEnd"/>
                            <w:r>
                              <w:t xml:space="preserve">}&gt;Click Me&lt;/button&gt; </w:t>
                            </w:r>
                          </w:p>
                          <w:p w:rsidR="00FF3E97" w:rsidRDefault="00FF3E97" w:rsidP="00075C0E">
                            <w:r>
                              <w:tab/>
                            </w:r>
                            <w:r>
                              <w:tab/>
                              <w:t xml:space="preserve">{/*&lt;button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this.clickHandler.bind</w:t>
                            </w:r>
                            <w:proofErr w:type="spellEnd"/>
                            <w:r>
                              <w:t>(this)}&gt;Click Me&lt;/button&gt; */}</w:t>
                            </w:r>
                          </w:p>
                          <w:p w:rsidR="00FF3E97" w:rsidRDefault="00FF3E97" w:rsidP="00075C0E">
                            <w:r>
                              <w:tab/>
                            </w:r>
                            <w:r>
                              <w:tab/>
                              <w:t xml:space="preserve">{/*&lt;button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 xml:space="preserve">() =&gt; </w:t>
                            </w:r>
                            <w:proofErr w:type="spellStart"/>
                            <w:r>
                              <w:t>this.clickHandler</w:t>
                            </w:r>
                            <w:proofErr w:type="spellEnd"/>
                            <w:r>
                              <w:t>()}&gt;Click Me&lt;/button&gt; */}</w:t>
                            </w:r>
                          </w:p>
                          <w:p w:rsidR="00FF3E97" w:rsidRDefault="00FF3E97" w:rsidP="00075C0E"/>
                          <w:p w:rsidR="00FF3E97" w:rsidRDefault="00FF3E97" w:rsidP="00075C0E">
                            <w:r>
                              <w:tab/>
                            </w:r>
                            <w:r>
                              <w:tab/>
                              <w:t>&lt;/div&gt;)</w:t>
                            </w:r>
                          </w:p>
                          <w:p w:rsidR="00FF3E97" w:rsidRDefault="00FF3E97" w:rsidP="00075C0E">
                            <w:r>
                              <w:tab/>
                              <w:t>}</w:t>
                            </w:r>
                          </w:p>
                          <w:p w:rsidR="00FF3E97" w:rsidRDefault="00FF3E97" w:rsidP="00075C0E">
                            <w:r>
                              <w:t>}</w:t>
                            </w:r>
                          </w:p>
                          <w:p w:rsidR="00FF3E97" w:rsidRDefault="00FF3E97" w:rsidP="00075C0E"/>
                          <w:p w:rsidR="00FF3E97" w:rsidRDefault="00FF3E97" w:rsidP="00075C0E"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</w:t>
                            </w:r>
                            <w:proofErr w:type="spellStart"/>
                            <w:r>
                              <w:t>EventBind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margin-left:4.5pt;margin-top:22.5pt;width:426pt;height:899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" fillcolor="white [3201]" strokeweight=".5pt">
                <v:textbox>
                  <w:txbxContent>
                    <w:p w:rsidR="00075C0E" w:rsidRDefault="00075C0E" w:rsidP="00075C0E">
                      <w:r>
                        <w:t>import React,{Component} from 'react'</w:t>
                      </w:r>
                    </w:p>
                    <w:p w:rsidR="00075C0E" w:rsidRDefault="00075C0E" w:rsidP="00075C0E"/>
                    <w:p w:rsidR="00075C0E" w:rsidRDefault="00075C0E" w:rsidP="00075C0E">
                      <w:r>
                        <w:t>class EventBind extends Component</w:t>
                      </w:r>
                    </w:p>
                    <w:p w:rsidR="00075C0E" w:rsidRDefault="00075C0E" w:rsidP="00075C0E">
                      <w:r>
                        <w:t>{</w:t>
                      </w:r>
                    </w:p>
                    <w:p w:rsidR="00075C0E" w:rsidRDefault="00075C0E" w:rsidP="00075C0E">
                      <w:r>
                        <w:tab/>
                        <w:t>constructor(){</w:t>
                      </w:r>
                    </w:p>
                    <w:p w:rsidR="00075C0E" w:rsidRDefault="00075C0E" w:rsidP="00075C0E">
                      <w:r>
                        <w:tab/>
                      </w:r>
                      <w:r>
                        <w:tab/>
                        <w:t>super()</w:t>
                      </w:r>
                    </w:p>
                    <w:p w:rsidR="00075C0E" w:rsidRDefault="00075C0E" w:rsidP="00075C0E">
                      <w:r>
                        <w:tab/>
                        <w:t>this.state={</w:t>
                      </w:r>
                    </w:p>
                    <w:p w:rsidR="00075C0E" w:rsidRDefault="00075C0E" w:rsidP="00075C0E">
                      <w:r>
                        <w:tab/>
                        <w:t>message:"Hello"</w:t>
                      </w:r>
                    </w:p>
                    <w:p w:rsidR="00075C0E" w:rsidRDefault="00075C0E" w:rsidP="00075C0E">
                      <w:r>
                        <w:tab/>
                        <w:t>}</w:t>
                      </w:r>
                    </w:p>
                    <w:p w:rsidR="00075C0E" w:rsidRDefault="00075C0E" w:rsidP="00075C0E">
                      <w:r>
                        <w:t>//</w:t>
                      </w:r>
                      <w:r>
                        <w:tab/>
                        <w:t>this.clickHandler = this.clickHandler.bind(this)</w:t>
                      </w:r>
                    </w:p>
                    <w:p w:rsidR="00075C0E" w:rsidRDefault="00075C0E" w:rsidP="00075C0E">
                      <w:r>
                        <w:tab/>
                        <w:t>}</w:t>
                      </w:r>
                    </w:p>
                    <w:p w:rsidR="00075C0E" w:rsidRDefault="00075C0E" w:rsidP="00075C0E">
                      <w:r>
                        <w:tab/>
                        <w:t>//clickHandler(){</w:t>
                      </w:r>
                    </w:p>
                    <w:p w:rsidR="00075C0E" w:rsidRDefault="00075C0E" w:rsidP="00075C0E">
                      <w:r>
                        <w:tab/>
                        <w:t>//this.setState({</w:t>
                      </w:r>
                    </w:p>
                    <w:p w:rsidR="00075C0E" w:rsidRDefault="00075C0E" w:rsidP="00075C0E">
                      <w:r>
                        <w:t>//</w:t>
                      </w:r>
                      <w:r>
                        <w:tab/>
                        <w:t>message:"GoodBye"</w:t>
                      </w:r>
                    </w:p>
                    <w:p w:rsidR="00075C0E" w:rsidRDefault="00075C0E" w:rsidP="00075C0E">
                      <w:r>
                        <w:t>//</w:t>
                      </w:r>
                      <w:r>
                        <w:tab/>
                        <w:t>})</w:t>
                      </w:r>
                    </w:p>
                    <w:p w:rsidR="00075C0E" w:rsidRDefault="00075C0E" w:rsidP="00075C0E">
                      <w:r>
                        <w:t>//</w:t>
                      </w:r>
                      <w:r>
                        <w:tab/>
                      </w:r>
                      <w:r>
                        <w:tab/>
                        <w:t>console.log(this)</w:t>
                      </w:r>
                    </w:p>
                    <w:p w:rsidR="00075C0E" w:rsidRDefault="00075C0E" w:rsidP="00075C0E">
                      <w:r>
                        <w:t>//</w:t>
                      </w:r>
                      <w:r>
                        <w:tab/>
                        <w:t>}</w:t>
                      </w:r>
                    </w:p>
                    <w:p w:rsidR="00075C0E" w:rsidRDefault="00075C0E" w:rsidP="00075C0E"/>
                    <w:p w:rsidR="00075C0E" w:rsidRPr="00075C0E" w:rsidRDefault="00075C0E" w:rsidP="00075C0E">
                      <w:pPr>
                        <w:rPr>
                          <w:highlight w:val="green"/>
                        </w:rPr>
                      </w:pPr>
                      <w:r w:rsidRPr="00075C0E">
                        <w:rPr>
                          <w:highlight w:val="green"/>
                        </w:rPr>
                        <w:t>clickHandler = () =&gt;{</w:t>
                      </w:r>
                    </w:p>
                    <w:p w:rsidR="00075C0E" w:rsidRPr="00075C0E" w:rsidRDefault="00075C0E" w:rsidP="00075C0E">
                      <w:pPr>
                        <w:rPr>
                          <w:highlight w:val="green"/>
                        </w:rPr>
                      </w:pPr>
                      <w:r w:rsidRPr="00075C0E">
                        <w:rPr>
                          <w:highlight w:val="green"/>
                        </w:rPr>
                        <w:t>this.setState({</w:t>
                      </w:r>
                    </w:p>
                    <w:p w:rsidR="00075C0E" w:rsidRPr="00075C0E" w:rsidRDefault="00075C0E" w:rsidP="00075C0E">
                      <w:pPr>
                        <w:rPr>
                          <w:highlight w:val="green"/>
                        </w:rPr>
                      </w:pPr>
                      <w:r w:rsidRPr="00075C0E">
                        <w:rPr>
                          <w:highlight w:val="green"/>
                        </w:rPr>
                        <w:tab/>
                        <w:t>message:"GoodBye"</w:t>
                      </w:r>
                    </w:p>
                    <w:p w:rsidR="00075C0E" w:rsidRPr="00075C0E" w:rsidRDefault="00075C0E" w:rsidP="00075C0E">
                      <w:pPr>
                        <w:rPr>
                          <w:highlight w:val="green"/>
                        </w:rPr>
                      </w:pPr>
                      <w:r w:rsidRPr="00075C0E">
                        <w:rPr>
                          <w:highlight w:val="green"/>
                        </w:rPr>
                        <w:t>})</w:t>
                      </w:r>
                    </w:p>
                    <w:p w:rsidR="00075C0E" w:rsidRPr="00075C0E" w:rsidRDefault="00075C0E" w:rsidP="00075C0E">
                      <w:pPr>
                        <w:rPr>
                          <w:highlight w:val="green"/>
                        </w:rPr>
                      </w:pPr>
                      <w:r w:rsidRPr="00075C0E">
                        <w:rPr>
                          <w:highlight w:val="green"/>
                        </w:rPr>
                        <w:t>console.log(this)</w:t>
                      </w:r>
                    </w:p>
                    <w:p w:rsidR="00075C0E" w:rsidRDefault="00075C0E" w:rsidP="00075C0E">
                      <w:r w:rsidRPr="00075C0E">
                        <w:rPr>
                          <w:highlight w:val="green"/>
                        </w:rPr>
                        <w:t>}</w:t>
                      </w:r>
                    </w:p>
                    <w:p w:rsidR="00075C0E" w:rsidRDefault="00075C0E" w:rsidP="00075C0E">
                      <w:r>
                        <w:tab/>
                        <w:t>render(){</w:t>
                      </w:r>
                    </w:p>
                    <w:p w:rsidR="00075C0E" w:rsidRDefault="00075C0E" w:rsidP="00075C0E">
                      <w:r>
                        <w:tab/>
                        <w:t>return(</w:t>
                      </w:r>
                    </w:p>
                    <w:p w:rsidR="00075C0E" w:rsidRDefault="00075C0E" w:rsidP="00075C0E">
                      <w:r>
                        <w:tab/>
                      </w:r>
                      <w:r>
                        <w:tab/>
                        <w:t>&lt;div&gt;</w:t>
                      </w:r>
                    </w:p>
                    <w:p w:rsidR="00075C0E" w:rsidRDefault="00075C0E" w:rsidP="00075C0E">
                      <w:r>
                        <w:tab/>
                      </w:r>
                      <w:r>
                        <w:tab/>
                      </w:r>
                      <w:r>
                        <w:tab/>
                        <w:t>&lt;h1&gt;{this.state.message}&lt;/h1&gt;</w:t>
                      </w:r>
                    </w:p>
                    <w:p w:rsidR="00075C0E" w:rsidRDefault="00075C0E" w:rsidP="00075C0E">
                      <w:r>
                        <w:tab/>
                      </w:r>
                      <w:r>
                        <w:tab/>
                        <w:t xml:space="preserve">&lt;button onClick={this.clickHandler}&gt;Click Me&lt;/button&gt; </w:t>
                      </w:r>
                    </w:p>
                    <w:p w:rsidR="00075C0E" w:rsidRDefault="00075C0E" w:rsidP="00075C0E">
                      <w:r>
                        <w:tab/>
                      </w:r>
                      <w:r>
                        <w:tab/>
                        <w:t>{/*&lt;button onClick={this.clickHandler.bind(this)}&gt;Click Me&lt;/button&gt; */}</w:t>
                      </w:r>
                    </w:p>
                    <w:p w:rsidR="00075C0E" w:rsidRDefault="00075C0E" w:rsidP="00075C0E">
                      <w:r>
                        <w:tab/>
                      </w:r>
                      <w:r>
                        <w:tab/>
                        <w:t>{/*&lt;button onClick={() =&gt; this.clickHandler()}&gt;Click Me&lt;/button&gt; */}</w:t>
                      </w:r>
                    </w:p>
                    <w:p w:rsidR="00075C0E" w:rsidRDefault="00075C0E" w:rsidP="00075C0E"/>
                    <w:p w:rsidR="00075C0E" w:rsidRDefault="00075C0E" w:rsidP="00075C0E">
                      <w:r>
                        <w:tab/>
                      </w:r>
                      <w:r>
                        <w:tab/>
                        <w:t>&lt;/div&gt;)</w:t>
                      </w:r>
                    </w:p>
                    <w:p w:rsidR="00075C0E" w:rsidRDefault="00075C0E" w:rsidP="00075C0E">
                      <w:r>
                        <w:tab/>
                        <w:t>}</w:t>
                      </w:r>
                    </w:p>
                    <w:p w:rsidR="00075C0E" w:rsidRDefault="00075C0E" w:rsidP="00075C0E">
                      <w:r>
                        <w:t>}</w:t>
                      </w:r>
                    </w:p>
                    <w:p w:rsidR="00075C0E" w:rsidRDefault="00075C0E" w:rsidP="00075C0E"/>
                    <w:p w:rsidR="00075C0E" w:rsidRDefault="00075C0E" w:rsidP="00075C0E">
                      <w:r>
                        <w:t>export default EventBind</w:t>
                      </w:r>
                    </w:p>
                  </w:txbxContent>
                </v:textbox>
              </v:shape>
            </w:pict>
          </mc:Fallback>
        </mc:AlternateContent>
      </w: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1755E6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0BFD92BC" wp14:editId="19F2DDA3">
            <wp:extent cx="5608320" cy="3154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41" w:rsidRDefault="00073841" w:rsidP="00073841">
      <w:pPr>
        <w:tabs>
          <w:tab w:val="left" w:pos="12680"/>
        </w:tabs>
      </w:pPr>
    </w:p>
    <w:sdt>
      <w:sdtPr>
        <w:alias w:val="Post Title"/>
        <w:id w:val="615413776"/>
        <w:dataBinding w:xpath="/ns0:BlogPostInfo/ns0:PostTitle" w:storeItemID="{A704DBB3-9B97-489C-9BCB-C4E4762749E3}"/>
        <w:text/>
      </w:sdtPr>
      <w:sdtContent>
        <w:p w:rsidR="00073841" w:rsidRDefault="002119B3" w:rsidP="00073841">
          <w:pPr>
            <w:pStyle w:val="Publishwithline"/>
          </w:pPr>
          <w:r>
            <w:rPr>
              <w:lang w:val="en-IN"/>
            </w:rPr>
            <w:t xml:space="preserve"> </w:t>
          </w:r>
          <w:proofErr w:type="gramStart"/>
          <w:r>
            <w:rPr>
              <w:lang w:val="en-IN"/>
            </w:rPr>
            <w:t>React :</w:t>
          </w:r>
          <w:proofErr w:type="gramEnd"/>
          <w:r>
            <w:rPr>
              <w:lang w:val="en-IN"/>
            </w:rPr>
            <w:t xml:space="preserve">: </w:t>
          </w:r>
          <w:proofErr w:type="spellStart"/>
          <w:r>
            <w:rPr>
              <w:lang w:val="en-IN"/>
            </w:rPr>
            <w:t>LifeCycle</w:t>
          </w:r>
          <w:proofErr w:type="spellEnd"/>
          <w:r>
            <w:rPr>
              <w:lang w:val="en-IN"/>
            </w:rPr>
            <w:t xml:space="preserve"> Methods  </w:t>
          </w:r>
        </w:p>
      </w:sdtContent>
    </w:sdt>
    <w:p w:rsidR="00073841" w:rsidRDefault="00073841" w:rsidP="00073841">
      <w:pPr>
        <w:pStyle w:val="underline"/>
      </w:pPr>
    </w:p>
    <w:p w:rsidR="00073841" w:rsidRDefault="00073841" w:rsidP="007F3731">
      <w:pPr>
        <w:tabs>
          <w:tab w:val="left" w:pos="12680"/>
        </w:tabs>
      </w:pPr>
    </w:p>
    <w:p w:rsidR="001755E6" w:rsidRDefault="00073841" w:rsidP="007F3731">
      <w:pPr>
        <w:tabs>
          <w:tab w:val="left" w:pos="12680"/>
        </w:tabs>
      </w:pPr>
      <w:r>
        <w:t xml:space="preserve">Here the List is pretty simple by using the </w:t>
      </w:r>
      <w:proofErr w:type="spellStart"/>
      <w:r>
        <w:t>Array.map</w:t>
      </w:r>
      <w:proofErr w:type="spellEnd"/>
      <w:r>
        <w:t xml:space="preserve"> method</w:t>
      </w:r>
    </w:p>
    <w:p w:rsidR="00073841" w:rsidRDefault="00073841" w:rsidP="007F3731">
      <w:pPr>
        <w:tabs>
          <w:tab w:val="left" w:pos="12680"/>
        </w:tabs>
      </w:pPr>
      <w:proofErr w:type="spellStart"/>
      <w:proofErr w:type="gramStart"/>
      <w:r>
        <w:t>Lets</w:t>
      </w:r>
      <w:proofErr w:type="spellEnd"/>
      <w:proofErr w:type="gramEnd"/>
      <w:r>
        <w:t xml:space="preserve"> do this by building a new functional component </w:t>
      </w:r>
    </w:p>
    <w:p w:rsidR="00073841" w:rsidRPr="00073841" w:rsidRDefault="00073841" w:rsidP="007F3731">
      <w:pPr>
        <w:tabs>
          <w:tab w:val="left" w:pos="12680"/>
        </w:tabs>
        <w:rPr>
          <w:b/>
          <w:u w:val="single"/>
        </w:rPr>
      </w:pPr>
      <w:r w:rsidRPr="00073841">
        <w:rPr>
          <w:b/>
          <w:u w:val="single"/>
        </w:rPr>
        <w:t>NameList.js</w:t>
      </w:r>
    </w:p>
    <w:p w:rsidR="00073841" w:rsidRDefault="00073841" w:rsidP="007F3731">
      <w:pPr>
        <w:tabs>
          <w:tab w:val="left" w:pos="12680"/>
        </w:tabs>
      </w:pPr>
      <w:r w:rsidRPr="00907467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61ACAB" wp14:editId="4D2A15BB">
                <wp:simplePos x="0" y="0"/>
                <wp:positionH relativeFrom="column">
                  <wp:posOffset>171450</wp:posOffset>
                </wp:positionH>
                <wp:positionV relativeFrom="paragraph">
                  <wp:posOffset>165100</wp:posOffset>
                </wp:positionV>
                <wp:extent cx="5410200" cy="4832350"/>
                <wp:effectExtent l="0" t="0" r="19050" b="254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 w:rsidP="00073841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 from 'react'</w:t>
                            </w:r>
                          </w:p>
                          <w:p w:rsidR="00FF3E97" w:rsidRDefault="00FF3E97" w:rsidP="00073841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 xml:space="preserve"> from './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>'</w:t>
                            </w:r>
                          </w:p>
                          <w:p w:rsidR="00FF3E97" w:rsidRDefault="00FF3E97" w:rsidP="00073841"/>
                          <w:p w:rsidR="00FF3E97" w:rsidRDefault="00FF3E97" w:rsidP="00073841">
                            <w:proofErr w:type="gramStart"/>
                            <w:r>
                              <w:t>function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NameList</w:t>
                            </w:r>
                            <w:proofErr w:type="spellEnd"/>
                            <w:r>
                              <w:t>(){</w:t>
                            </w:r>
                          </w:p>
                          <w:p w:rsidR="00FF3E97" w:rsidRDefault="00FF3E97" w:rsidP="00073841">
                            <w:proofErr w:type="spellStart"/>
                            <w:proofErr w:type="gramStart"/>
                            <w:r>
                              <w:t>const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nameList</w:t>
                            </w:r>
                            <w:proofErr w:type="spellEnd"/>
                            <w:r>
                              <w:t xml:space="preserve"> = [{'Name':'Anuj','Age':'43','Gender':'Male'},{'Name':'Sonal','Age':'41','Gender':'Female'},{'Name':'Ayaan','Age':'11','Gender':'Male'}];</w:t>
                            </w:r>
                          </w:p>
                          <w:p w:rsidR="00FF3E97" w:rsidRDefault="00FF3E97" w:rsidP="00073841">
                            <w:r>
                              <w:t>//</w:t>
                            </w:r>
                            <w:proofErr w:type="spellStart"/>
                            <w:r>
                              <w:t>const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nameMap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proofErr w:type="gramStart"/>
                            <w:r>
                              <w:t>nameList.map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name =&gt; &lt;h1&gt;My name is {</w:t>
                            </w:r>
                            <w:proofErr w:type="spellStart"/>
                            <w:r>
                              <w:t>name.Name</w:t>
                            </w:r>
                            <w:proofErr w:type="spellEnd"/>
                            <w:r>
                              <w:t>} and my age is {</w:t>
                            </w:r>
                            <w:proofErr w:type="spellStart"/>
                            <w:r>
                              <w:t>name.Age</w:t>
                            </w:r>
                            <w:proofErr w:type="spellEnd"/>
                            <w:r>
                              <w:t>}&lt;/h1&gt;)</w:t>
                            </w:r>
                          </w:p>
                          <w:p w:rsidR="00FF3E97" w:rsidRDefault="00FF3E97" w:rsidP="00073841">
                            <w:proofErr w:type="spellStart"/>
                            <w:proofErr w:type="gramStart"/>
                            <w:r>
                              <w:t>const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nameMap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nameList.map</w:t>
                            </w:r>
                            <w:proofErr w:type="spellEnd"/>
                            <w:r>
                              <w:t>(name =&gt; &lt;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 xml:space="preserve"> item={name} /&gt;)</w:t>
                            </w:r>
                          </w:p>
                          <w:p w:rsidR="00FF3E97" w:rsidRDefault="00FF3E97" w:rsidP="00073841"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FF3E97" w:rsidRDefault="00FF3E97" w:rsidP="00073841"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FF3E97" w:rsidRDefault="00FF3E97" w:rsidP="00073841">
                            <w:r>
                              <w:tab/>
                              <w:t>{</w:t>
                            </w:r>
                            <w:proofErr w:type="spellStart"/>
                            <w:proofErr w:type="gramStart"/>
                            <w:r>
                              <w:t>nameMap</w:t>
                            </w:r>
                            <w:proofErr w:type="spellEnd"/>
                            <w:proofErr w:type="gramEnd"/>
                            <w:r>
                              <w:t>}</w:t>
                            </w:r>
                          </w:p>
                          <w:p w:rsidR="00FF3E97" w:rsidRDefault="00FF3E97" w:rsidP="00073841">
                            <w:r>
                              <w:tab/>
                              <w:t>&lt;/div&gt;</w:t>
                            </w:r>
                          </w:p>
                          <w:p w:rsidR="00FF3E97" w:rsidRDefault="00FF3E97" w:rsidP="00073841">
                            <w:r>
                              <w:tab/>
                              <w:t>)</w:t>
                            </w:r>
                          </w:p>
                          <w:p w:rsidR="00FF3E97" w:rsidRDefault="00FF3E97" w:rsidP="00073841">
                            <w:r>
                              <w:t>}</w:t>
                            </w:r>
                          </w:p>
                          <w:p w:rsidR="00FF3E97" w:rsidRDefault="00FF3E97" w:rsidP="00073841">
                            <w:r>
                              <w:tab/>
                            </w:r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</w:t>
                            </w:r>
                            <w:proofErr w:type="spellStart"/>
                            <w:r>
                              <w:t>NameList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43" type="#_x0000_t202" style="position:absolute;margin-left:13.5pt;margin-top:13pt;width:426pt;height:380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" fillcolor="white [3201]" strokeweight=".5pt">
                <v:textbox>
                  <w:txbxContent>
                    <w:p w:rsidR="00FF3E97" w:rsidRDefault="00FF3E97" w:rsidP="00073841"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React from 'react'</w:t>
                      </w:r>
                    </w:p>
                    <w:p w:rsidR="00FF3E97" w:rsidRDefault="00FF3E97" w:rsidP="00073841"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NameItem</w:t>
                      </w:r>
                      <w:proofErr w:type="spellEnd"/>
                      <w:r>
                        <w:t xml:space="preserve"> from './</w:t>
                      </w:r>
                      <w:proofErr w:type="spellStart"/>
                      <w:r>
                        <w:t>NameItem</w:t>
                      </w:r>
                      <w:proofErr w:type="spellEnd"/>
                      <w:r>
                        <w:t>'</w:t>
                      </w:r>
                    </w:p>
                    <w:p w:rsidR="00FF3E97" w:rsidRDefault="00FF3E97" w:rsidP="00073841"/>
                    <w:p w:rsidR="00FF3E97" w:rsidRDefault="00FF3E97" w:rsidP="00073841">
                      <w:proofErr w:type="gramStart"/>
                      <w:r>
                        <w:t>function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NameList</w:t>
                      </w:r>
                      <w:proofErr w:type="spellEnd"/>
                      <w:r>
                        <w:t>(){</w:t>
                      </w:r>
                    </w:p>
                    <w:p w:rsidR="00FF3E97" w:rsidRDefault="00FF3E97" w:rsidP="00073841">
                      <w:proofErr w:type="spellStart"/>
                      <w:proofErr w:type="gramStart"/>
                      <w:r>
                        <w:t>const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nameList</w:t>
                      </w:r>
                      <w:proofErr w:type="spellEnd"/>
                      <w:r>
                        <w:t xml:space="preserve"> = [{'Name':'Anuj','Age':'43','Gender':'Male'},{'Name':'Sonal','Age':'41','Gender':'Female'},{'Name':'Ayaan','Age':'11','Gender':'Male'}];</w:t>
                      </w:r>
                    </w:p>
                    <w:p w:rsidR="00FF3E97" w:rsidRDefault="00FF3E97" w:rsidP="00073841">
                      <w:r>
                        <w:t>//</w:t>
                      </w:r>
                      <w:proofErr w:type="spellStart"/>
                      <w:r>
                        <w:t>const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nameMap</w:t>
                      </w:r>
                      <w:proofErr w:type="spellEnd"/>
                      <w:r>
                        <w:t>=</w:t>
                      </w:r>
                      <w:proofErr w:type="spellStart"/>
                      <w:proofErr w:type="gramStart"/>
                      <w:r>
                        <w:t>nameList.map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name =&gt; &lt;h1&gt;My name is {</w:t>
                      </w:r>
                      <w:proofErr w:type="spellStart"/>
                      <w:r>
                        <w:t>name.Name</w:t>
                      </w:r>
                      <w:proofErr w:type="spellEnd"/>
                      <w:r>
                        <w:t>} and my age is {</w:t>
                      </w:r>
                      <w:proofErr w:type="spellStart"/>
                      <w:r>
                        <w:t>name.Age</w:t>
                      </w:r>
                      <w:proofErr w:type="spellEnd"/>
                      <w:r>
                        <w:t>}&lt;/h1&gt;)</w:t>
                      </w:r>
                    </w:p>
                    <w:p w:rsidR="00FF3E97" w:rsidRDefault="00FF3E97" w:rsidP="00073841">
                      <w:proofErr w:type="spellStart"/>
                      <w:proofErr w:type="gramStart"/>
                      <w:r>
                        <w:t>const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nameMap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nameList.map</w:t>
                      </w:r>
                      <w:proofErr w:type="spellEnd"/>
                      <w:r>
                        <w:t>(name =&gt; &lt;</w:t>
                      </w:r>
                      <w:proofErr w:type="spellStart"/>
                      <w:r>
                        <w:t>NameItem</w:t>
                      </w:r>
                      <w:proofErr w:type="spellEnd"/>
                      <w:r>
                        <w:t xml:space="preserve"> item={name} /&gt;)</w:t>
                      </w:r>
                    </w:p>
                    <w:p w:rsidR="00FF3E97" w:rsidRDefault="00FF3E97" w:rsidP="00073841">
                      <w:proofErr w:type="gramStart"/>
                      <w:r>
                        <w:t>return(</w:t>
                      </w:r>
                      <w:proofErr w:type="gramEnd"/>
                    </w:p>
                    <w:p w:rsidR="00FF3E97" w:rsidRDefault="00FF3E97" w:rsidP="00073841">
                      <w:r>
                        <w:tab/>
                        <w:t>&lt;</w:t>
                      </w:r>
                      <w:proofErr w:type="gramStart"/>
                      <w:r>
                        <w:t>div</w:t>
                      </w:r>
                      <w:proofErr w:type="gramEnd"/>
                      <w:r>
                        <w:t>&gt;</w:t>
                      </w:r>
                    </w:p>
                    <w:p w:rsidR="00FF3E97" w:rsidRDefault="00FF3E97" w:rsidP="00073841">
                      <w:r>
                        <w:tab/>
                        <w:t>{</w:t>
                      </w:r>
                      <w:proofErr w:type="spellStart"/>
                      <w:proofErr w:type="gramStart"/>
                      <w:r>
                        <w:t>nameMap</w:t>
                      </w:r>
                      <w:proofErr w:type="spellEnd"/>
                      <w:proofErr w:type="gramEnd"/>
                      <w:r>
                        <w:t>}</w:t>
                      </w:r>
                    </w:p>
                    <w:p w:rsidR="00FF3E97" w:rsidRDefault="00FF3E97" w:rsidP="00073841">
                      <w:r>
                        <w:tab/>
                        <w:t>&lt;/div&gt;</w:t>
                      </w:r>
                    </w:p>
                    <w:p w:rsidR="00FF3E97" w:rsidRDefault="00FF3E97" w:rsidP="00073841">
                      <w:r>
                        <w:tab/>
                        <w:t>)</w:t>
                      </w:r>
                    </w:p>
                    <w:p w:rsidR="00FF3E97" w:rsidRDefault="00FF3E97" w:rsidP="00073841">
                      <w:r>
                        <w:t>}</w:t>
                      </w:r>
                    </w:p>
                    <w:p w:rsidR="00FF3E97" w:rsidRDefault="00FF3E97" w:rsidP="00073841">
                      <w:r>
                        <w:tab/>
                      </w:r>
                      <w:proofErr w:type="gramStart"/>
                      <w:r>
                        <w:t>export</w:t>
                      </w:r>
                      <w:proofErr w:type="gramEnd"/>
                      <w:r>
                        <w:t xml:space="preserve"> default </w:t>
                      </w:r>
                      <w:proofErr w:type="spellStart"/>
                      <w:r>
                        <w:t>NameList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  <w:r>
        <w:t xml:space="preserve">Now we have made the </w:t>
      </w:r>
      <w:proofErr w:type="spellStart"/>
      <w:r>
        <w:t>NameItem</w:t>
      </w:r>
      <w:proofErr w:type="spellEnd"/>
      <w:r>
        <w:t xml:space="preserve"> -&gt; which describes the layout of each Item. </w:t>
      </w:r>
    </w:p>
    <w:p w:rsidR="00073841" w:rsidRPr="00073841" w:rsidRDefault="00073841" w:rsidP="007F3731">
      <w:pPr>
        <w:tabs>
          <w:tab w:val="left" w:pos="12680"/>
        </w:tabs>
        <w:rPr>
          <w:b/>
          <w:u w:val="single"/>
        </w:rPr>
      </w:pPr>
      <w:r w:rsidRPr="00073841">
        <w:rPr>
          <w:b/>
          <w:u w:val="single"/>
        </w:rPr>
        <w:t>NameItem.js</w:t>
      </w:r>
    </w:p>
    <w:p w:rsidR="00073841" w:rsidRDefault="00073841" w:rsidP="007F3731">
      <w:pPr>
        <w:tabs>
          <w:tab w:val="left" w:pos="12680"/>
        </w:tabs>
      </w:pPr>
      <w:r w:rsidRPr="00907467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907934" wp14:editId="5B86AAA9">
                <wp:simplePos x="0" y="0"/>
                <wp:positionH relativeFrom="column">
                  <wp:posOffset>165100</wp:posOffset>
                </wp:positionH>
                <wp:positionV relativeFrom="paragraph">
                  <wp:posOffset>44450</wp:posOffset>
                </wp:positionV>
                <wp:extent cx="5410200" cy="4832350"/>
                <wp:effectExtent l="0" t="0" r="19050" b="254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 w:rsidP="00073841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 from 'react'</w:t>
                            </w:r>
                          </w:p>
                          <w:p w:rsidR="00FF3E97" w:rsidRDefault="00FF3E97" w:rsidP="00073841"/>
                          <w:p w:rsidR="00FF3E97" w:rsidRDefault="00FF3E97" w:rsidP="00073841">
                            <w:proofErr w:type="gramStart"/>
                            <w:r>
                              <w:t>function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>(props)</w:t>
                            </w:r>
                          </w:p>
                          <w:p w:rsidR="00FF3E97" w:rsidRDefault="00FF3E97" w:rsidP="00073841">
                            <w:r>
                              <w:t>{</w:t>
                            </w:r>
                          </w:p>
                          <w:p w:rsidR="00FF3E97" w:rsidRDefault="00FF3E97" w:rsidP="00073841">
                            <w:r>
                              <w:tab/>
                            </w:r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FF3E97" w:rsidRDefault="00FF3E97" w:rsidP="00073841"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FF3E97" w:rsidRDefault="00FF3E97" w:rsidP="0007384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Hi, your name is &lt;h1&gt;{</w:t>
                            </w:r>
                            <w:proofErr w:type="spellStart"/>
                            <w:r>
                              <w:t>props.item.Name</w:t>
                            </w:r>
                            <w:proofErr w:type="spellEnd"/>
                            <w:r>
                              <w:t>}&lt;/h1&gt;</w:t>
                            </w:r>
                          </w:p>
                          <w:p w:rsidR="00FF3E97" w:rsidRDefault="00FF3E97" w:rsidP="0007384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Age :</w:t>
                            </w:r>
                            <w:proofErr w:type="gramStart"/>
                            <w:r>
                              <w:t>{</w:t>
                            </w:r>
                            <w:proofErr w:type="spellStart"/>
                            <w:r>
                              <w:t>props.item.Age</w:t>
                            </w:r>
                            <w:proofErr w:type="spellEnd"/>
                            <w:proofErr w:type="gramEnd"/>
                            <w:r>
                              <w:t>}</w:t>
                            </w:r>
                          </w:p>
                          <w:p w:rsidR="00FF3E97" w:rsidRDefault="00FF3E97" w:rsidP="00073841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FF3E97" w:rsidRDefault="00FF3E97" w:rsidP="0007384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)</w:t>
                            </w:r>
                          </w:p>
                          <w:p w:rsidR="00FF3E97" w:rsidRDefault="00FF3E97" w:rsidP="00073841">
                            <w:r>
                              <w:t>}</w:t>
                            </w:r>
                          </w:p>
                          <w:p w:rsidR="00FF3E97" w:rsidRDefault="00FF3E97" w:rsidP="00073841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44" type="#_x0000_t202" style="position:absolute;margin-left:13pt;margin-top:3.5pt;width:426pt;height:380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" fillcolor="white [3201]" strokeweight=".5pt">
                <v:textbox>
                  <w:txbxContent>
                    <w:p w:rsidR="00FF3E97" w:rsidRDefault="00FF3E97" w:rsidP="00073841"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React from 'react'</w:t>
                      </w:r>
                    </w:p>
                    <w:p w:rsidR="00FF3E97" w:rsidRDefault="00FF3E97" w:rsidP="00073841"/>
                    <w:p w:rsidR="00FF3E97" w:rsidRDefault="00FF3E97" w:rsidP="00073841">
                      <w:proofErr w:type="gramStart"/>
                      <w:r>
                        <w:t>function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NameItem</w:t>
                      </w:r>
                      <w:proofErr w:type="spellEnd"/>
                      <w:r>
                        <w:t>(props)</w:t>
                      </w:r>
                    </w:p>
                    <w:p w:rsidR="00FF3E97" w:rsidRDefault="00FF3E97" w:rsidP="00073841">
                      <w:r>
                        <w:t>{</w:t>
                      </w:r>
                    </w:p>
                    <w:p w:rsidR="00FF3E97" w:rsidRDefault="00FF3E97" w:rsidP="00073841">
                      <w:r>
                        <w:tab/>
                      </w:r>
                      <w:proofErr w:type="gramStart"/>
                      <w:r>
                        <w:t>return(</w:t>
                      </w:r>
                      <w:proofErr w:type="gramEnd"/>
                    </w:p>
                    <w:p w:rsidR="00FF3E97" w:rsidRDefault="00FF3E97" w:rsidP="00073841">
                      <w:r>
                        <w:tab/>
                      </w:r>
                      <w:r>
                        <w:tab/>
                        <w:t>&lt;</w:t>
                      </w:r>
                      <w:proofErr w:type="gramStart"/>
                      <w:r>
                        <w:t>div</w:t>
                      </w:r>
                      <w:proofErr w:type="gramEnd"/>
                      <w:r>
                        <w:t>&gt;</w:t>
                      </w:r>
                    </w:p>
                    <w:p w:rsidR="00FF3E97" w:rsidRDefault="00FF3E97" w:rsidP="00073841">
                      <w:r>
                        <w:tab/>
                      </w:r>
                      <w:r>
                        <w:tab/>
                      </w:r>
                      <w:r>
                        <w:tab/>
                        <w:t>Hi, your name is &lt;h1&gt;{</w:t>
                      </w:r>
                      <w:proofErr w:type="spellStart"/>
                      <w:r>
                        <w:t>props.item.Name</w:t>
                      </w:r>
                      <w:proofErr w:type="spellEnd"/>
                      <w:r>
                        <w:t>}&lt;/h1&gt;</w:t>
                      </w:r>
                    </w:p>
                    <w:p w:rsidR="00FF3E97" w:rsidRDefault="00FF3E97" w:rsidP="00073841">
                      <w:r>
                        <w:tab/>
                      </w:r>
                      <w:r>
                        <w:tab/>
                      </w:r>
                      <w:r>
                        <w:tab/>
                        <w:t>Age :</w:t>
                      </w:r>
                      <w:proofErr w:type="gramStart"/>
                      <w:r>
                        <w:t>{</w:t>
                      </w:r>
                      <w:proofErr w:type="spellStart"/>
                      <w:r>
                        <w:t>props.item.Age</w:t>
                      </w:r>
                      <w:proofErr w:type="spellEnd"/>
                      <w:proofErr w:type="gramEnd"/>
                      <w:r>
                        <w:t>}</w:t>
                      </w:r>
                    </w:p>
                    <w:p w:rsidR="00FF3E97" w:rsidRDefault="00FF3E97" w:rsidP="00073841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FF3E97" w:rsidRDefault="00FF3E97" w:rsidP="00073841">
                      <w:r>
                        <w:tab/>
                      </w:r>
                      <w:r>
                        <w:tab/>
                      </w:r>
                      <w:r>
                        <w:tab/>
                        <w:t>)</w:t>
                      </w:r>
                    </w:p>
                    <w:p w:rsidR="00FF3E97" w:rsidRDefault="00FF3E97" w:rsidP="00073841">
                      <w:r>
                        <w:t>}</w:t>
                      </w:r>
                    </w:p>
                    <w:p w:rsidR="00FF3E97" w:rsidRDefault="00FF3E97" w:rsidP="00073841"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export</w:t>
                      </w:r>
                      <w:proofErr w:type="gramEnd"/>
                      <w:r>
                        <w:t xml:space="preserve"> default </w:t>
                      </w:r>
                      <w:proofErr w:type="spellStart"/>
                      <w:r>
                        <w:t>NameItem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92067A" w:rsidP="007F3731">
      <w:pPr>
        <w:tabs>
          <w:tab w:val="left" w:pos="12680"/>
        </w:tabs>
      </w:pPr>
      <w:proofErr w:type="gramStart"/>
      <w:r>
        <w:t>Output :</w:t>
      </w:r>
      <w:proofErr w:type="gramEnd"/>
    </w:p>
    <w:p w:rsidR="0092067A" w:rsidRDefault="0092067A" w:rsidP="007F3731">
      <w:pPr>
        <w:tabs>
          <w:tab w:val="left" w:pos="12680"/>
        </w:tabs>
      </w:pPr>
    </w:p>
    <w:p w:rsidR="0092067A" w:rsidRDefault="0092067A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584E0F60" wp14:editId="45B0CAFD">
            <wp:extent cx="5943600" cy="57111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7A" w:rsidRDefault="0092067A" w:rsidP="007F3731">
      <w:pPr>
        <w:tabs>
          <w:tab w:val="left" w:pos="12680"/>
        </w:tabs>
      </w:pPr>
      <w:r>
        <w:t>But in the End there is an error which shows the Key property is not unique</w:t>
      </w:r>
    </w:p>
    <w:p w:rsidR="0092067A" w:rsidRDefault="0092067A" w:rsidP="007F3731">
      <w:pPr>
        <w:tabs>
          <w:tab w:val="left" w:pos="12680"/>
        </w:tabs>
      </w:pPr>
      <w:r>
        <w:t xml:space="preserve">So for this add ‘id’ to an array and change the method to </w:t>
      </w:r>
      <w:proofErr w:type="gramStart"/>
      <w:r>
        <w:t>following :</w:t>
      </w:r>
      <w:proofErr w:type="gramEnd"/>
      <w:r>
        <w:t>-</w:t>
      </w:r>
    </w:p>
    <w:p w:rsidR="0092067A" w:rsidRDefault="0092067A" w:rsidP="007F3731">
      <w:pPr>
        <w:tabs>
          <w:tab w:val="left" w:pos="12680"/>
        </w:tabs>
      </w:pPr>
      <w:r w:rsidRPr="00907467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682214" wp14:editId="77F02EC1">
                <wp:simplePos x="0" y="0"/>
                <wp:positionH relativeFrom="column">
                  <wp:posOffset>69850</wp:posOffset>
                </wp:positionH>
                <wp:positionV relativeFrom="paragraph">
                  <wp:posOffset>19050</wp:posOffset>
                </wp:positionV>
                <wp:extent cx="5410200" cy="4832350"/>
                <wp:effectExtent l="0" t="0" r="19050" b="254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E97" w:rsidRDefault="00FF3E97" w:rsidP="0092067A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 from 'react'</w:t>
                            </w:r>
                          </w:p>
                          <w:p w:rsidR="00FF3E97" w:rsidRDefault="00FF3E97" w:rsidP="0092067A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 xml:space="preserve"> from './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>'</w:t>
                            </w:r>
                          </w:p>
                          <w:p w:rsidR="00FF3E97" w:rsidRDefault="00FF3E97" w:rsidP="0092067A"/>
                          <w:p w:rsidR="00FF3E97" w:rsidRDefault="00FF3E97" w:rsidP="0092067A">
                            <w:proofErr w:type="gramStart"/>
                            <w:r>
                              <w:t>function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NameList</w:t>
                            </w:r>
                            <w:proofErr w:type="spellEnd"/>
                            <w:r>
                              <w:t>(){</w:t>
                            </w:r>
                          </w:p>
                          <w:p w:rsidR="00FF3E97" w:rsidRDefault="00FF3E97" w:rsidP="0092067A">
                            <w:proofErr w:type="spellStart"/>
                            <w:r>
                              <w:t>const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nameList</w:t>
                            </w:r>
                            <w:proofErr w:type="spellEnd"/>
                            <w:r>
                              <w:t xml:space="preserve"> = [{'id':'1','Name':'Anuj','Age':'43','Gender':'Male'},{'id':'2','Name':'Sonal','Age':'41','Gender':'Female'},{'id':'3','Name':'Ayaan','Age':'11','Gender':'Male'}];</w:t>
                            </w:r>
                          </w:p>
                          <w:p w:rsidR="00FF3E97" w:rsidRDefault="00FF3E97" w:rsidP="0092067A">
                            <w:r>
                              <w:t>//</w:t>
                            </w:r>
                            <w:proofErr w:type="spellStart"/>
                            <w:r>
                              <w:t>const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nameMap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proofErr w:type="gramStart"/>
                            <w:r>
                              <w:t>nameList.map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name =&gt; &lt;h1&gt;My name is {</w:t>
                            </w:r>
                            <w:proofErr w:type="spellStart"/>
                            <w:r>
                              <w:t>name.Name</w:t>
                            </w:r>
                            <w:proofErr w:type="spellEnd"/>
                            <w:r>
                              <w:t>} and my age is {</w:t>
                            </w:r>
                            <w:proofErr w:type="spellStart"/>
                            <w:r>
                              <w:t>name.Age</w:t>
                            </w:r>
                            <w:proofErr w:type="spellEnd"/>
                            <w:r>
                              <w:t>}&lt;/h1&gt;)</w:t>
                            </w:r>
                          </w:p>
                          <w:p w:rsidR="00FF3E97" w:rsidRDefault="00FF3E97" w:rsidP="0092067A">
                            <w:proofErr w:type="spellStart"/>
                            <w:proofErr w:type="gramStart"/>
                            <w:r>
                              <w:t>const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nameMap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nameList.map</w:t>
                            </w:r>
                            <w:proofErr w:type="spellEnd"/>
                            <w:r>
                              <w:t>(name =&gt; &lt;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FF3E97">
                              <w:rPr>
                                <w:highlight w:val="yellow"/>
                              </w:rPr>
                              <w:t>key={name.id}</w:t>
                            </w:r>
                            <w:r>
                              <w:t xml:space="preserve"> item={name} /&gt;)</w:t>
                            </w:r>
                          </w:p>
                          <w:p w:rsidR="00FF3E97" w:rsidRDefault="00FF3E97" w:rsidP="0092067A"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FF3E97" w:rsidRDefault="00FF3E97" w:rsidP="0092067A"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FF3E97" w:rsidRDefault="00FF3E97" w:rsidP="0092067A">
                            <w:r>
                              <w:tab/>
                              <w:t>{</w:t>
                            </w:r>
                            <w:proofErr w:type="spellStart"/>
                            <w:proofErr w:type="gramStart"/>
                            <w:r>
                              <w:t>nameMap</w:t>
                            </w:r>
                            <w:proofErr w:type="spellEnd"/>
                            <w:proofErr w:type="gramEnd"/>
                            <w:r>
                              <w:t>}</w:t>
                            </w:r>
                          </w:p>
                          <w:p w:rsidR="00FF3E97" w:rsidRDefault="00FF3E97" w:rsidP="0092067A">
                            <w:r>
                              <w:tab/>
                              <w:t>&lt;/div&gt;</w:t>
                            </w:r>
                          </w:p>
                          <w:p w:rsidR="00FF3E97" w:rsidRDefault="00FF3E97" w:rsidP="0092067A">
                            <w:r>
                              <w:tab/>
                              <w:t>)</w:t>
                            </w:r>
                          </w:p>
                          <w:p w:rsidR="00FF3E97" w:rsidRDefault="00FF3E97" w:rsidP="0092067A">
                            <w:r>
                              <w:t>}</w:t>
                            </w:r>
                          </w:p>
                          <w:p w:rsidR="00FF3E97" w:rsidRDefault="00FF3E97" w:rsidP="0092067A">
                            <w:r>
                              <w:tab/>
                              <w:t xml:space="preserve">Export default </w:t>
                            </w:r>
                            <w:proofErr w:type="spellStart"/>
                            <w:r>
                              <w:t>NameList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45" type="#_x0000_t202" style="position:absolute;margin-left:5.5pt;margin-top:1.5pt;width:426pt;height:380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" fillcolor="white [3201]" strokeweight=".5pt">
                <v:textbox>
                  <w:txbxContent>
                    <w:p w:rsidR="00FF3E97" w:rsidRDefault="00FF3E97" w:rsidP="0092067A"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React from 'react'</w:t>
                      </w:r>
                    </w:p>
                    <w:p w:rsidR="00FF3E97" w:rsidRDefault="00FF3E97" w:rsidP="0092067A"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NameItem</w:t>
                      </w:r>
                      <w:proofErr w:type="spellEnd"/>
                      <w:r>
                        <w:t xml:space="preserve"> from './</w:t>
                      </w:r>
                      <w:proofErr w:type="spellStart"/>
                      <w:r>
                        <w:t>NameItem</w:t>
                      </w:r>
                      <w:proofErr w:type="spellEnd"/>
                      <w:r>
                        <w:t>'</w:t>
                      </w:r>
                    </w:p>
                    <w:p w:rsidR="00FF3E97" w:rsidRDefault="00FF3E97" w:rsidP="0092067A"/>
                    <w:p w:rsidR="00FF3E97" w:rsidRDefault="00FF3E97" w:rsidP="0092067A">
                      <w:proofErr w:type="gramStart"/>
                      <w:r>
                        <w:t>function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NameList</w:t>
                      </w:r>
                      <w:proofErr w:type="spellEnd"/>
                      <w:r>
                        <w:t>(){</w:t>
                      </w:r>
                    </w:p>
                    <w:p w:rsidR="00FF3E97" w:rsidRDefault="00FF3E97" w:rsidP="0092067A">
                      <w:proofErr w:type="spellStart"/>
                      <w:r>
                        <w:t>const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nameList</w:t>
                      </w:r>
                      <w:proofErr w:type="spellEnd"/>
                      <w:r>
                        <w:t xml:space="preserve"> = [{'id':'1','Name':'Anuj','Age':'43','Gender':'Male'},{'id':'2','Name':'Sonal','Age':'41','Gender':'Female'},{'id':'3','Name':'Ayaan','Age':'11','Gender':'Male'}];</w:t>
                      </w:r>
                    </w:p>
                    <w:p w:rsidR="00FF3E97" w:rsidRDefault="00FF3E97" w:rsidP="0092067A">
                      <w:r>
                        <w:t>//</w:t>
                      </w:r>
                      <w:proofErr w:type="spellStart"/>
                      <w:r>
                        <w:t>const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nameMap</w:t>
                      </w:r>
                      <w:proofErr w:type="spellEnd"/>
                      <w:r>
                        <w:t>=</w:t>
                      </w:r>
                      <w:proofErr w:type="spellStart"/>
                      <w:proofErr w:type="gramStart"/>
                      <w:r>
                        <w:t>nameList.map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name =&gt; &lt;h1&gt;My name is {</w:t>
                      </w:r>
                      <w:proofErr w:type="spellStart"/>
                      <w:r>
                        <w:t>name.Name</w:t>
                      </w:r>
                      <w:proofErr w:type="spellEnd"/>
                      <w:r>
                        <w:t>} and my age is {</w:t>
                      </w:r>
                      <w:proofErr w:type="spellStart"/>
                      <w:r>
                        <w:t>name.Age</w:t>
                      </w:r>
                      <w:proofErr w:type="spellEnd"/>
                      <w:r>
                        <w:t>}&lt;/h1&gt;)</w:t>
                      </w:r>
                    </w:p>
                    <w:p w:rsidR="00FF3E97" w:rsidRDefault="00FF3E97" w:rsidP="0092067A">
                      <w:proofErr w:type="spellStart"/>
                      <w:proofErr w:type="gramStart"/>
                      <w:r>
                        <w:t>const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nameMap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nameList.map</w:t>
                      </w:r>
                      <w:proofErr w:type="spellEnd"/>
                      <w:r>
                        <w:t>(name =&gt; &lt;</w:t>
                      </w:r>
                      <w:proofErr w:type="spellStart"/>
                      <w:r>
                        <w:t>NameItem</w:t>
                      </w:r>
                      <w:proofErr w:type="spellEnd"/>
                      <w:r>
                        <w:t xml:space="preserve"> </w:t>
                      </w:r>
                      <w:r w:rsidRPr="00FF3E97">
                        <w:rPr>
                          <w:highlight w:val="yellow"/>
                        </w:rPr>
                        <w:t>key={name.id}</w:t>
                      </w:r>
                      <w:r>
                        <w:t xml:space="preserve"> item={name} /&gt;)</w:t>
                      </w:r>
                    </w:p>
                    <w:p w:rsidR="00FF3E97" w:rsidRDefault="00FF3E97" w:rsidP="0092067A">
                      <w:proofErr w:type="gramStart"/>
                      <w:r>
                        <w:t>return(</w:t>
                      </w:r>
                      <w:proofErr w:type="gramEnd"/>
                    </w:p>
                    <w:p w:rsidR="00FF3E97" w:rsidRDefault="00FF3E97" w:rsidP="0092067A">
                      <w:r>
                        <w:tab/>
                        <w:t>&lt;</w:t>
                      </w:r>
                      <w:proofErr w:type="gramStart"/>
                      <w:r>
                        <w:t>div</w:t>
                      </w:r>
                      <w:proofErr w:type="gramEnd"/>
                      <w:r>
                        <w:t>&gt;</w:t>
                      </w:r>
                    </w:p>
                    <w:p w:rsidR="00FF3E97" w:rsidRDefault="00FF3E97" w:rsidP="0092067A">
                      <w:r>
                        <w:tab/>
                        <w:t>{</w:t>
                      </w:r>
                      <w:proofErr w:type="spellStart"/>
                      <w:proofErr w:type="gramStart"/>
                      <w:r>
                        <w:t>nameMap</w:t>
                      </w:r>
                      <w:proofErr w:type="spellEnd"/>
                      <w:proofErr w:type="gramEnd"/>
                      <w:r>
                        <w:t>}</w:t>
                      </w:r>
                    </w:p>
                    <w:p w:rsidR="00FF3E97" w:rsidRDefault="00FF3E97" w:rsidP="0092067A">
                      <w:r>
                        <w:tab/>
                        <w:t>&lt;/div&gt;</w:t>
                      </w:r>
                    </w:p>
                    <w:p w:rsidR="00FF3E97" w:rsidRDefault="00FF3E97" w:rsidP="0092067A">
                      <w:r>
                        <w:tab/>
                        <w:t>)</w:t>
                      </w:r>
                    </w:p>
                    <w:p w:rsidR="00FF3E97" w:rsidRDefault="00FF3E97" w:rsidP="0092067A">
                      <w:r>
                        <w:t>}</w:t>
                      </w:r>
                    </w:p>
                    <w:p w:rsidR="00FF3E97" w:rsidRDefault="00FF3E97" w:rsidP="0092067A">
                      <w:r>
                        <w:tab/>
                        <w:t xml:space="preserve">Export default </w:t>
                      </w:r>
                      <w:proofErr w:type="spellStart"/>
                      <w:r>
                        <w:t>NameList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92067A" w:rsidRDefault="0092067A" w:rsidP="007F3731">
      <w:pPr>
        <w:tabs>
          <w:tab w:val="left" w:pos="12680"/>
        </w:tabs>
      </w:pPr>
    </w:p>
    <w:p w:rsidR="0092067A" w:rsidRDefault="0092067A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1755E6" w:rsidRDefault="001755E6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FF3E97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543EABFB" wp14:editId="03589E6B">
            <wp:extent cx="5943600" cy="20326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93" w:rsidRDefault="00BC7993" w:rsidP="007F3731">
      <w:pPr>
        <w:tabs>
          <w:tab w:val="left" w:pos="12680"/>
        </w:tabs>
      </w:pPr>
    </w:p>
    <w:sdt>
      <w:sdtPr>
        <w:alias w:val="Post Title"/>
        <w:id w:val="-2115043227"/>
        <w:dataBinding w:xpath="/ns0:BlogPostInfo/ns0:PostTitle" w:storeItemID="{A704DBB3-9B97-489C-9BCB-C4E4762749E3}"/>
        <w:text/>
      </w:sdtPr>
      <w:sdtContent>
        <w:p w:rsidR="00BC7993" w:rsidRDefault="002119B3" w:rsidP="00BC7993">
          <w:pPr>
            <w:pStyle w:val="Publishwithline"/>
          </w:pPr>
          <w:r>
            <w:rPr>
              <w:lang w:val="en-IN"/>
            </w:rPr>
            <w:t xml:space="preserve"> </w:t>
          </w:r>
          <w:proofErr w:type="gramStart"/>
          <w:r>
            <w:rPr>
              <w:lang w:val="en-IN"/>
            </w:rPr>
            <w:t>React :</w:t>
          </w:r>
          <w:proofErr w:type="gramEnd"/>
          <w:r>
            <w:rPr>
              <w:lang w:val="en-IN"/>
            </w:rPr>
            <w:t xml:space="preserve">: </w:t>
          </w:r>
          <w:proofErr w:type="spellStart"/>
          <w:r>
            <w:rPr>
              <w:lang w:val="en-IN"/>
            </w:rPr>
            <w:t>LifeCycle</w:t>
          </w:r>
          <w:proofErr w:type="spellEnd"/>
          <w:r>
            <w:rPr>
              <w:lang w:val="en-IN"/>
            </w:rPr>
            <w:t xml:space="preserve"> Methods  </w:t>
          </w:r>
        </w:p>
      </w:sdtContent>
    </w:sdt>
    <w:p w:rsidR="00BC7993" w:rsidRDefault="00BC7993" w:rsidP="00BC7993">
      <w:pPr>
        <w:pStyle w:val="underline"/>
      </w:pPr>
    </w:p>
    <w:p w:rsidR="00BC7993" w:rsidRDefault="00BC7993" w:rsidP="00BC7993">
      <w:pPr>
        <w:tabs>
          <w:tab w:val="left" w:pos="12680"/>
        </w:tabs>
      </w:pPr>
    </w:p>
    <w:p w:rsidR="00BC7993" w:rsidRDefault="002A4AFC" w:rsidP="007F3731">
      <w:pPr>
        <w:tabs>
          <w:tab w:val="left" w:pos="12680"/>
        </w:tabs>
      </w:pPr>
      <w:r>
        <w:t xml:space="preserve">Example of using the Form handling </w:t>
      </w:r>
      <w:proofErr w:type="gramStart"/>
      <w:r>
        <w:t>methods .</w:t>
      </w:r>
      <w:proofErr w:type="gramEnd"/>
      <w:r>
        <w:t xml:space="preserve"> </w:t>
      </w:r>
    </w:p>
    <w:p w:rsidR="002A4AFC" w:rsidRDefault="002A4AFC" w:rsidP="007F3731">
      <w:pPr>
        <w:tabs>
          <w:tab w:val="left" w:pos="12680"/>
        </w:tabs>
      </w:pPr>
      <w:r w:rsidRPr="00907467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F6B18B" wp14:editId="4F060D64">
                <wp:simplePos x="0" y="0"/>
                <wp:positionH relativeFrom="column">
                  <wp:posOffset>76200</wp:posOffset>
                </wp:positionH>
                <wp:positionV relativeFrom="paragraph">
                  <wp:posOffset>209550</wp:posOffset>
                </wp:positionV>
                <wp:extent cx="5410200" cy="18180050"/>
                <wp:effectExtent l="0" t="0" r="19050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1818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4AFC" w:rsidRDefault="002A4AFC" w:rsidP="002A4AFC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React,{Component} from 'react'</w:t>
                            </w:r>
                          </w:p>
                          <w:p w:rsidR="002A4AFC" w:rsidRDefault="002A4AFC" w:rsidP="002A4AFC"/>
                          <w:p w:rsidR="002A4AFC" w:rsidRDefault="002A4AFC" w:rsidP="002A4AFC"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Form extends Component</w:t>
                            </w:r>
                          </w:p>
                          <w:p w:rsidR="002A4AFC" w:rsidRDefault="002A4AFC" w:rsidP="002A4AFC">
                            <w:r>
                              <w:t>{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gramStart"/>
                            <w:r>
                              <w:t>super(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spellStart"/>
                            <w:r>
                              <w:t>this.state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gramEnd"/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gramStart"/>
                            <w:r>
                              <w:t>username</w:t>
                            </w:r>
                            <w:proofErr w:type="gramEnd"/>
                            <w:r>
                              <w:t>:'',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gramStart"/>
                            <w:r>
                              <w:t>topic</w:t>
                            </w:r>
                            <w:proofErr w:type="gramEnd"/>
                            <w:r>
                              <w:t>:'',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gramStart"/>
                            <w:r>
                              <w:t>comments</w:t>
                            </w:r>
                            <w:proofErr w:type="gramEnd"/>
                            <w:r>
                              <w:t>:''</w:t>
                            </w:r>
                          </w:p>
                          <w:p w:rsidR="002A4AFC" w:rsidRDefault="002A4AFC" w:rsidP="002A4AFC">
                            <w:r>
                              <w:tab/>
                              <w:t>}</w:t>
                            </w:r>
                          </w:p>
                          <w:p w:rsidR="002A4AFC" w:rsidRDefault="002A4AFC" w:rsidP="002A4AFC">
                            <w:r>
                              <w:tab/>
                              <w:t>}</w:t>
                            </w:r>
                          </w:p>
                          <w:p w:rsidR="002A4AFC" w:rsidRDefault="002A4AFC" w:rsidP="002A4AFC"/>
                          <w:p w:rsidR="002A4AFC" w:rsidRDefault="002A4AFC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handleUsernameChange</w:t>
                            </w:r>
                            <w:proofErr w:type="spellEnd"/>
                            <w:proofErr w:type="gramEnd"/>
                            <w:r>
                              <w:t xml:space="preserve"> = event =&gt; {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this.setState</w:t>
                            </w:r>
                            <w:proofErr w:type="spellEnd"/>
                            <w:r>
                              <w:t>({</w:t>
                            </w:r>
                            <w:proofErr w:type="gramEnd"/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username:</w:t>
                            </w:r>
                            <w:proofErr w:type="gramEnd"/>
                            <w:r>
                              <w:t>event.target.value</w:t>
                            </w:r>
                            <w:proofErr w:type="spellEnd"/>
                          </w:p>
                          <w:p w:rsidR="002A4AFC" w:rsidRDefault="002A4AFC" w:rsidP="002A4AFC">
                            <w:r>
                              <w:tab/>
                              <w:t>})</w:t>
                            </w:r>
                          </w:p>
                          <w:p w:rsidR="002A4AFC" w:rsidRDefault="002A4AFC" w:rsidP="002A4AFC">
                            <w:r>
                              <w:tab/>
                              <w:t>}</w:t>
                            </w:r>
                          </w:p>
                          <w:p w:rsidR="002A4AFC" w:rsidRDefault="002A4AFC" w:rsidP="002A4AFC"/>
                          <w:p w:rsidR="002A4AFC" w:rsidRDefault="002A4AFC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handleCommentsChange</w:t>
                            </w:r>
                            <w:proofErr w:type="spellEnd"/>
                            <w:proofErr w:type="gramEnd"/>
                            <w:r>
                              <w:t xml:space="preserve"> = event =&gt; {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this.setState</w:t>
                            </w:r>
                            <w:proofErr w:type="spellEnd"/>
                            <w:r>
                              <w:t>({</w:t>
                            </w:r>
                            <w:proofErr w:type="gramEnd"/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comments:</w:t>
                            </w:r>
                            <w:proofErr w:type="gramEnd"/>
                            <w:r>
                              <w:t>event.target.value</w:t>
                            </w:r>
                            <w:proofErr w:type="spellEnd"/>
                          </w:p>
                          <w:p w:rsidR="002A4AFC" w:rsidRDefault="002A4AFC" w:rsidP="002A4AFC">
                            <w:r>
                              <w:tab/>
                              <w:t>})</w:t>
                            </w:r>
                          </w:p>
                          <w:p w:rsidR="002A4AFC" w:rsidRDefault="002A4AFC" w:rsidP="002A4AFC">
                            <w:r>
                              <w:tab/>
                              <w:t>}</w:t>
                            </w:r>
                          </w:p>
                          <w:p w:rsidR="002A4AFC" w:rsidRDefault="002A4AFC" w:rsidP="002A4AFC"/>
                          <w:p w:rsidR="002A4AFC" w:rsidRDefault="002A4AFC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handleTopicChange</w:t>
                            </w:r>
                            <w:proofErr w:type="spellEnd"/>
                            <w:proofErr w:type="gramEnd"/>
                            <w:r>
                              <w:t xml:space="preserve"> = event =&gt; {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this.setState</w:t>
                            </w:r>
                            <w:proofErr w:type="spellEnd"/>
                            <w:r>
                              <w:t>({</w:t>
                            </w:r>
                            <w:proofErr w:type="gramEnd"/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topic:</w:t>
                            </w:r>
                            <w:proofErr w:type="gramEnd"/>
                            <w:r>
                              <w:t>event.target.value</w:t>
                            </w:r>
                            <w:proofErr w:type="spellEnd"/>
                          </w:p>
                          <w:p w:rsidR="002A4AFC" w:rsidRDefault="002A4AFC" w:rsidP="002A4AFC">
                            <w:r>
                              <w:tab/>
                              <w:t>})</w:t>
                            </w:r>
                          </w:p>
                          <w:p w:rsidR="002A4AFC" w:rsidRDefault="002A4AFC" w:rsidP="002A4AFC">
                            <w:r>
                              <w:tab/>
                              <w:t>}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handleSubmitEvent</w:t>
                            </w:r>
                            <w:proofErr w:type="spellEnd"/>
                            <w:proofErr w:type="gramEnd"/>
                            <w:r>
                              <w:t xml:space="preserve"> = event =&gt;{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gramStart"/>
                            <w:r>
                              <w:t>alert(</w:t>
                            </w:r>
                            <w:proofErr w:type="gramEnd"/>
                            <w:r>
                              <w:t>`${</w:t>
                            </w:r>
                            <w:proofErr w:type="spellStart"/>
                            <w:r>
                              <w:t>this.state.username</w:t>
                            </w:r>
                            <w:proofErr w:type="spellEnd"/>
                            <w:r>
                              <w:t>} ${</w:t>
                            </w:r>
                            <w:proofErr w:type="spellStart"/>
                            <w:r>
                              <w:t>this.state.comments</w:t>
                            </w:r>
                            <w:proofErr w:type="spellEnd"/>
                            <w:r>
                              <w:t>} ${</w:t>
                            </w:r>
                            <w:proofErr w:type="spellStart"/>
                            <w:r>
                              <w:t>this.state.topic</w:t>
                            </w:r>
                            <w:proofErr w:type="spellEnd"/>
                            <w:r>
                              <w:t>}`)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event.preventDefault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  <w:p w:rsidR="002A4AFC" w:rsidRDefault="002A4AFC" w:rsidP="002A4AFC">
                            <w:r>
                              <w:tab/>
                              <w:t>}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gramStart"/>
                            <w:r>
                              <w:t>render(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2A4AFC" w:rsidRDefault="002A4AFC" w:rsidP="002A4AFC">
                            <w:r>
                              <w:tab/>
                              <w:t xml:space="preserve">&lt;form </w:t>
                            </w:r>
                            <w:proofErr w:type="spellStart"/>
                            <w:r>
                              <w:t>onSubmit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this.handleSubmitEvent</w:t>
                            </w:r>
                            <w:proofErr w:type="spellEnd"/>
                            <w:r>
                              <w:t>}&gt;</w:t>
                            </w:r>
                          </w:p>
                          <w:p w:rsidR="002A4AFC" w:rsidRDefault="002A4AFC" w:rsidP="002A4AFC"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div&gt;</w:t>
                            </w:r>
                            <w:proofErr w:type="gramEnd"/>
                            <w:r>
                              <w:t>Username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  <w:t>&lt;input type="text" value</w:t>
                            </w:r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this.state.username</w:t>
                            </w:r>
                            <w:proofErr w:type="spellEnd"/>
                            <w:r>
                              <w:t xml:space="preserve">} </w:t>
                            </w:r>
                            <w:proofErr w:type="spellStart"/>
                            <w:r>
                              <w:t>onChange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this.handleUsernameChange</w:t>
                            </w:r>
                            <w:proofErr w:type="spellEnd"/>
                            <w:r>
                              <w:t>} /&gt;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A4AFC" w:rsidRDefault="002A4AFC" w:rsidP="002A4AFC"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div&gt;</w:t>
                            </w:r>
                            <w:proofErr w:type="gramEnd"/>
                            <w:r>
                              <w:t>Comments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textarea</w:t>
                            </w:r>
                            <w:proofErr w:type="spellEnd"/>
                            <w:r>
                              <w:t xml:space="preserve"> value</w:t>
                            </w:r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this.state.comments</w:t>
                            </w:r>
                            <w:proofErr w:type="spellEnd"/>
                            <w:r>
                              <w:t xml:space="preserve">} </w:t>
                            </w:r>
                            <w:proofErr w:type="spellStart"/>
                            <w:r>
                              <w:t>onChange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this.handleCommentsChange</w:t>
                            </w:r>
                            <w:proofErr w:type="spellEnd"/>
                            <w:r>
                              <w:t>} /&gt;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 Select the Topic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&lt;select value</w:t>
                            </w:r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this.state.topic</w:t>
                            </w:r>
                            <w:proofErr w:type="spellEnd"/>
                            <w:r>
                              <w:t xml:space="preserve">} </w:t>
                            </w:r>
                            <w:proofErr w:type="spellStart"/>
                            <w:r>
                              <w:t>onChange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this.handleTopicChange</w:t>
                            </w:r>
                            <w:proofErr w:type="spellEnd"/>
                            <w:r>
                              <w:t>} &gt;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&lt;option value="react"&gt;React&lt;/option&gt;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&lt;option value="angular"&gt;Angular&lt;/option&gt;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&lt;option value="</w:t>
                            </w:r>
                            <w:proofErr w:type="spellStart"/>
                            <w:r>
                              <w:t>vue</w:t>
                            </w:r>
                            <w:proofErr w:type="spellEnd"/>
                            <w:r>
                              <w:t>"&gt;</w:t>
                            </w:r>
                            <w:proofErr w:type="spellStart"/>
                            <w:r>
                              <w:t>Vue</w:t>
                            </w:r>
                            <w:proofErr w:type="spellEnd"/>
                            <w:r>
                              <w:t>&lt;/option&gt;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&lt;/select&gt;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type="submit" value="Submit" /&gt;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2A4AFC" w:rsidRDefault="002A4AFC" w:rsidP="002A4AFC">
                            <w:r>
                              <w:tab/>
                            </w:r>
                            <w:r>
                              <w:tab/>
                              <w:t>&lt;/form&gt;</w:t>
                            </w:r>
                          </w:p>
                          <w:p w:rsidR="002A4AFC" w:rsidRDefault="002A4AFC" w:rsidP="002A4AFC">
                            <w:r>
                              <w:tab/>
                              <w:t>)</w:t>
                            </w:r>
                          </w:p>
                          <w:p w:rsidR="002A4AFC" w:rsidRDefault="002A4AFC" w:rsidP="002A4AFC">
                            <w:r>
                              <w:tab/>
                              <w:t>}</w:t>
                            </w:r>
                          </w:p>
                          <w:p w:rsidR="002A4AFC" w:rsidRDefault="002A4AFC" w:rsidP="002A4AFC">
                            <w:r>
                              <w:t>}</w:t>
                            </w:r>
                          </w:p>
                          <w:p w:rsidR="002A4AFC" w:rsidRDefault="002A4AFC" w:rsidP="002A4AFC"/>
                          <w:p w:rsidR="002A4AFC" w:rsidRDefault="002A4AFC" w:rsidP="002A4AFC"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46" type="#_x0000_t202" style="position:absolute;margin-left:6pt;margin-top:16.5pt;width:426pt;height:1431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" fillcolor="white [3201]" strokeweight=".5pt">
                <v:textbox>
                  <w:txbxContent>
                    <w:p w:rsidR="002A4AFC" w:rsidRDefault="002A4AFC" w:rsidP="002A4AFC"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React,{Component} from 'react'</w:t>
                      </w:r>
                    </w:p>
                    <w:p w:rsidR="002A4AFC" w:rsidRDefault="002A4AFC" w:rsidP="002A4AFC"/>
                    <w:p w:rsidR="002A4AFC" w:rsidRDefault="002A4AFC" w:rsidP="002A4AFC"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Form extends Component</w:t>
                      </w:r>
                    </w:p>
                    <w:p w:rsidR="002A4AFC" w:rsidRDefault="002A4AFC" w:rsidP="002A4AFC">
                      <w:r>
                        <w:t>{</w:t>
                      </w:r>
                    </w:p>
                    <w:p w:rsidR="002A4AFC" w:rsidRDefault="002A4AFC" w:rsidP="002A4AFC">
                      <w:r>
                        <w:tab/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>){</w:t>
                      </w:r>
                    </w:p>
                    <w:p w:rsidR="002A4AFC" w:rsidRDefault="002A4AFC" w:rsidP="002A4AFC">
                      <w:r>
                        <w:tab/>
                      </w:r>
                      <w:proofErr w:type="gramStart"/>
                      <w:r>
                        <w:t>super(</w:t>
                      </w:r>
                      <w:proofErr w:type="gramEnd"/>
                      <w:r>
                        <w:t>);</w:t>
                      </w:r>
                    </w:p>
                    <w:p w:rsidR="002A4AFC" w:rsidRDefault="002A4AFC" w:rsidP="002A4AFC">
                      <w:r>
                        <w:tab/>
                      </w:r>
                      <w:proofErr w:type="spellStart"/>
                      <w:r>
                        <w:t>this.state</w:t>
                      </w:r>
                      <w:proofErr w:type="spellEnd"/>
                      <w:proofErr w:type="gramStart"/>
                      <w:r>
                        <w:t>={</w:t>
                      </w:r>
                      <w:proofErr w:type="gramEnd"/>
                    </w:p>
                    <w:p w:rsidR="002A4AFC" w:rsidRDefault="002A4AFC" w:rsidP="002A4AFC">
                      <w:r>
                        <w:tab/>
                      </w:r>
                      <w:proofErr w:type="gramStart"/>
                      <w:r>
                        <w:t>username</w:t>
                      </w:r>
                      <w:proofErr w:type="gramEnd"/>
                      <w:r>
                        <w:t>:'',</w:t>
                      </w:r>
                    </w:p>
                    <w:p w:rsidR="002A4AFC" w:rsidRDefault="002A4AFC" w:rsidP="002A4AFC">
                      <w:r>
                        <w:tab/>
                      </w:r>
                      <w:proofErr w:type="gramStart"/>
                      <w:r>
                        <w:t>topic</w:t>
                      </w:r>
                      <w:proofErr w:type="gramEnd"/>
                      <w:r>
                        <w:t>:'',</w:t>
                      </w:r>
                    </w:p>
                    <w:p w:rsidR="002A4AFC" w:rsidRDefault="002A4AFC" w:rsidP="002A4AFC">
                      <w:r>
                        <w:tab/>
                      </w:r>
                      <w:proofErr w:type="gramStart"/>
                      <w:r>
                        <w:t>comments</w:t>
                      </w:r>
                      <w:proofErr w:type="gramEnd"/>
                      <w:r>
                        <w:t>:''</w:t>
                      </w:r>
                    </w:p>
                    <w:p w:rsidR="002A4AFC" w:rsidRDefault="002A4AFC" w:rsidP="002A4AFC">
                      <w:r>
                        <w:tab/>
                        <w:t>}</w:t>
                      </w:r>
                    </w:p>
                    <w:p w:rsidR="002A4AFC" w:rsidRDefault="002A4AFC" w:rsidP="002A4AFC">
                      <w:r>
                        <w:tab/>
                        <w:t>}</w:t>
                      </w:r>
                    </w:p>
                    <w:p w:rsidR="002A4AFC" w:rsidRDefault="002A4AFC" w:rsidP="002A4AFC"/>
                    <w:p w:rsidR="002A4AFC" w:rsidRDefault="002A4AFC" w:rsidP="002A4AFC">
                      <w:r>
                        <w:tab/>
                      </w:r>
                      <w:proofErr w:type="spellStart"/>
                      <w:proofErr w:type="gramStart"/>
                      <w:r>
                        <w:t>handleUsernameChange</w:t>
                      </w:r>
                      <w:proofErr w:type="spellEnd"/>
                      <w:proofErr w:type="gramEnd"/>
                      <w:r>
                        <w:t xml:space="preserve"> = event =&gt; {</w:t>
                      </w:r>
                    </w:p>
                    <w:p w:rsidR="002A4AFC" w:rsidRDefault="002A4AFC" w:rsidP="002A4AFC">
                      <w:r>
                        <w:tab/>
                      </w:r>
                      <w:proofErr w:type="spellStart"/>
                      <w:proofErr w:type="gramStart"/>
                      <w:r>
                        <w:t>this.setState</w:t>
                      </w:r>
                      <w:proofErr w:type="spellEnd"/>
                      <w:r>
                        <w:t>({</w:t>
                      </w:r>
                      <w:proofErr w:type="gramEnd"/>
                    </w:p>
                    <w:p w:rsidR="002A4AFC" w:rsidRDefault="002A4AFC" w:rsidP="002A4AFC">
                      <w:r>
                        <w:tab/>
                      </w:r>
                      <w:proofErr w:type="spellStart"/>
                      <w:proofErr w:type="gramStart"/>
                      <w:r>
                        <w:t>username:</w:t>
                      </w:r>
                      <w:proofErr w:type="gramEnd"/>
                      <w:r>
                        <w:t>event.target.value</w:t>
                      </w:r>
                      <w:proofErr w:type="spellEnd"/>
                    </w:p>
                    <w:p w:rsidR="002A4AFC" w:rsidRDefault="002A4AFC" w:rsidP="002A4AFC">
                      <w:r>
                        <w:tab/>
                        <w:t>})</w:t>
                      </w:r>
                    </w:p>
                    <w:p w:rsidR="002A4AFC" w:rsidRDefault="002A4AFC" w:rsidP="002A4AFC">
                      <w:r>
                        <w:tab/>
                        <w:t>}</w:t>
                      </w:r>
                    </w:p>
                    <w:p w:rsidR="002A4AFC" w:rsidRDefault="002A4AFC" w:rsidP="002A4AFC"/>
                    <w:p w:rsidR="002A4AFC" w:rsidRDefault="002A4AFC" w:rsidP="002A4AFC">
                      <w:r>
                        <w:tab/>
                      </w:r>
                      <w:proofErr w:type="spellStart"/>
                      <w:proofErr w:type="gramStart"/>
                      <w:r>
                        <w:t>handleCommentsChange</w:t>
                      </w:r>
                      <w:proofErr w:type="spellEnd"/>
                      <w:proofErr w:type="gramEnd"/>
                      <w:r>
                        <w:t xml:space="preserve"> = event =&gt; {</w:t>
                      </w:r>
                    </w:p>
                    <w:p w:rsidR="002A4AFC" w:rsidRDefault="002A4AFC" w:rsidP="002A4AFC">
                      <w:r>
                        <w:tab/>
                      </w:r>
                      <w:proofErr w:type="spellStart"/>
                      <w:proofErr w:type="gramStart"/>
                      <w:r>
                        <w:t>this.setState</w:t>
                      </w:r>
                      <w:proofErr w:type="spellEnd"/>
                      <w:r>
                        <w:t>({</w:t>
                      </w:r>
                      <w:proofErr w:type="gramEnd"/>
                    </w:p>
                    <w:p w:rsidR="002A4AFC" w:rsidRDefault="002A4AFC" w:rsidP="002A4AFC">
                      <w:r>
                        <w:tab/>
                      </w:r>
                      <w:proofErr w:type="spellStart"/>
                      <w:proofErr w:type="gramStart"/>
                      <w:r>
                        <w:t>comments:</w:t>
                      </w:r>
                      <w:proofErr w:type="gramEnd"/>
                      <w:r>
                        <w:t>event.target.value</w:t>
                      </w:r>
                      <w:proofErr w:type="spellEnd"/>
                    </w:p>
                    <w:p w:rsidR="002A4AFC" w:rsidRDefault="002A4AFC" w:rsidP="002A4AFC">
                      <w:r>
                        <w:tab/>
                        <w:t>})</w:t>
                      </w:r>
                    </w:p>
                    <w:p w:rsidR="002A4AFC" w:rsidRDefault="002A4AFC" w:rsidP="002A4AFC">
                      <w:r>
                        <w:tab/>
                        <w:t>}</w:t>
                      </w:r>
                    </w:p>
                    <w:p w:rsidR="002A4AFC" w:rsidRDefault="002A4AFC" w:rsidP="002A4AFC"/>
                    <w:p w:rsidR="002A4AFC" w:rsidRDefault="002A4AFC" w:rsidP="002A4AFC">
                      <w:r>
                        <w:tab/>
                      </w:r>
                      <w:proofErr w:type="spellStart"/>
                      <w:proofErr w:type="gramStart"/>
                      <w:r>
                        <w:t>handleTopicChange</w:t>
                      </w:r>
                      <w:proofErr w:type="spellEnd"/>
                      <w:proofErr w:type="gramEnd"/>
                      <w:r>
                        <w:t xml:space="preserve"> = event =&gt; {</w:t>
                      </w:r>
                    </w:p>
                    <w:p w:rsidR="002A4AFC" w:rsidRDefault="002A4AFC" w:rsidP="002A4AFC">
                      <w:r>
                        <w:tab/>
                      </w:r>
                      <w:proofErr w:type="spellStart"/>
                      <w:proofErr w:type="gramStart"/>
                      <w:r>
                        <w:t>this.setState</w:t>
                      </w:r>
                      <w:proofErr w:type="spellEnd"/>
                      <w:r>
                        <w:t>({</w:t>
                      </w:r>
                      <w:proofErr w:type="gramEnd"/>
                    </w:p>
                    <w:p w:rsidR="002A4AFC" w:rsidRDefault="002A4AFC" w:rsidP="002A4AFC">
                      <w:r>
                        <w:tab/>
                      </w:r>
                      <w:proofErr w:type="spellStart"/>
                      <w:proofErr w:type="gramStart"/>
                      <w:r>
                        <w:t>topic:</w:t>
                      </w:r>
                      <w:proofErr w:type="gramEnd"/>
                      <w:r>
                        <w:t>event.target.value</w:t>
                      </w:r>
                      <w:proofErr w:type="spellEnd"/>
                    </w:p>
                    <w:p w:rsidR="002A4AFC" w:rsidRDefault="002A4AFC" w:rsidP="002A4AFC">
                      <w:r>
                        <w:tab/>
                        <w:t>})</w:t>
                      </w:r>
                    </w:p>
                    <w:p w:rsidR="002A4AFC" w:rsidRDefault="002A4AFC" w:rsidP="002A4AFC">
                      <w:r>
                        <w:tab/>
                        <w:t>}</w:t>
                      </w:r>
                    </w:p>
                    <w:p w:rsidR="002A4AFC" w:rsidRDefault="002A4AFC" w:rsidP="002A4AFC">
                      <w:r>
                        <w:tab/>
                      </w:r>
                      <w:proofErr w:type="spellStart"/>
                      <w:proofErr w:type="gramStart"/>
                      <w:r>
                        <w:t>handleSubmitEvent</w:t>
                      </w:r>
                      <w:proofErr w:type="spellEnd"/>
                      <w:proofErr w:type="gramEnd"/>
                      <w:r>
                        <w:t xml:space="preserve"> = event =&gt;{</w:t>
                      </w:r>
                    </w:p>
                    <w:p w:rsidR="002A4AFC" w:rsidRDefault="002A4AFC" w:rsidP="002A4AFC">
                      <w:r>
                        <w:tab/>
                      </w:r>
                      <w:proofErr w:type="gramStart"/>
                      <w:r>
                        <w:t>alert(</w:t>
                      </w:r>
                      <w:proofErr w:type="gramEnd"/>
                      <w:r>
                        <w:t>`${</w:t>
                      </w:r>
                      <w:proofErr w:type="spellStart"/>
                      <w:r>
                        <w:t>this.state.username</w:t>
                      </w:r>
                      <w:proofErr w:type="spellEnd"/>
                      <w:r>
                        <w:t>} ${</w:t>
                      </w:r>
                      <w:proofErr w:type="spellStart"/>
                      <w:r>
                        <w:t>this.state.comments</w:t>
                      </w:r>
                      <w:proofErr w:type="spellEnd"/>
                      <w:r>
                        <w:t>} ${</w:t>
                      </w:r>
                      <w:proofErr w:type="spellStart"/>
                      <w:r>
                        <w:t>this.state.topic</w:t>
                      </w:r>
                      <w:proofErr w:type="spellEnd"/>
                      <w:r>
                        <w:t>}`)</w:t>
                      </w:r>
                    </w:p>
                    <w:p w:rsidR="002A4AFC" w:rsidRDefault="002A4AFC" w:rsidP="002A4AFC">
                      <w:r>
                        <w:tab/>
                      </w:r>
                      <w:proofErr w:type="spellStart"/>
                      <w:proofErr w:type="gramStart"/>
                      <w:r>
                        <w:t>event.preventDefault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  <w:p w:rsidR="002A4AFC" w:rsidRDefault="002A4AFC" w:rsidP="002A4AFC">
                      <w:r>
                        <w:tab/>
                        <w:t>}</w:t>
                      </w:r>
                    </w:p>
                    <w:p w:rsidR="002A4AFC" w:rsidRDefault="002A4AFC" w:rsidP="002A4AFC">
                      <w:r>
                        <w:tab/>
                      </w:r>
                      <w:proofErr w:type="gramStart"/>
                      <w:r>
                        <w:t>render(</w:t>
                      </w:r>
                      <w:proofErr w:type="gramEnd"/>
                      <w:r>
                        <w:t>){</w:t>
                      </w:r>
                    </w:p>
                    <w:p w:rsidR="002A4AFC" w:rsidRDefault="002A4AFC" w:rsidP="002A4AFC">
                      <w:r>
                        <w:tab/>
                      </w:r>
                      <w:proofErr w:type="gramStart"/>
                      <w:r>
                        <w:t>return(</w:t>
                      </w:r>
                      <w:proofErr w:type="gramEnd"/>
                    </w:p>
                    <w:p w:rsidR="002A4AFC" w:rsidRDefault="002A4AFC" w:rsidP="002A4AFC">
                      <w:r>
                        <w:tab/>
                        <w:t xml:space="preserve">&lt;form </w:t>
                      </w:r>
                      <w:proofErr w:type="spellStart"/>
                      <w:r>
                        <w:t>onSubmit</w:t>
                      </w:r>
                      <w:proofErr w:type="spellEnd"/>
                      <w:proofErr w:type="gramStart"/>
                      <w:r>
                        <w:t>={</w:t>
                      </w:r>
                      <w:proofErr w:type="spellStart"/>
                      <w:proofErr w:type="gramEnd"/>
                      <w:r>
                        <w:t>this.handleSubmitEvent</w:t>
                      </w:r>
                      <w:proofErr w:type="spellEnd"/>
                      <w:r>
                        <w:t>}&gt;</w:t>
                      </w:r>
                    </w:p>
                    <w:p w:rsidR="002A4AFC" w:rsidRDefault="002A4AFC" w:rsidP="002A4AFC">
                      <w:r>
                        <w:tab/>
                        <w:t>&lt;</w:t>
                      </w:r>
                      <w:proofErr w:type="gramStart"/>
                      <w:r>
                        <w:t>div&gt;</w:t>
                      </w:r>
                      <w:proofErr w:type="gramEnd"/>
                      <w:r>
                        <w:t>Username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  <w:t>&lt;input type="text" value</w:t>
                      </w:r>
                      <w:proofErr w:type="gramStart"/>
                      <w:r>
                        <w:t>={</w:t>
                      </w:r>
                      <w:proofErr w:type="spellStart"/>
                      <w:proofErr w:type="gramEnd"/>
                      <w:r>
                        <w:t>this.state.username</w:t>
                      </w:r>
                      <w:proofErr w:type="spellEnd"/>
                      <w:r>
                        <w:t xml:space="preserve">} </w:t>
                      </w:r>
                      <w:proofErr w:type="spellStart"/>
                      <w:r>
                        <w:t>onChange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this.handleUsernameChange</w:t>
                      </w:r>
                      <w:proofErr w:type="spellEnd"/>
                      <w:r>
                        <w:t>} /&gt;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A4AFC" w:rsidRDefault="002A4AFC" w:rsidP="002A4AFC">
                      <w:r>
                        <w:tab/>
                        <w:t>&lt;</w:t>
                      </w:r>
                      <w:proofErr w:type="gramStart"/>
                      <w:r>
                        <w:t>div&gt;</w:t>
                      </w:r>
                      <w:proofErr w:type="gramEnd"/>
                      <w:r>
                        <w:t>Comments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  <w:t>&lt;</w:t>
                      </w:r>
                      <w:proofErr w:type="spellStart"/>
                      <w:r>
                        <w:t>textarea</w:t>
                      </w:r>
                      <w:proofErr w:type="spellEnd"/>
                      <w:r>
                        <w:t xml:space="preserve"> value</w:t>
                      </w:r>
                      <w:proofErr w:type="gramStart"/>
                      <w:r>
                        <w:t>={</w:t>
                      </w:r>
                      <w:proofErr w:type="spellStart"/>
                      <w:proofErr w:type="gramEnd"/>
                      <w:r>
                        <w:t>this.state.comments</w:t>
                      </w:r>
                      <w:proofErr w:type="spellEnd"/>
                      <w:r>
                        <w:t xml:space="preserve">} </w:t>
                      </w:r>
                      <w:proofErr w:type="spellStart"/>
                      <w:r>
                        <w:t>onChange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this.handleCommentsChange</w:t>
                      </w:r>
                      <w:proofErr w:type="spellEnd"/>
                      <w:r>
                        <w:t>} /&gt;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  <w:t>&lt;</w:t>
                      </w:r>
                      <w:proofErr w:type="gramStart"/>
                      <w:r>
                        <w:t>div</w:t>
                      </w:r>
                      <w:proofErr w:type="gramEnd"/>
                      <w:r>
                        <w:t>&gt; Select the Topic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</w:r>
                      <w:r>
                        <w:tab/>
                        <w:t>&lt;select value</w:t>
                      </w:r>
                      <w:proofErr w:type="gramStart"/>
                      <w:r>
                        <w:t>={</w:t>
                      </w:r>
                      <w:proofErr w:type="spellStart"/>
                      <w:proofErr w:type="gramEnd"/>
                      <w:r>
                        <w:t>this.state.topic</w:t>
                      </w:r>
                      <w:proofErr w:type="spellEnd"/>
                      <w:r>
                        <w:t xml:space="preserve">} </w:t>
                      </w:r>
                      <w:proofErr w:type="spellStart"/>
                      <w:r>
                        <w:t>onChange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this.handleTopicChange</w:t>
                      </w:r>
                      <w:proofErr w:type="spellEnd"/>
                      <w:r>
                        <w:t>} &gt;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</w:r>
                      <w:r>
                        <w:tab/>
                        <w:t>&lt;option value="react"&gt;React&lt;/option&gt;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</w:r>
                      <w:r>
                        <w:tab/>
                        <w:t>&lt;option value="angular"&gt;Angular&lt;/option&gt;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</w:r>
                      <w:r>
                        <w:tab/>
                        <w:t>&lt;option value="</w:t>
                      </w:r>
                      <w:proofErr w:type="spellStart"/>
                      <w:r>
                        <w:t>vue</w:t>
                      </w:r>
                      <w:proofErr w:type="spellEnd"/>
                      <w:r>
                        <w:t>"&gt;</w:t>
                      </w:r>
                      <w:proofErr w:type="spellStart"/>
                      <w:r>
                        <w:t>Vue</w:t>
                      </w:r>
                      <w:proofErr w:type="spellEnd"/>
                      <w:r>
                        <w:t>&lt;/option&gt;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</w:r>
                      <w:r>
                        <w:tab/>
                        <w:t>&lt;/select&gt;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  <w:t>&lt;</w:t>
                      </w:r>
                      <w:proofErr w:type="gramStart"/>
                      <w:r>
                        <w:t>div</w:t>
                      </w:r>
                      <w:proofErr w:type="gramEnd"/>
                      <w:r>
                        <w:t>&gt;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type="submit" value="Submit" /&gt;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2A4AFC" w:rsidRDefault="002A4AFC" w:rsidP="002A4AFC">
                      <w:r>
                        <w:tab/>
                      </w:r>
                      <w:r>
                        <w:tab/>
                        <w:t>&lt;/form&gt;</w:t>
                      </w:r>
                    </w:p>
                    <w:p w:rsidR="002A4AFC" w:rsidRDefault="002A4AFC" w:rsidP="002A4AFC">
                      <w:r>
                        <w:tab/>
                        <w:t>)</w:t>
                      </w:r>
                    </w:p>
                    <w:p w:rsidR="002A4AFC" w:rsidRDefault="002A4AFC" w:rsidP="002A4AFC">
                      <w:r>
                        <w:tab/>
                        <w:t>}</w:t>
                      </w:r>
                    </w:p>
                    <w:p w:rsidR="002A4AFC" w:rsidRDefault="002A4AFC" w:rsidP="002A4AFC">
                      <w:r>
                        <w:t>}</w:t>
                      </w:r>
                    </w:p>
                    <w:p w:rsidR="002A4AFC" w:rsidRDefault="002A4AFC" w:rsidP="002A4AFC"/>
                    <w:p w:rsidR="002A4AFC" w:rsidRDefault="002A4AFC" w:rsidP="002A4AFC">
                      <w:proofErr w:type="gramStart"/>
                      <w:r>
                        <w:t>export</w:t>
                      </w:r>
                      <w:proofErr w:type="gramEnd"/>
                      <w:r>
                        <w:t xml:space="preserve"> default Form</w:t>
                      </w:r>
                    </w:p>
                  </w:txbxContent>
                </v:textbox>
              </v:shape>
            </w:pict>
          </mc:Fallback>
        </mc:AlternateContent>
      </w:r>
    </w:p>
    <w:p w:rsidR="002A4AFC" w:rsidRDefault="002A4AFC" w:rsidP="007F3731">
      <w:pPr>
        <w:tabs>
          <w:tab w:val="left" w:pos="12680"/>
        </w:tabs>
      </w:pPr>
    </w:p>
    <w:p w:rsidR="00FF3E97" w:rsidRDefault="00FF3E97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2119B3" w:rsidRDefault="002119B3" w:rsidP="002119B3">
      <w:pPr>
        <w:tabs>
          <w:tab w:val="left" w:pos="12680"/>
        </w:tabs>
      </w:pPr>
    </w:p>
    <w:sdt>
      <w:sdtPr>
        <w:alias w:val="Post Title"/>
        <w:id w:val="427469505"/>
        <w:dataBinding w:xpath="/ns0:BlogPostInfo/ns0:PostTitle" w:storeItemID="{A704DBB3-9B97-489C-9BCB-C4E4762749E3}"/>
        <w:text/>
      </w:sdtPr>
      <w:sdtContent>
        <w:p w:rsidR="002119B3" w:rsidRDefault="002119B3" w:rsidP="002119B3">
          <w:pPr>
            <w:pStyle w:val="Publishwithline"/>
          </w:pPr>
          <w:r>
            <w:t xml:space="preserve"> </w:t>
          </w:r>
          <w:proofErr w:type="gramStart"/>
          <w:r>
            <w:t>React :</w:t>
          </w:r>
          <w:proofErr w:type="gramEnd"/>
          <w:r>
            <w:t xml:space="preserve">: </w:t>
          </w:r>
          <w:proofErr w:type="spellStart"/>
          <w:r>
            <w:t>LifeCycle</w:t>
          </w:r>
          <w:proofErr w:type="spellEnd"/>
          <w:r>
            <w:t xml:space="preserve"> Methods</w:t>
          </w:r>
          <w:r>
            <w:t xml:space="preserve">  </w:t>
          </w:r>
        </w:p>
      </w:sdtContent>
    </w:sdt>
    <w:p w:rsidR="002119B3" w:rsidRDefault="002119B3" w:rsidP="002119B3">
      <w:pPr>
        <w:pStyle w:val="underline"/>
      </w:pPr>
    </w:p>
    <w:p w:rsidR="002119B3" w:rsidRDefault="002119B3" w:rsidP="002119B3">
      <w:pPr>
        <w:tabs>
          <w:tab w:val="left" w:pos="12680"/>
        </w:tabs>
      </w:pPr>
    </w:p>
    <w:p w:rsidR="002119B3" w:rsidRDefault="002119B3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2119B3" w:rsidRDefault="002119B3" w:rsidP="007F3731">
      <w:pPr>
        <w:tabs>
          <w:tab w:val="left" w:pos="12680"/>
        </w:tabs>
      </w:pPr>
      <w:r>
        <w:t xml:space="preserve">Lifecycle method are the important part of the react which changes with the component being </w:t>
      </w:r>
      <w:proofErr w:type="spellStart"/>
      <w:r>
        <w:t>insetrted</w:t>
      </w:r>
      <w:proofErr w:type="spellEnd"/>
      <w:r>
        <w:t xml:space="preserve"> into the DOM(</w:t>
      </w:r>
      <w:proofErr w:type="spellStart"/>
      <w:r>
        <w:t>ie</w:t>
      </w:r>
      <w:proofErr w:type="spellEnd"/>
      <w:r>
        <w:t xml:space="preserve"> Mounting) Having the change of Data or the state via the State change methods and </w:t>
      </w:r>
      <w:proofErr w:type="spellStart"/>
      <w:r>
        <w:t>Unmounting</w:t>
      </w:r>
      <w:proofErr w:type="spellEnd"/>
      <w:r>
        <w:t xml:space="preserve"> means removal of the component from the DOM . </w:t>
      </w:r>
    </w:p>
    <w:p w:rsidR="002119B3" w:rsidRDefault="002119B3" w:rsidP="007F3731">
      <w:pPr>
        <w:tabs>
          <w:tab w:val="left" w:pos="12680"/>
        </w:tabs>
      </w:pPr>
      <w:r>
        <w:t>Then there is an error handling for it to Error Handling method.</w:t>
      </w:r>
    </w:p>
    <w:p w:rsidR="00917D35" w:rsidRDefault="002119B3" w:rsidP="007F3731">
      <w:pPr>
        <w:tabs>
          <w:tab w:val="left" w:pos="12680"/>
        </w:tabs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77A0F0F" wp14:editId="70A06D4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927985"/>
            <wp:effectExtent l="0" t="0" r="0" b="571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04E7">
        <w:br w:type="textWrapping" w:clear="all"/>
      </w:r>
    </w:p>
    <w:p w:rsidR="002119B3" w:rsidRDefault="002119B3" w:rsidP="007F3731">
      <w:pPr>
        <w:tabs>
          <w:tab w:val="left" w:pos="12680"/>
        </w:tabs>
      </w:pPr>
    </w:p>
    <w:p w:rsidR="00EF04E7" w:rsidRDefault="00EF04E7" w:rsidP="007F3731">
      <w:pPr>
        <w:tabs>
          <w:tab w:val="left" w:pos="12680"/>
        </w:tabs>
      </w:pPr>
    </w:p>
    <w:p w:rsidR="00EF04E7" w:rsidRDefault="00EF04E7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577701EE" wp14:editId="0B91E905">
            <wp:extent cx="5943600" cy="2882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5F" w:rsidRDefault="001E4F5F" w:rsidP="007F3731">
      <w:pPr>
        <w:tabs>
          <w:tab w:val="left" w:pos="12680"/>
        </w:tabs>
      </w:pPr>
    </w:p>
    <w:p w:rsidR="001E4F5F" w:rsidRDefault="001E4F5F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77A52B52" wp14:editId="167BE612">
            <wp:extent cx="5943600" cy="27000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5F" w:rsidRDefault="001E4F5F" w:rsidP="007F3731">
      <w:pPr>
        <w:tabs>
          <w:tab w:val="left" w:pos="12680"/>
        </w:tabs>
      </w:pPr>
    </w:p>
    <w:p w:rsidR="001E4F5F" w:rsidRDefault="001E4F5F" w:rsidP="007F3731">
      <w:pPr>
        <w:tabs>
          <w:tab w:val="left" w:pos="12680"/>
        </w:tabs>
      </w:pPr>
      <w:proofErr w:type="spellStart"/>
      <w:proofErr w:type="gramStart"/>
      <w:r>
        <w:t>Lets</w:t>
      </w:r>
      <w:proofErr w:type="spellEnd"/>
      <w:proofErr w:type="gramEnd"/>
      <w:r>
        <w:t xml:space="preserve"> look at the code for different Methods</w:t>
      </w:r>
    </w:p>
    <w:p w:rsidR="007F7FF5" w:rsidRDefault="007F7FF5" w:rsidP="007F3731">
      <w:pPr>
        <w:tabs>
          <w:tab w:val="left" w:pos="12680"/>
        </w:tabs>
      </w:pPr>
    </w:p>
    <w:p w:rsidR="007F7FF5" w:rsidRDefault="00935A29" w:rsidP="007F3731">
      <w:pPr>
        <w:tabs>
          <w:tab w:val="left" w:pos="12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2EE47C0" wp14:editId="5A433CCE">
                <wp:simplePos x="0" y="0"/>
                <wp:positionH relativeFrom="column">
                  <wp:posOffset>609600</wp:posOffset>
                </wp:positionH>
                <wp:positionV relativeFrom="paragraph">
                  <wp:posOffset>-5568950</wp:posOffset>
                </wp:positionV>
                <wp:extent cx="6369050" cy="10229850"/>
                <wp:effectExtent l="0" t="0" r="1270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9050" cy="1022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import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 xml:space="preserve"> React,{Component} from 'react'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class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LifeCycleA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extends Component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>{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constructor(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props){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super(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props)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this.state</w:t>
                            </w:r>
                            <w:proofErr w:type="spellEnd"/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={</w:t>
                            </w:r>
                            <w:proofErr w:type="gramEnd"/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name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:'Anuj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>'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console.log(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"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LifeCycleA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Constructor called")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static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getDerivedStateFromProps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props,state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>)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  <w:t>{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console.log(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"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LifeCycleA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getDerivedStateFromProps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called")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 xml:space="preserve"> null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componentDidMount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console.log(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"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LifeCycleA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component Did Mount called")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render(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console.log(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"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LifeCycleA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render called")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return(</w:t>
                            </w:r>
                            <w:proofErr w:type="gramEnd"/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  <w:t>&lt;</w:t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div&gt;</w:t>
                            </w:r>
                            <w:proofErr w:type="spellStart"/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LifeCycle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A&lt;/div&gt;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  <w:t>)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7F7FF5" w:rsidRPr="007F7FF5" w:rsidRDefault="007F7FF5" w:rsidP="007F7FF5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 xml:space="preserve"> default 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LifeCycleA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7" type="#_x0000_t202" style="position:absolute;margin-left:48pt;margin-top:-438.5pt;width:501.5pt;height:805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" fillcolor="white [3201]" strokeweight=".5pt">
                <v:textbox>
                  <w:txbxContent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proofErr w:type="gramStart"/>
                      <w:r w:rsidRPr="007F7FF5">
                        <w:rPr>
                          <w:lang w:val="en-IN"/>
                        </w:rPr>
                        <w:t>import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 xml:space="preserve"> React,{Component} from 'react'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proofErr w:type="gramStart"/>
                      <w:r w:rsidRPr="007F7FF5">
                        <w:rPr>
                          <w:lang w:val="en-IN"/>
                        </w:rPr>
                        <w:t>class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F7FF5">
                        <w:rPr>
                          <w:lang w:val="en-IN"/>
                        </w:rPr>
                        <w:t>LifeCycleA</w:t>
                      </w:r>
                      <w:proofErr w:type="spellEnd"/>
                      <w:r w:rsidRPr="007F7FF5">
                        <w:rPr>
                          <w:lang w:val="en-IN"/>
                        </w:rPr>
                        <w:t xml:space="preserve"> extends Component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>{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proofErr w:type="gramStart"/>
                      <w:r w:rsidRPr="007F7FF5">
                        <w:rPr>
                          <w:lang w:val="en-IN"/>
                        </w:rPr>
                        <w:t>constructor(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>props){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</w:r>
                      <w:proofErr w:type="gramStart"/>
                      <w:r w:rsidRPr="007F7FF5">
                        <w:rPr>
                          <w:lang w:val="en-IN"/>
                        </w:rPr>
                        <w:t>super(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>props)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</w:r>
                      <w:proofErr w:type="spellStart"/>
                      <w:r w:rsidRPr="007F7FF5">
                        <w:rPr>
                          <w:lang w:val="en-IN"/>
                        </w:rPr>
                        <w:t>this.state</w:t>
                      </w:r>
                      <w:proofErr w:type="spellEnd"/>
                      <w:proofErr w:type="gramStart"/>
                      <w:r w:rsidRPr="007F7FF5">
                        <w:rPr>
                          <w:lang w:val="en-IN"/>
                        </w:rPr>
                        <w:t>={</w:t>
                      </w:r>
                      <w:proofErr w:type="gramEnd"/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</w:r>
                      <w:proofErr w:type="spellStart"/>
                      <w:proofErr w:type="gramStart"/>
                      <w:r w:rsidRPr="007F7FF5">
                        <w:rPr>
                          <w:lang w:val="en-IN"/>
                        </w:rPr>
                        <w:t>name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>:'Anuj</w:t>
                      </w:r>
                      <w:proofErr w:type="spellEnd"/>
                      <w:r w:rsidRPr="007F7FF5">
                        <w:rPr>
                          <w:lang w:val="en-IN"/>
                        </w:rPr>
                        <w:t>'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</w:r>
                      <w:proofErr w:type="gramStart"/>
                      <w:r w:rsidRPr="007F7FF5">
                        <w:rPr>
                          <w:lang w:val="en-IN"/>
                        </w:rPr>
                        <w:t>console.log(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>"</w:t>
                      </w:r>
                      <w:proofErr w:type="spellStart"/>
                      <w:r w:rsidRPr="007F7FF5">
                        <w:rPr>
                          <w:lang w:val="en-IN"/>
                        </w:rPr>
                        <w:t>LifeCycleA</w:t>
                      </w:r>
                      <w:proofErr w:type="spellEnd"/>
                      <w:r w:rsidRPr="007F7FF5">
                        <w:rPr>
                          <w:lang w:val="en-IN"/>
                        </w:rPr>
                        <w:t xml:space="preserve"> Constructor called")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proofErr w:type="gramStart"/>
                      <w:r w:rsidRPr="007F7FF5">
                        <w:rPr>
                          <w:lang w:val="en-IN"/>
                        </w:rPr>
                        <w:t>static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F7FF5">
                        <w:rPr>
                          <w:lang w:val="en-IN"/>
                        </w:rPr>
                        <w:t>getDerivedStateFromProps</w:t>
                      </w:r>
                      <w:proofErr w:type="spellEnd"/>
                      <w:r w:rsidRPr="007F7FF5">
                        <w:rPr>
                          <w:lang w:val="en-IN"/>
                        </w:rPr>
                        <w:t>(</w:t>
                      </w:r>
                      <w:proofErr w:type="spellStart"/>
                      <w:r w:rsidRPr="007F7FF5">
                        <w:rPr>
                          <w:lang w:val="en-IN"/>
                        </w:rPr>
                        <w:t>props,state</w:t>
                      </w:r>
                      <w:proofErr w:type="spellEnd"/>
                      <w:r w:rsidRPr="007F7FF5">
                        <w:rPr>
                          <w:lang w:val="en-IN"/>
                        </w:rPr>
                        <w:t>)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{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proofErr w:type="gramStart"/>
                      <w:r w:rsidRPr="007F7FF5">
                        <w:rPr>
                          <w:lang w:val="en-IN"/>
                        </w:rPr>
                        <w:t>console.log(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>"</w:t>
                      </w:r>
                      <w:proofErr w:type="spellStart"/>
                      <w:r w:rsidRPr="007F7FF5">
                        <w:rPr>
                          <w:lang w:val="en-IN"/>
                        </w:rPr>
                        <w:t>LifeCycleA</w:t>
                      </w:r>
                      <w:proofErr w:type="spellEnd"/>
                      <w:r w:rsidRPr="007F7FF5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7F7FF5">
                        <w:rPr>
                          <w:lang w:val="en-IN"/>
                        </w:rPr>
                        <w:t>getDerivedStateFromProps</w:t>
                      </w:r>
                      <w:proofErr w:type="spellEnd"/>
                      <w:r w:rsidRPr="007F7FF5">
                        <w:rPr>
                          <w:lang w:val="en-IN"/>
                        </w:rPr>
                        <w:t xml:space="preserve"> called")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proofErr w:type="gramStart"/>
                      <w:r w:rsidRPr="007F7FF5">
                        <w:rPr>
                          <w:lang w:val="en-IN"/>
                        </w:rPr>
                        <w:t>return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 xml:space="preserve"> null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proofErr w:type="spellStart"/>
                      <w:proofErr w:type="gramStart"/>
                      <w:r w:rsidRPr="007F7FF5">
                        <w:rPr>
                          <w:lang w:val="en-IN"/>
                        </w:rPr>
                        <w:t>componentDidMount</w:t>
                      </w:r>
                      <w:proofErr w:type="spellEnd"/>
                      <w:r w:rsidRPr="007F7FF5">
                        <w:rPr>
                          <w:lang w:val="en-IN"/>
                        </w:rPr>
                        <w:t>(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>){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proofErr w:type="gramStart"/>
                      <w:r w:rsidRPr="007F7FF5">
                        <w:rPr>
                          <w:lang w:val="en-IN"/>
                        </w:rPr>
                        <w:t>console.log(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>"</w:t>
                      </w:r>
                      <w:proofErr w:type="spellStart"/>
                      <w:r w:rsidRPr="007F7FF5">
                        <w:rPr>
                          <w:lang w:val="en-IN"/>
                        </w:rPr>
                        <w:t>LifeCycleA</w:t>
                      </w:r>
                      <w:proofErr w:type="spellEnd"/>
                      <w:r w:rsidRPr="007F7FF5">
                        <w:rPr>
                          <w:lang w:val="en-IN"/>
                        </w:rPr>
                        <w:t xml:space="preserve"> component Did Mount called")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proofErr w:type="gramStart"/>
                      <w:r w:rsidRPr="007F7FF5">
                        <w:rPr>
                          <w:lang w:val="en-IN"/>
                        </w:rPr>
                        <w:t>render(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>){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</w:r>
                      <w:proofErr w:type="gramStart"/>
                      <w:r w:rsidRPr="007F7FF5">
                        <w:rPr>
                          <w:lang w:val="en-IN"/>
                        </w:rPr>
                        <w:t>console.log(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>"</w:t>
                      </w:r>
                      <w:proofErr w:type="spellStart"/>
                      <w:r w:rsidRPr="007F7FF5">
                        <w:rPr>
                          <w:lang w:val="en-IN"/>
                        </w:rPr>
                        <w:t>LifeCycleA</w:t>
                      </w:r>
                      <w:proofErr w:type="spellEnd"/>
                      <w:r w:rsidRPr="007F7FF5">
                        <w:rPr>
                          <w:lang w:val="en-IN"/>
                        </w:rPr>
                        <w:t xml:space="preserve"> render called")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</w:r>
                      <w:proofErr w:type="gramStart"/>
                      <w:r w:rsidRPr="007F7FF5">
                        <w:rPr>
                          <w:lang w:val="en-IN"/>
                        </w:rPr>
                        <w:t>return(</w:t>
                      </w:r>
                      <w:proofErr w:type="gramEnd"/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  <w:t>&lt;</w:t>
                      </w:r>
                      <w:proofErr w:type="gramStart"/>
                      <w:r w:rsidRPr="007F7FF5">
                        <w:rPr>
                          <w:lang w:val="en-IN"/>
                        </w:rPr>
                        <w:t>div&gt;</w:t>
                      </w:r>
                      <w:proofErr w:type="spellStart"/>
                      <w:proofErr w:type="gramEnd"/>
                      <w:r w:rsidRPr="007F7FF5">
                        <w:rPr>
                          <w:lang w:val="en-IN"/>
                        </w:rPr>
                        <w:t>LifeCycle</w:t>
                      </w:r>
                      <w:proofErr w:type="spellEnd"/>
                      <w:r w:rsidRPr="007F7FF5">
                        <w:rPr>
                          <w:lang w:val="en-IN"/>
                        </w:rPr>
                        <w:t xml:space="preserve"> A&lt;/div&gt;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  <w:t>)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>}</w:t>
                      </w: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</w:p>
                    <w:p w:rsidR="007F7FF5" w:rsidRPr="007F7FF5" w:rsidRDefault="007F7FF5" w:rsidP="007F7FF5">
                      <w:pPr>
                        <w:rPr>
                          <w:lang w:val="en-IN"/>
                        </w:rPr>
                      </w:pPr>
                      <w:proofErr w:type="gramStart"/>
                      <w:r w:rsidRPr="007F7FF5">
                        <w:rPr>
                          <w:lang w:val="en-IN"/>
                        </w:rPr>
                        <w:t>export</w:t>
                      </w:r>
                      <w:proofErr w:type="gramEnd"/>
                      <w:r w:rsidRPr="007F7FF5">
                        <w:rPr>
                          <w:lang w:val="en-IN"/>
                        </w:rPr>
                        <w:t xml:space="preserve"> default </w:t>
                      </w:r>
                      <w:proofErr w:type="spellStart"/>
                      <w:r w:rsidRPr="007F7FF5">
                        <w:rPr>
                          <w:lang w:val="en-IN"/>
                        </w:rPr>
                        <w:t>LifeCycleA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F7FF5" w:rsidRDefault="007F7FF5" w:rsidP="007F3731">
      <w:pPr>
        <w:tabs>
          <w:tab w:val="left" w:pos="12680"/>
        </w:tabs>
      </w:pPr>
    </w:p>
    <w:p w:rsidR="007F7FF5" w:rsidRDefault="007F7FF5" w:rsidP="007F3731">
      <w:pPr>
        <w:tabs>
          <w:tab w:val="left" w:pos="12680"/>
        </w:tabs>
      </w:pPr>
    </w:p>
    <w:p w:rsidR="007F7FF5" w:rsidRDefault="007F7FF5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7F7FF5" w:rsidRDefault="007F7FF5" w:rsidP="007F3731">
      <w:pPr>
        <w:tabs>
          <w:tab w:val="left" w:pos="12680"/>
        </w:tabs>
      </w:pPr>
    </w:p>
    <w:p w:rsidR="007F7FF5" w:rsidRDefault="007F7FF5" w:rsidP="007F3731">
      <w:pPr>
        <w:tabs>
          <w:tab w:val="left" w:pos="12680"/>
        </w:tabs>
      </w:pPr>
    </w:p>
    <w:p w:rsidR="007F7FF5" w:rsidRDefault="007F7FF5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23FE6C6C" wp14:editId="6DDB9951">
            <wp:extent cx="5943600" cy="28282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185485" w:rsidRDefault="00185485" w:rsidP="007F3731">
      <w:pPr>
        <w:tabs>
          <w:tab w:val="left" w:pos="12680"/>
        </w:tabs>
      </w:pPr>
      <w:r>
        <w:t xml:space="preserve">Now </w:t>
      </w:r>
      <w:proofErr w:type="gramStart"/>
      <w:r>
        <w:t>When</w:t>
      </w:r>
      <w:proofErr w:type="gramEnd"/>
      <w:r>
        <w:t xml:space="preserve"> we include another child component by duplicating the same file and including it in the </w:t>
      </w:r>
      <w:proofErr w:type="spellStart"/>
      <w:r>
        <w:t>LifeCycleA</w:t>
      </w:r>
      <w:proofErr w:type="spellEnd"/>
      <w:r>
        <w:t xml:space="preserve"> file </w:t>
      </w:r>
    </w:p>
    <w:p w:rsidR="00185485" w:rsidRDefault="00185485" w:rsidP="007F3731">
      <w:pPr>
        <w:tabs>
          <w:tab w:val="left" w:pos="12680"/>
        </w:tabs>
      </w:pPr>
    </w:p>
    <w:p w:rsidR="00185485" w:rsidRDefault="00185485" w:rsidP="007F3731">
      <w:pPr>
        <w:tabs>
          <w:tab w:val="left" w:pos="12680"/>
        </w:tabs>
      </w:pPr>
    </w:p>
    <w:p w:rsidR="00185485" w:rsidRDefault="00185485" w:rsidP="007F3731">
      <w:pPr>
        <w:tabs>
          <w:tab w:val="left" w:pos="12680"/>
        </w:tabs>
      </w:pPr>
      <w:r>
        <w:t xml:space="preserve">Render method is changed to </w:t>
      </w:r>
    </w:p>
    <w:p w:rsidR="00185485" w:rsidRDefault="00185485" w:rsidP="007F3731">
      <w:pPr>
        <w:tabs>
          <w:tab w:val="left" w:pos="12680"/>
        </w:tabs>
      </w:pPr>
    </w:p>
    <w:p w:rsidR="00185485" w:rsidRDefault="00185485" w:rsidP="00185485">
      <w:pPr>
        <w:tabs>
          <w:tab w:val="left" w:pos="12680"/>
        </w:tabs>
      </w:pPr>
      <w:proofErr w:type="gramStart"/>
      <w:r>
        <w:t>render(</w:t>
      </w:r>
      <w:proofErr w:type="gramEnd"/>
      <w:r>
        <w:t>){</w:t>
      </w:r>
    </w:p>
    <w:p w:rsidR="00185485" w:rsidRDefault="00185485" w:rsidP="00185485">
      <w:pPr>
        <w:tabs>
          <w:tab w:val="left" w:pos="12680"/>
        </w:tabs>
      </w:pPr>
      <w:proofErr w:type="gramStart"/>
      <w:r>
        <w:t>console.log(</w:t>
      </w:r>
      <w:proofErr w:type="gramEnd"/>
      <w:r>
        <w:t>"</w:t>
      </w:r>
      <w:proofErr w:type="spellStart"/>
      <w:r>
        <w:t>LifeCycleA</w:t>
      </w:r>
      <w:proofErr w:type="spellEnd"/>
      <w:r>
        <w:t xml:space="preserve"> render called")</w:t>
      </w:r>
    </w:p>
    <w:p w:rsidR="00185485" w:rsidRDefault="00185485" w:rsidP="00185485">
      <w:pPr>
        <w:tabs>
          <w:tab w:val="left" w:pos="12680"/>
        </w:tabs>
      </w:pPr>
      <w:proofErr w:type="gramStart"/>
      <w:r>
        <w:t>return(</w:t>
      </w:r>
      <w:proofErr w:type="gramEnd"/>
    </w:p>
    <w:p w:rsidR="00185485" w:rsidRDefault="00185485" w:rsidP="00185485">
      <w:pPr>
        <w:tabs>
          <w:tab w:val="left" w:pos="12680"/>
        </w:tabs>
      </w:pPr>
      <w:r>
        <w:t>&lt;</w:t>
      </w:r>
      <w:proofErr w:type="gramStart"/>
      <w:r>
        <w:t>div&gt;</w:t>
      </w:r>
      <w:proofErr w:type="spellStart"/>
      <w:proofErr w:type="gramEnd"/>
      <w:r>
        <w:t>LifeCycle</w:t>
      </w:r>
      <w:proofErr w:type="spellEnd"/>
      <w:r>
        <w:t xml:space="preserve"> A</w:t>
      </w:r>
    </w:p>
    <w:p w:rsidR="00185485" w:rsidRDefault="00185485" w:rsidP="00185485">
      <w:pPr>
        <w:tabs>
          <w:tab w:val="left" w:pos="12680"/>
        </w:tabs>
      </w:pPr>
      <w:r>
        <w:t>&lt;</w:t>
      </w:r>
      <w:proofErr w:type="spellStart"/>
      <w:r>
        <w:t>LifeCycleB</w:t>
      </w:r>
      <w:proofErr w:type="spellEnd"/>
      <w:r>
        <w:t xml:space="preserve"> /&gt;</w:t>
      </w:r>
    </w:p>
    <w:p w:rsidR="00185485" w:rsidRDefault="00185485" w:rsidP="00185485">
      <w:pPr>
        <w:tabs>
          <w:tab w:val="left" w:pos="12680"/>
        </w:tabs>
      </w:pPr>
      <w:r>
        <w:t>&lt;/div&gt;</w:t>
      </w:r>
    </w:p>
    <w:p w:rsidR="00185485" w:rsidRDefault="00185485" w:rsidP="00185485">
      <w:pPr>
        <w:tabs>
          <w:tab w:val="left" w:pos="12680"/>
        </w:tabs>
      </w:pPr>
      <w:r>
        <w:t>)</w:t>
      </w:r>
    </w:p>
    <w:p w:rsidR="00185485" w:rsidRDefault="00185485" w:rsidP="00185485">
      <w:pPr>
        <w:tabs>
          <w:tab w:val="left" w:pos="12680"/>
        </w:tabs>
      </w:pPr>
      <w:r>
        <w:t>}</w:t>
      </w:r>
    </w:p>
    <w:p w:rsidR="00185485" w:rsidRDefault="00185485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39CFF4D1" wp14:editId="78A545D3">
            <wp:extent cx="5943600" cy="32359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  <w:r>
        <w:t xml:space="preserve">Now Try Updating the Update Method </w:t>
      </w: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292100</wp:posOffset>
                </wp:positionH>
                <wp:positionV relativeFrom="paragraph">
                  <wp:posOffset>31750</wp:posOffset>
                </wp:positionV>
                <wp:extent cx="5003800" cy="12522200"/>
                <wp:effectExtent l="0" t="0" r="25400" b="127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0" cy="1252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D9D" w:rsidRDefault="003E1D9D" w:rsidP="003E1D9D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React,{Component} from 'react'</w:t>
                            </w:r>
                          </w:p>
                          <w:p w:rsidR="003E1D9D" w:rsidRDefault="003E1D9D" w:rsidP="003E1D9D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LifeCycleB</w:t>
                            </w:r>
                            <w:proofErr w:type="spellEnd"/>
                            <w:r>
                              <w:t xml:space="preserve"> from './</w:t>
                            </w:r>
                            <w:proofErr w:type="spellStart"/>
                            <w:r>
                              <w:t>LifeCycleB</w:t>
                            </w:r>
                            <w:proofErr w:type="spellEnd"/>
                            <w:r>
                              <w:t>'</w:t>
                            </w:r>
                          </w:p>
                          <w:p w:rsidR="003E1D9D" w:rsidRDefault="003E1D9D" w:rsidP="003E1D9D"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extends Component</w:t>
                            </w:r>
                          </w:p>
                          <w:p w:rsidR="003E1D9D" w:rsidRDefault="003E1D9D" w:rsidP="003E1D9D">
                            <w:r>
                              <w:t>{</w:t>
                            </w:r>
                          </w:p>
                          <w:p w:rsidR="003E1D9D" w:rsidRDefault="003E1D9D" w:rsidP="003E1D9D"/>
                          <w:p w:rsidR="003E1D9D" w:rsidRDefault="003E1D9D" w:rsidP="003E1D9D">
                            <w:r>
                              <w:tab/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props){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super(</w:t>
                            </w:r>
                            <w:proofErr w:type="gramEnd"/>
                            <w:r>
                              <w:t>props)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this.state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gramEnd"/>
                          </w:p>
                          <w:p w:rsidR="003E1D9D" w:rsidRDefault="003E1D9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:'Anuj</w:t>
                            </w:r>
                            <w:proofErr w:type="spellEnd"/>
                            <w:r>
                              <w:t>'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Constructor called")</w:t>
                            </w:r>
                          </w:p>
                          <w:p w:rsidR="003E1D9D" w:rsidRDefault="003E1D9D" w:rsidP="003E1D9D">
                            <w:r>
                              <w:tab/>
                              <w:t>}</w:t>
                            </w:r>
                          </w:p>
                          <w:p w:rsidR="003E1D9D" w:rsidRDefault="003E1D9D" w:rsidP="003E1D9D"/>
                          <w:p w:rsidR="003E1D9D" w:rsidRDefault="003E1D9D" w:rsidP="003E1D9D">
                            <w:proofErr w:type="gramStart"/>
                            <w:r>
                              <w:t>static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getDerivedStateFromProps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props,state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3E1D9D" w:rsidRDefault="003E1D9D" w:rsidP="003E1D9D">
                            <w:r>
                              <w:tab/>
                              <w:t>{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getDerivedStateFromProps</w:t>
                            </w:r>
                            <w:proofErr w:type="spellEnd"/>
                            <w:r>
                              <w:t xml:space="preserve"> called")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null</w:t>
                            </w:r>
                          </w:p>
                          <w:p w:rsidR="003E1D9D" w:rsidRDefault="003E1D9D" w:rsidP="003E1D9D">
                            <w:r>
                              <w:tab/>
                              <w:t>}</w:t>
                            </w:r>
                          </w:p>
                          <w:p w:rsidR="003E1D9D" w:rsidRDefault="003E1D9D" w:rsidP="003E1D9D"/>
                          <w:p w:rsidR="003E1D9D" w:rsidRDefault="003E1D9D" w:rsidP="003E1D9D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componentDidMount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component Did Mount called")</w:t>
                            </w:r>
                          </w:p>
                          <w:p w:rsidR="003E1D9D" w:rsidRDefault="003E1D9D" w:rsidP="003E1D9D">
                            <w:r>
                              <w:tab/>
                              <w:t>}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shouldComponentUpdate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  <w:p w:rsidR="003E1D9D" w:rsidRDefault="003E1D9D" w:rsidP="003E1D9D">
                            <w:r>
                              <w:tab/>
                              <w:t>{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Should component Update called")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true</w:t>
                            </w:r>
                          </w:p>
                          <w:p w:rsidR="003E1D9D" w:rsidRDefault="003E1D9D" w:rsidP="003E1D9D">
                            <w:r>
                              <w:tab/>
                              <w:t>}</w:t>
                            </w:r>
                          </w:p>
                          <w:p w:rsidR="003E1D9D" w:rsidRDefault="003E1D9D" w:rsidP="003E1D9D"/>
                          <w:p w:rsidR="003E1D9D" w:rsidRDefault="003E1D9D" w:rsidP="003E1D9D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getSnapshotBeforeUpdate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  <w:p w:rsidR="003E1D9D" w:rsidRDefault="003E1D9D" w:rsidP="003E1D9D">
                            <w:r>
                              <w:tab/>
                              <w:t>{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get Snapshot Before Update called")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null</w:t>
                            </w:r>
                          </w:p>
                          <w:p w:rsidR="003E1D9D" w:rsidRDefault="003E1D9D" w:rsidP="003E1D9D">
                            <w:r>
                              <w:tab/>
                              <w:t>}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componentDidUpdate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component Did Update called")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true</w:t>
                            </w:r>
                          </w:p>
                          <w:p w:rsidR="003E1D9D" w:rsidRDefault="003E1D9D" w:rsidP="003E1D9D">
                            <w:r>
                              <w:tab/>
                              <w:t>}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changeState</w:t>
                            </w:r>
                            <w:proofErr w:type="spellEnd"/>
                            <w:proofErr w:type="gramEnd"/>
                            <w:r>
                              <w:t xml:space="preserve"> = () =&gt; {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this.setState</w:t>
                            </w:r>
                            <w:proofErr w:type="spellEnd"/>
                            <w:r>
                              <w:t>({</w:t>
                            </w:r>
                            <w:proofErr w:type="gramEnd"/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:'</w:t>
                            </w:r>
                            <w:proofErr w:type="spellStart"/>
                            <w:r>
                              <w:t>CodeVolution</w:t>
                            </w:r>
                            <w:proofErr w:type="spellEnd"/>
                            <w:r>
                              <w:t>'</w:t>
                            </w:r>
                          </w:p>
                          <w:p w:rsidR="003E1D9D" w:rsidRDefault="003E1D9D" w:rsidP="003E1D9D">
                            <w:r>
                              <w:tab/>
                              <w:t>})</w:t>
                            </w:r>
                          </w:p>
                          <w:p w:rsidR="003E1D9D" w:rsidRDefault="003E1D9D" w:rsidP="003E1D9D">
                            <w:r>
                              <w:tab/>
                              <w:t>}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proofErr w:type="gramStart"/>
                            <w:r>
                              <w:t>render(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render called")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3E1D9D" w:rsidRDefault="003E1D9D" w:rsidP="003E1D9D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div&gt;</w:t>
                            </w:r>
                            <w:proofErr w:type="spellStart"/>
                            <w:proofErr w:type="gramEnd"/>
                            <w:r>
                              <w:t>LifeCycle</w:t>
                            </w:r>
                            <w:proofErr w:type="spellEnd"/>
                            <w:r>
                              <w:t xml:space="preserve"> A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LifeCycleB</w:t>
                            </w:r>
                            <w:proofErr w:type="spellEnd"/>
                            <w:r>
                              <w:t xml:space="preserve"> /&gt;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&lt;button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this.changeState</w:t>
                            </w:r>
                            <w:proofErr w:type="spellEnd"/>
                            <w:r>
                              <w:t>}&gt;Change State&lt;/button&gt;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3E1D9D" w:rsidRDefault="003E1D9D" w:rsidP="003E1D9D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)</w:t>
                            </w:r>
                          </w:p>
                          <w:p w:rsidR="003E1D9D" w:rsidRDefault="003E1D9D" w:rsidP="003E1D9D">
                            <w:r>
                              <w:tab/>
                              <w:t>}</w:t>
                            </w:r>
                          </w:p>
                          <w:p w:rsidR="003E1D9D" w:rsidRDefault="003E1D9D" w:rsidP="003E1D9D">
                            <w:r>
                              <w:t>}</w:t>
                            </w:r>
                          </w:p>
                          <w:p w:rsidR="003E1D9D" w:rsidRDefault="003E1D9D" w:rsidP="003E1D9D"/>
                          <w:p w:rsidR="003E1D9D" w:rsidRDefault="003E1D9D" w:rsidP="003E1D9D"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48" type="#_x0000_t202" style="position:absolute;margin-left:23pt;margin-top:2.5pt;width:394pt;height:98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" fillcolor="white [3201]" strokeweight=".5pt">
                <v:textbox>
                  <w:txbxContent>
                    <w:p w:rsidR="003E1D9D" w:rsidRDefault="003E1D9D" w:rsidP="003E1D9D"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React,{Component} from 'react'</w:t>
                      </w:r>
                    </w:p>
                    <w:p w:rsidR="003E1D9D" w:rsidRDefault="003E1D9D" w:rsidP="003E1D9D"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LifeCycleB</w:t>
                      </w:r>
                      <w:proofErr w:type="spellEnd"/>
                      <w:r>
                        <w:t xml:space="preserve"> from './</w:t>
                      </w:r>
                      <w:proofErr w:type="spellStart"/>
                      <w:r>
                        <w:t>LifeCycleB</w:t>
                      </w:r>
                      <w:proofErr w:type="spellEnd"/>
                      <w:r>
                        <w:t>'</w:t>
                      </w:r>
                    </w:p>
                    <w:p w:rsidR="003E1D9D" w:rsidRDefault="003E1D9D" w:rsidP="003E1D9D"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LifeCycleA</w:t>
                      </w:r>
                      <w:proofErr w:type="spellEnd"/>
                      <w:r>
                        <w:t xml:space="preserve"> extends Component</w:t>
                      </w:r>
                    </w:p>
                    <w:p w:rsidR="003E1D9D" w:rsidRDefault="003E1D9D" w:rsidP="003E1D9D">
                      <w:r>
                        <w:t>{</w:t>
                      </w:r>
                    </w:p>
                    <w:p w:rsidR="003E1D9D" w:rsidRDefault="003E1D9D" w:rsidP="003E1D9D"/>
                    <w:p w:rsidR="003E1D9D" w:rsidRDefault="003E1D9D" w:rsidP="003E1D9D">
                      <w:r>
                        <w:tab/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>props){</w:t>
                      </w:r>
                    </w:p>
                    <w:p w:rsidR="003E1D9D" w:rsidRDefault="003E1D9D" w:rsidP="003E1D9D"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super(</w:t>
                      </w:r>
                      <w:proofErr w:type="gramEnd"/>
                      <w:r>
                        <w:t>props)</w:t>
                      </w:r>
                    </w:p>
                    <w:p w:rsidR="003E1D9D" w:rsidRDefault="003E1D9D" w:rsidP="003E1D9D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this.state</w:t>
                      </w:r>
                      <w:proofErr w:type="spellEnd"/>
                      <w:proofErr w:type="gramStart"/>
                      <w:r>
                        <w:t>={</w:t>
                      </w:r>
                      <w:proofErr w:type="gramEnd"/>
                    </w:p>
                    <w:p w:rsidR="003E1D9D" w:rsidRDefault="003E1D9D" w:rsidP="003E1D9D"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name</w:t>
                      </w:r>
                      <w:proofErr w:type="gramEnd"/>
                      <w:r>
                        <w:t>:'Anuj</w:t>
                      </w:r>
                      <w:proofErr w:type="spellEnd"/>
                      <w:r>
                        <w:t>'</w:t>
                      </w:r>
                    </w:p>
                    <w:p w:rsidR="003E1D9D" w:rsidRDefault="003E1D9D" w:rsidP="003E1D9D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3E1D9D" w:rsidRDefault="003E1D9D" w:rsidP="003E1D9D"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console.log(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LifeCycleA</w:t>
                      </w:r>
                      <w:proofErr w:type="spellEnd"/>
                      <w:r>
                        <w:t xml:space="preserve"> Constructor called")</w:t>
                      </w:r>
                    </w:p>
                    <w:p w:rsidR="003E1D9D" w:rsidRDefault="003E1D9D" w:rsidP="003E1D9D">
                      <w:r>
                        <w:tab/>
                        <w:t>}</w:t>
                      </w:r>
                    </w:p>
                    <w:p w:rsidR="003E1D9D" w:rsidRDefault="003E1D9D" w:rsidP="003E1D9D"/>
                    <w:p w:rsidR="003E1D9D" w:rsidRDefault="003E1D9D" w:rsidP="003E1D9D">
                      <w:proofErr w:type="gramStart"/>
                      <w:r>
                        <w:t>static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getDerivedStateFromProps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props,state</w:t>
                      </w:r>
                      <w:proofErr w:type="spellEnd"/>
                      <w:r>
                        <w:t>)</w:t>
                      </w:r>
                    </w:p>
                    <w:p w:rsidR="003E1D9D" w:rsidRDefault="003E1D9D" w:rsidP="003E1D9D">
                      <w:r>
                        <w:tab/>
                        <w:t>{</w:t>
                      </w:r>
                    </w:p>
                    <w:p w:rsidR="003E1D9D" w:rsidRDefault="003E1D9D" w:rsidP="003E1D9D">
                      <w:r>
                        <w:tab/>
                      </w:r>
                      <w:proofErr w:type="gramStart"/>
                      <w:r>
                        <w:t>console.log(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LifeCycleA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getDerivedStateFromProps</w:t>
                      </w:r>
                      <w:proofErr w:type="spellEnd"/>
                      <w:r>
                        <w:t xml:space="preserve"> called")</w:t>
                      </w:r>
                    </w:p>
                    <w:p w:rsidR="003E1D9D" w:rsidRDefault="003E1D9D" w:rsidP="003E1D9D">
                      <w:r>
                        <w:tab/>
                      </w: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null</w:t>
                      </w:r>
                    </w:p>
                    <w:p w:rsidR="003E1D9D" w:rsidRDefault="003E1D9D" w:rsidP="003E1D9D">
                      <w:r>
                        <w:tab/>
                        <w:t>}</w:t>
                      </w:r>
                    </w:p>
                    <w:p w:rsidR="003E1D9D" w:rsidRDefault="003E1D9D" w:rsidP="003E1D9D"/>
                    <w:p w:rsidR="003E1D9D" w:rsidRDefault="003E1D9D" w:rsidP="003E1D9D">
                      <w:r>
                        <w:tab/>
                      </w:r>
                      <w:proofErr w:type="spellStart"/>
                      <w:proofErr w:type="gramStart"/>
                      <w:r>
                        <w:t>componentDidMount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){</w:t>
                      </w:r>
                    </w:p>
                    <w:p w:rsidR="003E1D9D" w:rsidRDefault="003E1D9D" w:rsidP="003E1D9D">
                      <w:r>
                        <w:tab/>
                      </w:r>
                      <w:proofErr w:type="gramStart"/>
                      <w:r>
                        <w:t>console.log(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LifeCycleA</w:t>
                      </w:r>
                      <w:proofErr w:type="spellEnd"/>
                      <w:r>
                        <w:t xml:space="preserve"> component Did Mount called")</w:t>
                      </w:r>
                    </w:p>
                    <w:p w:rsidR="003E1D9D" w:rsidRDefault="003E1D9D" w:rsidP="003E1D9D">
                      <w:r>
                        <w:tab/>
                        <w:t>}</w:t>
                      </w:r>
                    </w:p>
                    <w:p w:rsidR="003E1D9D" w:rsidRDefault="003E1D9D" w:rsidP="003E1D9D">
                      <w:r>
                        <w:tab/>
                      </w:r>
                    </w:p>
                    <w:p w:rsidR="003E1D9D" w:rsidRDefault="003E1D9D" w:rsidP="003E1D9D">
                      <w:r>
                        <w:tab/>
                      </w:r>
                      <w:proofErr w:type="spellStart"/>
                      <w:proofErr w:type="gramStart"/>
                      <w:r>
                        <w:t>shouldComponentUpdate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  <w:p w:rsidR="003E1D9D" w:rsidRDefault="003E1D9D" w:rsidP="003E1D9D">
                      <w:r>
                        <w:tab/>
                        <w:t>{</w:t>
                      </w:r>
                    </w:p>
                    <w:p w:rsidR="003E1D9D" w:rsidRDefault="003E1D9D" w:rsidP="003E1D9D">
                      <w:r>
                        <w:tab/>
                      </w:r>
                      <w:proofErr w:type="gramStart"/>
                      <w:r>
                        <w:t>console.log(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LifeCycleA</w:t>
                      </w:r>
                      <w:proofErr w:type="spellEnd"/>
                      <w:r>
                        <w:t xml:space="preserve"> Should component Update called")</w:t>
                      </w:r>
                    </w:p>
                    <w:p w:rsidR="003E1D9D" w:rsidRDefault="003E1D9D" w:rsidP="003E1D9D">
                      <w:r>
                        <w:tab/>
                      </w: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true</w:t>
                      </w:r>
                    </w:p>
                    <w:p w:rsidR="003E1D9D" w:rsidRDefault="003E1D9D" w:rsidP="003E1D9D">
                      <w:r>
                        <w:tab/>
                        <w:t>}</w:t>
                      </w:r>
                    </w:p>
                    <w:p w:rsidR="003E1D9D" w:rsidRDefault="003E1D9D" w:rsidP="003E1D9D"/>
                    <w:p w:rsidR="003E1D9D" w:rsidRDefault="003E1D9D" w:rsidP="003E1D9D">
                      <w:r>
                        <w:tab/>
                      </w:r>
                      <w:proofErr w:type="spellStart"/>
                      <w:proofErr w:type="gramStart"/>
                      <w:r>
                        <w:t>getSnapshotBeforeUpdate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  <w:p w:rsidR="003E1D9D" w:rsidRDefault="003E1D9D" w:rsidP="003E1D9D">
                      <w:r>
                        <w:tab/>
                        <w:t>{</w:t>
                      </w:r>
                    </w:p>
                    <w:p w:rsidR="003E1D9D" w:rsidRDefault="003E1D9D" w:rsidP="003E1D9D">
                      <w:r>
                        <w:tab/>
                      </w:r>
                      <w:proofErr w:type="gramStart"/>
                      <w:r>
                        <w:t>console.log(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LifeCycleA</w:t>
                      </w:r>
                      <w:proofErr w:type="spellEnd"/>
                      <w:r>
                        <w:t xml:space="preserve"> get Snapshot Before Update called")</w:t>
                      </w:r>
                    </w:p>
                    <w:p w:rsidR="003E1D9D" w:rsidRDefault="003E1D9D" w:rsidP="003E1D9D">
                      <w:r>
                        <w:tab/>
                      </w: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null</w:t>
                      </w:r>
                    </w:p>
                    <w:p w:rsidR="003E1D9D" w:rsidRDefault="003E1D9D" w:rsidP="003E1D9D">
                      <w:r>
                        <w:tab/>
                        <w:t>}</w:t>
                      </w:r>
                    </w:p>
                    <w:p w:rsidR="003E1D9D" w:rsidRDefault="003E1D9D" w:rsidP="003E1D9D">
                      <w:r>
                        <w:tab/>
                      </w:r>
                      <w:proofErr w:type="spellStart"/>
                      <w:proofErr w:type="gramStart"/>
                      <w:r>
                        <w:t>componentDidUpdate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){</w:t>
                      </w:r>
                    </w:p>
                    <w:p w:rsidR="003E1D9D" w:rsidRDefault="003E1D9D" w:rsidP="003E1D9D">
                      <w:r>
                        <w:tab/>
                      </w:r>
                      <w:proofErr w:type="gramStart"/>
                      <w:r>
                        <w:t>console.log(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LifeCycleA</w:t>
                      </w:r>
                      <w:proofErr w:type="spellEnd"/>
                      <w:r>
                        <w:t xml:space="preserve"> component Did Update called")</w:t>
                      </w:r>
                    </w:p>
                    <w:p w:rsidR="003E1D9D" w:rsidRDefault="003E1D9D" w:rsidP="003E1D9D"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return</w:t>
                      </w:r>
                      <w:proofErr w:type="gramEnd"/>
                      <w:r>
                        <w:t xml:space="preserve"> true</w:t>
                      </w:r>
                    </w:p>
                    <w:p w:rsidR="003E1D9D" w:rsidRDefault="003E1D9D" w:rsidP="003E1D9D">
                      <w:r>
                        <w:tab/>
                        <w:t>}</w:t>
                      </w:r>
                    </w:p>
                    <w:p w:rsidR="003E1D9D" w:rsidRDefault="003E1D9D" w:rsidP="003E1D9D">
                      <w:r>
                        <w:tab/>
                      </w:r>
                      <w:proofErr w:type="spellStart"/>
                      <w:proofErr w:type="gramStart"/>
                      <w:r>
                        <w:t>changeState</w:t>
                      </w:r>
                      <w:proofErr w:type="spellEnd"/>
                      <w:proofErr w:type="gramEnd"/>
                      <w:r>
                        <w:t xml:space="preserve"> = () =&gt; {</w:t>
                      </w:r>
                    </w:p>
                    <w:p w:rsidR="003E1D9D" w:rsidRDefault="003E1D9D" w:rsidP="003E1D9D">
                      <w:r>
                        <w:tab/>
                      </w:r>
                      <w:proofErr w:type="spellStart"/>
                      <w:proofErr w:type="gramStart"/>
                      <w:r>
                        <w:t>this.setState</w:t>
                      </w:r>
                      <w:proofErr w:type="spellEnd"/>
                      <w:r>
                        <w:t>({</w:t>
                      </w:r>
                      <w:proofErr w:type="gramEnd"/>
                    </w:p>
                    <w:p w:rsidR="003E1D9D" w:rsidRDefault="003E1D9D" w:rsidP="003E1D9D">
                      <w:r>
                        <w:tab/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:'</w:t>
                      </w:r>
                      <w:proofErr w:type="spellStart"/>
                      <w:r>
                        <w:t>CodeVolution</w:t>
                      </w:r>
                      <w:proofErr w:type="spellEnd"/>
                      <w:r>
                        <w:t>'</w:t>
                      </w:r>
                    </w:p>
                    <w:p w:rsidR="003E1D9D" w:rsidRDefault="003E1D9D" w:rsidP="003E1D9D">
                      <w:r>
                        <w:tab/>
                        <w:t>})</w:t>
                      </w:r>
                    </w:p>
                    <w:p w:rsidR="003E1D9D" w:rsidRDefault="003E1D9D" w:rsidP="003E1D9D">
                      <w:r>
                        <w:tab/>
                        <w:t>}</w:t>
                      </w:r>
                    </w:p>
                    <w:p w:rsidR="003E1D9D" w:rsidRDefault="003E1D9D" w:rsidP="003E1D9D">
                      <w:r>
                        <w:tab/>
                      </w:r>
                    </w:p>
                    <w:p w:rsidR="003E1D9D" w:rsidRDefault="003E1D9D" w:rsidP="003E1D9D">
                      <w:r>
                        <w:tab/>
                      </w:r>
                      <w:proofErr w:type="gramStart"/>
                      <w:r>
                        <w:t>render(</w:t>
                      </w:r>
                      <w:proofErr w:type="gramEnd"/>
                      <w:r>
                        <w:t>){</w:t>
                      </w:r>
                    </w:p>
                    <w:p w:rsidR="003E1D9D" w:rsidRDefault="003E1D9D" w:rsidP="003E1D9D"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console.log(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LifeCycleA</w:t>
                      </w:r>
                      <w:proofErr w:type="spellEnd"/>
                      <w:r>
                        <w:t xml:space="preserve"> render called")</w:t>
                      </w:r>
                    </w:p>
                    <w:p w:rsidR="003E1D9D" w:rsidRDefault="003E1D9D" w:rsidP="003E1D9D"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return(</w:t>
                      </w:r>
                      <w:proofErr w:type="gramEnd"/>
                    </w:p>
                    <w:p w:rsidR="003E1D9D" w:rsidRDefault="003E1D9D" w:rsidP="003E1D9D">
                      <w:r>
                        <w:tab/>
                      </w:r>
                      <w:r>
                        <w:tab/>
                      </w:r>
                      <w:r>
                        <w:tab/>
                        <w:t>&lt;</w:t>
                      </w:r>
                      <w:proofErr w:type="gramStart"/>
                      <w:r>
                        <w:t>div&gt;</w:t>
                      </w:r>
                      <w:proofErr w:type="spellStart"/>
                      <w:proofErr w:type="gramEnd"/>
                      <w:r>
                        <w:t>LifeCycle</w:t>
                      </w:r>
                      <w:proofErr w:type="spellEnd"/>
                      <w:r>
                        <w:t xml:space="preserve"> A</w:t>
                      </w:r>
                    </w:p>
                    <w:p w:rsidR="003E1D9D" w:rsidRDefault="003E1D9D" w:rsidP="003E1D9D">
                      <w:r>
                        <w:tab/>
                      </w:r>
                      <w:r>
                        <w:tab/>
                      </w:r>
                      <w:r>
                        <w:tab/>
                        <w:t>&lt;</w:t>
                      </w:r>
                      <w:proofErr w:type="spellStart"/>
                      <w:r>
                        <w:t>LifeCycleB</w:t>
                      </w:r>
                      <w:proofErr w:type="spellEnd"/>
                      <w:r>
                        <w:t xml:space="preserve"> /&gt;</w:t>
                      </w:r>
                    </w:p>
                    <w:p w:rsidR="003E1D9D" w:rsidRDefault="003E1D9D" w:rsidP="003E1D9D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&lt;button </w:t>
                      </w:r>
                      <w:proofErr w:type="spellStart"/>
                      <w:r>
                        <w:t>onClick</w:t>
                      </w:r>
                      <w:proofErr w:type="spellEnd"/>
                      <w:proofErr w:type="gramStart"/>
                      <w:r>
                        <w:t>={</w:t>
                      </w:r>
                      <w:proofErr w:type="spellStart"/>
                      <w:proofErr w:type="gramEnd"/>
                      <w:r>
                        <w:t>this.changeState</w:t>
                      </w:r>
                      <w:proofErr w:type="spellEnd"/>
                      <w:r>
                        <w:t>}&gt;Change State&lt;/button&gt;</w:t>
                      </w:r>
                    </w:p>
                    <w:p w:rsidR="003E1D9D" w:rsidRDefault="003E1D9D" w:rsidP="003E1D9D"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3E1D9D" w:rsidRDefault="003E1D9D" w:rsidP="003E1D9D">
                      <w:r>
                        <w:tab/>
                      </w:r>
                      <w:r>
                        <w:tab/>
                      </w:r>
                      <w:r>
                        <w:tab/>
                        <w:t>)</w:t>
                      </w:r>
                    </w:p>
                    <w:p w:rsidR="003E1D9D" w:rsidRDefault="003E1D9D" w:rsidP="003E1D9D">
                      <w:r>
                        <w:tab/>
                        <w:t>}</w:t>
                      </w:r>
                    </w:p>
                    <w:p w:rsidR="003E1D9D" w:rsidRDefault="003E1D9D" w:rsidP="003E1D9D">
                      <w:r>
                        <w:t>}</w:t>
                      </w:r>
                    </w:p>
                    <w:p w:rsidR="003E1D9D" w:rsidRDefault="003E1D9D" w:rsidP="003E1D9D"/>
                    <w:p w:rsidR="003E1D9D" w:rsidRDefault="003E1D9D" w:rsidP="003E1D9D">
                      <w:proofErr w:type="gramStart"/>
                      <w:r>
                        <w:t>export</w:t>
                      </w:r>
                      <w:proofErr w:type="gramEnd"/>
                      <w:r>
                        <w:t xml:space="preserve"> default </w:t>
                      </w:r>
                      <w:proofErr w:type="spellStart"/>
                      <w:r>
                        <w:t>LifeCycleA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7F7FF5" w:rsidRDefault="007F7FF5" w:rsidP="007F3731">
      <w:pPr>
        <w:tabs>
          <w:tab w:val="left" w:pos="12680"/>
        </w:tabs>
      </w:pPr>
    </w:p>
    <w:p w:rsidR="001E4F5F" w:rsidRDefault="001E4F5F" w:rsidP="007F3731">
      <w:pPr>
        <w:tabs>
          <w:tab w:val="left" w:pos="12680"/>
        </w:tabs>
      </w:pPr>
    </w:p>
    <w:p w:rsidR="001E4F5F" w:rsidRDefault="001E4F5F" w:rsidP="007F3731">
      <w:pPr>
        <w:tabs>
          <w:tab w:val="left" w:pos="12680"/>
        </w:tabs>
      </w:pPr>
    </w:p>
    <w:p w:rsidR="001E4F5F" w:rsidRDefault="001E4F5F" w:rsidP="007F3731">
      <w:pPr>
        <w:tabs>
          <w:tab w:val="left" w:pos="12680"/>
        </w:tabs>
      </w:pPr>
    </w:p>
    <w:p w:rsidR="006E7D53" w:rsidRDefault="006E7D53" w:rsidP="007F3731">
      <w:pPr>
        <w:tabs>
          <w:tab w:val="left" w:pos="12680"/>
        </w:tabs>
      </w:pPr>
    </w:p>
    <w:p w:rsidR="006E7D53" w:rsidRDefault="006E7D53" w:rsidP="007F3731">
      <w:pPr>
        <w:tabs>
          <w:tab w:val="left" w:pos="12680"/>
        </w:tabs>
      </w:pPr>
    </w:p>
    <w:p w:rsidR="002119B3" w:rsidRDefault="002119B3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0841A2C6" wp14:editId="6BB38943">
            <wp:extent cx="5943600" cy="59582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1D9D" w:rsidRDefault="003E1D9D" w:rsidP="007F3731">
      <w:pPr>
        <w:tabs>
          <w:tab w:val="left" w:pos="12680"/>
        </w:tabs>
      </w:pPr>
    </w:p>
    <w:p w:rsidR="003E1D9D" w:rsidRPr="007031B7" w:rsidRDefault="003E1D9D" w:rsidP="007F3731">
      <w:pPr>
        <w:tabs>
          <w:tab w:val="left" w:pos="12680"/>
        </w:tabs>
      </w:pPr>
    </w:p>
    <w:sectPr w:rsidR="003E1D9D" w:rsidRPr="007031B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64C10"/>
    <w:multiLevelType w:val="hybridMultilevel"/>
    <w:tmpl w:val="8CD08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9124E8"/>
    <w:multiLevelType w:val="hybridMultilevel"/>
    <w:tmpl w:val="32D695C4"/>
    <w:lvl w:ilvl="0" w:tplc="B31A869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A50CBF"/>
    <w:multiLevelType w:val="hybridMultilevel"/>
    <w:tmpl w:val="3A80C4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182810"/>
    <w:multiLevelType w:val="hybridMultilevel"/>
    <w:tmpl w:val="A45A8A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B22FA8"/>
    <w:multiLevelType w:val="hybridMultilevel"/>
    <w:tmpl w:val="88083266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360717"/>
    <w:multiLevelType w:val="hybridMultilevel"/>
    <w:tmpl w:val="D0CE0D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7001CD"/>
    <w:multiLevelType w:val="hybridMultilevel"/>
    <w:tmpl w:val="8CD08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175BFC"/>
    <w:multiLevelType w:val="hybridMultilevel"/>
    <w:tmpl w:val="AB7C66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7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DC6F33"/>
    <w:rsid w:val="000072E5"/>
    <w:rsid w:val="00016268"/>
    <w:rsid w:val="00073841"/>
    <w:rsid w:val="00075C0E"/>
    <w:rsid w:val="001755E6"/>
    <w:rsid w:val="00185485"/>
    <w:rsid w:val="001C7BD4"/>
    <w:rsid w:val="001E4F5F"/>
    <w:rsid w:val="002119B3"/>
    <w:rsid w:val="002123DD"/>
    <w:rsid w:val="002A4AFC"/>
    <w:rsid w:val="00385D68"/>
    <w:rsid w:val="003C58F9"/>
    <w:rsid w:val="003E1D9D"/>
    <w:rsid w:val="003F3086"/>
    <w:rsid w:val="00437A5A"/>
    <w:rsid w:val="00487BAF"/>
    <w:rsid w:val="005A1FFB"/>
    <w:rsid w:val="005C2C83"/>
    <w:rsid w:val="005E65AA"/>
    <w:rsid w:val="00620179"/>
    <w:rsid w:val="00674079"/>
    <w:rsid w:val="006E7D53"/>
    <w:rsid w:val="00700094"/>
    <w:rsid w:val="007031B7"/>
    <w:rsid w:val="007422C6"/>
    <w:rsid w:val="007A799C"/>
    <w:rsid w:val="007F3731"/>
    <w:rsid w:val="007F7FF5"/>
    <w:rsid w:val="008215EF"/>
    <w:rsid w:val="008E757F"/>
    <w:rsid w:val="00907467"/>
    <w:rsid w:val="00917D35"/>
    <w:rsid w:val="0092067A"/>
    <w:rsid w:val="00926822"/>
    <w:rsid w:val="00935A29"/>
    <w:rsid w:val="00995568"/>
    <w:rsid w:val="009D1CF2"/>
    <w:rsid w:val="00A078A0"/>
    <w:rsid w:val="00A82584"/>
    <w:rsid w:val="00AB1713"/>
    <w:rsid w:val="00AF4893"/>
    <w:rsid w:val="00B46942"/>
    <w:rsid w:val="00BC7993"/>
    <w:rsid w:val="00C178B2"/>
    <w:rsid w:val="00C36059"/>
    <w:rsid w:val="00C763B2"/>
    <w:rsid w:val="00C8480F"/>
    <w:rsid w:val="00CD28A3"/>
    <w:rsid w:val="00DA21A6"/>
    <w:rsid w:val="00DC6F33"/>
    <w:rsid w:val="00E32A57"/>
    <w:rsid w:val="00E539EF"/>
    <w:rsid w:val="00EF04E7"/>
    <w:rsid w:val="00FF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semiHidden="0" w:uiPriority="9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  <w:style w:type="paragraph" w:styleId="BalloonText">
    <w:name w:val="Balloon Text"/>
    <w:basedOn w:val="Normal"/>
    <w:link w:val="BalloonTextChar"/>
    <w:uiPriority w:val="99"/>
    <w:semiHidden/>
    <w:rsid w:val="00DC6F3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F3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D28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28A3"/>
    <w:rPr>
      <w:rFonts w:ascii="Courier New" w:eastAsia="Times New Roman" w:hAnsi="Courier New" w:cs="Courier New"/>
      <w:sz w:val="20"/>
    </w:rPr>
  </w:style>
  <w:style w:type="character" w:styleId="HTMLCode">
    <w:name w:val="HTML Code"/>
    <w:basedOn w:val="DefaultParagraphFont"/>
    <w:uiPriority w:val="99"/>
    <w:semiHidden/>
    <w:unhideWhenUsed/>
    <w:rsid w:val="00CD28A3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semiHidden="0" w:uiPriority="9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  <w:style w:type="paragraph" w:styleId="BalloonText">
    <w:name w:val="Balloon Text"/>
    <w:basedOn w:val="Normal"/>
    <w:link w:val="BalloonTextChar"/>
    <w:uiPriority w:val="99"/>
    <w:semiHidden/>
    <w:rsid w:val="00DC6F3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F3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D28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28A3"/>
    <w:rPr>
      <w:rFonts w:ascii="Courier New" w:eastAsia="Times New Roman" w:hAnsi="Courier New" w:cs="Courier New"/>
      <w:sz w:val="20"/>
    </w:rPr>
  </w:style>
  <w:style w:type="character" w:styleId="HTMLCode">
    <w:name w:val="HTML Code"/>
    <w:basedOn w:val="DefaultParagraphFont"/>
    <w:uiPriority w:val="99"/>
    <w:semiHidden/>
    <w:unhideWhenUsed/>
    <w:rsid w:val="00CD28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5142"/>
    <w:rsid w:val="005D5142"/>
    <w:rsid w:val="00807D0E"/>
    <w:rsid w:val="00DE4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E4BDF"/>
    <w:rPr>
      <w:color w:val="808080"/>
    </w:rPr>
  </w:style>
  <w:style w:type="paragraph" w:customStyle="1" w:styleId="6479A5E2C73F4763B90E24D56B961DFB">
    <w:name w:val="6479A5E2C73F4763B90E24D56B961DFB"/>
    <w:rsid w:val="005D5142"/>
  </w:style>
  <w:style w:type="paragraph" w:customStyle="1" w:styleId="B8E18730432344C5BA8E4B03E4DD49E3">
    <w:name w:val="B8E18730432344C5BA8E4B03E4DD49E3"/>
    <w:rsid w:val="005D5142"/>
  </w:style>
  <w:style w:type="paragraph" w:customStyle="1" w:styleId="7635C176BB994F47B85123E9D9086F56">
    <w:name w:val="7635C176BB994F47B85123E9D9086F56"/>
    <w:rsid w:val="005D5142"/>
  </w:style>
  <w:style w:type="paragraph" w:customStyle="1" w:styleId="CE5737B8259C4139844C791F95C2165F">
    <w:name w:val="CE5737B8259C4139844C791F95C2165F"/>
    <w:rsid w:val="005D514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E4BDF"/>
    <w:rPr>
      <w:color w:val="808080"/>
    </w:rPr>
  </w:style>
  <w:style w:type="paragraph" w:customStyle="1" w:styleId="6479A5E2C73F4763B90E24D56B961DFB">
    <w:name w:val="6479A5E2C73F4763B90E24D56B961DFB"/>
    <w:rsid w:val="005D5142"/>
  </w:style>
  <w:style w:type="paragraph" w:customStyle="1" w:styleId="B8E18730432344C5BA8E4B03E4DD49E3">
    <w:name w:val="B8E18730432344C5BA8E4B03E4DD49E3"/>
    <w:rsid w:val="005D5142"/>
  </w:style>
  <w:style w:type="paragraph" w:customStyle="1" w:styleId="7635C176BB994F47B85123E9D9086F56">
    <w:name w:val="7635C176BB994F47B85123E9D9086F56"/>
    <w:rsid w:val="005D5142"/>
  </w:style>
  <w:style w:type="paragraph" w:customStyle="1" w:styleId="CE5737B8259C4139844C791F95C2165F">
    <w:name w:val="CE5737B8259C4139844C791F95C2165F"/>
    <w:rsid w:val="005D51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 React :: LifeCycle Methods  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A704DBB3-9B97-489C-9BCB-C4E4762749E3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</Template>
  <TotalTime>5225</TotalTime>
  <Pages>21</Pages>
  <Words>1070</Words>
  <Characters>6103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 Kumar</dc:creator>
  <cp:lastModifiedBy>Anuj Kumar</cp:lastModifiedBy>
  <cp:revision>24</cp:revision>
  <dcterms:created xsi:type="dcterms:W3CDTF">2020-02-14T11:07:00Z</dcterms:created>
  <dcterms:modified xsi:type="dcterms:W3CDTF">2020-02-25T17:57:00Z</dcterms:modified>
</cp:coreProperties>
</file>